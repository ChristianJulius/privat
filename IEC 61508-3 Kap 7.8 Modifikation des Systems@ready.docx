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15287C" w:rsidRPr="000E76E7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60C994D0" w:rsidR="0015287C" w:rsidRPr="000E76E7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994002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E76E7" w:rsidRDefault="00994002" w:rsidP="00DB499A">
            <w:pPr>
              <w:spacing w:before="40" w:after="40"/>
              <w:rPr>
                <w:b/>
              </w:rPr>
            </w:pPr>
            <w:r w:rsidRPr="00994002">
              <w:rPr>
                <w:b/>
              </w:rPr>
              <w:t>Projekt/Teilprojekt:</w:t>
            </w:r>
          </w:p>
        </w:tc>
      </w:tr>
      <w:tr w:rsidR="0015287C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68A21468" w:rsidR="0015287C" w:rsidRPr="000E76E7" w:rsidRDefault="0015287C" w:rsidP="00DB499A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Review</w:t>
            </w:r>
            <w:r w:rsidR="00DB499A">
              <w:rPr>
                <w:b/>
              </w:rPr>
              <w:t>-G</w:t>
            </w:r>
            <w:r w:rsidR="00731F4A">
              <w:rPr>
                <w:b/>
              </w:rPr>
              <w:t>egenstand</w:t>
            </w:r>
            <w:r w:rsidR="00ED562B">
              <w:rPr>
                <w:b/>
              </w:rPr>
              <w:t xml:space="preserve">: </w:t>
            </w:r>
          </w:p>
        </w:tc>
      </w:tr>
      <w:tr w:rsidR="0046531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E76E7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>Dokument</w:t>
            </w:r>
            <w:r w:rsidR="00465310" w:rsidRPr="000E76E7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465310" w:rsidRDefault="00465310" w:rsidP="000E76E7">
            <w:pPr>
              <w:spacing w:before="40" w:after="40"/>
            </w:pPr>
            <w:r w:rsidRPr="00465310">
              <w:t>&lt;</w:t>
            </w:r>
            <w:r w:rsidR="00BA4204">
              <w:t>Referenz</w:t>
            </w:r>
            <w:r w:rsidRPr="0046531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E76E7" w:rsidRDefault="00465310" w:rsidP="00615D18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E76E7" w:rsidRDefault="00465310" w:rsidP="00615D18">
            <w:pPr>
              <w:spacing w:before="40" w:after="40"/>
            </w:pPr>
            <w:r w:rsidRPr="000E76E7">
              <w:t>-</w:t>
            </w:r>
          </w:p>
        </w:tc>
      </w:tr>
      <w:tr w:rsidR="00C452AF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46531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E76E7" w:rsidRDefault="00F46FFE" w:rsidP="00615D18">
                <w:pPr>
                  <w:spacing w:before="40" w:after="40"/>
                  <w:rPr>
                    <w:b/>
                  </w:rPr>
                </w:pPr>
                <w:r w:rsidRPr="009003F4">
                  <w:rPr>
                    <w:rStyle w:val="Platzhaltertext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E76E7" w:rsidRDefault="00C452AF" w:rsidP="00615D18">
            <w:pPr>
              <w:spacing w:before="40" w:after="40"/>
            </w:pPr>
          </w:p>
        </w:tc>
      </w:tr>
      <w:tr w:rsidR="00763BEF" w:rsidRPr="00BC48EA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825115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825115">
              <w:rPr>
                <w:b/>
                <w:lang w:val="en-US"/>
              </w:rPr>
              <w:t>Checkliste</w:t>
            </w:r>
            <w:proofErr w:type="spellEnd"/>
            <w:r w:rsidRPr="00825115">
              <w:rPr>
                <w:b/>
                <w:lang w:val="en-US"/>
              </w:rPr>
              <w:t>:</w:t>
            </w:r>
            <w:r w:rsidR="00825115" w:rsidRPr="00825115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6540427B" w:rsidR="00763BEF" w:rsidRPr="00332E03" w:rsidRDefault="00F46FFE" w:rsidP="00332E03">
            <w:pPr>
              <w:spacing w:before="40" w:after="40"/>
            </w:pPr>
            <w:r w:rsidRPr="00332E03">
              <w:rPr>
                <w:b/>
              </w:rPr>
              <w:t>IEC 61508-</w:t>
            </w:r>
            <w:r w:rsidR="00332E03" w:rsidRPr="00332E03">
              <w:rPr>
                <w:b/>
              </w:rPr>
              <w:t>2</w:t>
            </w:r>
            <w:r w:rsidRPr="00332E03">
              <w:rPr>
                <w:b/>
              </w:rPr>
              <w:t xml:space="preserve">: </w:t>
            </w:r>
            <w:bookmarkStart w:id="1" w:name="_Toc219268743"/>
            <w:bookmarkStart w:id="2" w:name="_Toc219701690"/>
            <w:r w:rsidRPr="00332E03">
              <w:rPr>
                <w:b/>
              </w:rPr>
              <w:t>Kap 7</w:t>
            </w:r>
            <w:r w:rsidR="00BC48EA" w:rsidRPr="00332E03">
              <w:rPr>
                <w:b/>
              </w:rPr>
              <w:t>.8</w:t>
            </w:r>
            <w:r w:rsidRPr="00332E03">
              <w:rPr>
                <w:b/>
              </w:rPr>
              <w:t xml:space="preserve"> </w:t>
            </w:r>
            <w:bookmarkEnd w:id="1"/>
            <w:bookmarkEnd w:id="2"/>
            <w:r w:rsidR="00332E03">
              <w:rPr>
                <w:b/>
              </w:rPr>
              <w:t>Modifikation des E/E/PE Systems</w:t>
            </w:r>
          </w:p>
        </w:tc>
      </w:tr>
      <w:tr w:rsidR="000E76E7" w:rsidRPr="00BC48EA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332E03" w:rsidRDefault="000E76E7" w:rsidP="00615D18">
            <w:pPr>
              <w:spacing w:before="40" w:after="40"/>
              <w:rPr>
                <w:b/>
              </w:rPr>
            </w:pPr>
          </w:p>
        </w:tc>
      </w:tr>
      <w:tr w:rsidR="005E087F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Zeitraum:</w:t>
            </w:r>
          </w:p>
        </w:tc>
      </w:tr>
      <w:tr w:rsidR="005E087F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E76E7" w:rsidRDefault="005E087F" w:rsidP="00D535C2">
            <w:pPr>
              <w:spacing w:before="40" w:after="40"/>
            </w:pPr>
          </w:p>
        </w:tc>
      </w:tr>
      <w:tr w:rsidR="000E76E7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E76E7" w:rsidRDefault="000E76E7" w:rsidP="00D535C2">
            <w:pPr>
              <w:spacing w:before="40" w:after="40"/>
            </w:pPr>
          </w:p>
        </w:tc>
      </w:tr>
      <w:tr w:rsidR="005E087F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5E087F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2</w:t>
            </w:r>
          </w:p>
        </w:tc>
      </w:tr>
      <w:tr w:rsidR="005E087F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Default="00E33EB5" w:rsidP="005C1B1C">
      <w:pPr>
        <w:rPr>
          <w:b/>
        </w:rPr>
      </w:pPr>
    </w:p>
    <w:p w14:paraId="365302FB" w14:textId="77777777" w:rsidR="005C1B1C" w:rsidRDefault="00904139" w:rsidP="005C1B1C">
      <w:pPr>
        <w:rPr>
          <w:b/>
        </w:rPr>
      </w:pPr>
      <w:r>
        <w:rPr>
          <w:b/>
        </w:rPr>
        <w:t>Ergebnis</w:t>
      </w:r>
      <w:r w:rsidR="00E33EB5">
        <w:rPr>
          <w:b/>
        </w:rPr>
        <w:t>:</w:t>
      </w:r>
    </w:p>
    <w:p w14:paraId="29A620B1" w14:textId="77777777" w:rsidR="00904139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904139" w:rsidRPr="003F6AD2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3F6AD2" w:rsidRDefault="00904139" w:rsidP="005C1B1C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 w:rsidR="00D27D8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3F6AD2" w:rsidRDefault="00904139" w:rsidP="003F6AD2">
            <w:pPr>
              <w:jc w:val="center"/>
              <w:rPr>
                <w:b/>
              </w:rPr>
            </w:pPr>
          </w:p>
        </w:tc>
      </w:tr>
      <w:tr w:rsidR="00904139" w:rsidRPr="000E76E7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E76E7" w:rsidRDefault="00D27D80" w:rsidP="005C1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570D1" w:rsidRPr="000E76E7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E76E7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E76E7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3F6AD2" w:rsidRDefault="00D27D80" w:rsidP="008F04B2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>
              <w:rPr>
                <w:b/>
              </w:rPr>
              <w:t xml:space="preserve">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D27D80" w:rsidRDefault="00D27D80" w:rsidP="003F6AD2">
            <w:pPr>
              <w:jc w:val="center"/>
            </w:pPr>
          </w:p>
        </w:tc>
      </w:tr>
      <w:tr w:rsidR="00D27D80" w:rsidRPr="000E76E7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E76E7" w:rsidRDefault="00D27D80" w:rsidP="008F04B2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  <w:tr w:rsidR="00D27D80" w:rsidRPr="000E76E7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E76E7" w:rsidRDefault="00D27D80" w:rsidP="005C1B1C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Default="00E33EB5" w:rsidP="005C1B1C"/>
    <w:p w14:paraId="09C16D67" w14:textId="77777777" w:rsidR="00952DBE" w:rsidRPr="00952DBE" w:rsidRDefault="00952DBE" w:rsidP="005C1B1C">
      <w:pPr>
        <w:rPr>
          <w:b/>
        </w:rPr>
      </w:pPr>
      <w:r w:rsidRPr="00952DBE">
        <w:rPr>
          <w:b/>
        </w:rPr>
        <w:t>Zusammenfassung:</w:t>
      </w:r>
    </w:p>
    <w:p w14:paraId="5C8ECA47" w14:textId="77777777" w:rsidR="000B083A" w:rsidRDefault="000B083A" w:rsidP="000B083A">
      <w:p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Das Dokument wurde erfolgreich auf konzeptionelle Fehler, inhaltliche Fehler und auf Konformität zu</w:t>
      </w:r>
    </w:p>
    <w:p w14:paraId="6CF2F908" w14:textId="63B365AB" w:rsidR="00952DBE" w:rsidRDefault="000B083A" w:rsidP="000B083A">
      <w:r>
        <w:rPr>
          <w:rFonts w:ascii="Helvetica" w:hAnsi="Helvetica" w:cs="Helvetica"/>
        </w:rPr>
        <w:t>den Anforderungen de</w:t>
      </w:r>
      <w:r w:rsidR="00077205">
        <w:rPr>
          <w:rFonts w:ascii="Helvetica" w:hAnsi="Helvetica" w:cs="Helvetica"/>
        </w:rPr>
        <w:t>r</w:t>
      </w:r>
      <w:r>
        <w:rPr>
          <w:rFonts w:ascii="Helvetica" w:hAnsi="Helvetica" w:cs="Helvetica"/>
        </w:rPr>
        <w:t xml:space="preserve"> </w:t>
      </w:r>
      <w:r w:rsidR="00077205">
        <w:rPr>
          <w:rFonts w:ascii="Helvetica" w:hAnsi="Helvetica" w:cs="Helvetica"/>
        </w:rPr>
        <w:t>IEC 61508</w:t>
      </w:r>
      <w:r>
        <w:rPr>
          <w:rFonts w:ascii="Helvetica" w:hAnsi="Helvetica" w:cs="Helvetica"/>
        </w:rPr>
        <w:t xml:space="preserve"> geprüft.</w:t>
      </w:r>
    </w:p>
    <w:p w14:paraId="40488FAF" w14:textId="77777777" w:rsidR="00952DBE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5C1B1C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Default="00465310" w:rsidP="00465310">
            <w:pPr>
              <w:spacing w:before="40" w:after="40"/>
            </w:pPr>
            <w:r>
              <w:rPr>
                <w:b/>
              </w:rPr>
              <w:t>Review-E</w:t>
            </w:r>
            <w:r w:rsidR="005C1B1C">
              <w:rPr>
                <w:b/>
              </w:rPr>
              <w:t>rgebnis</w:t>
            </w:r>
            <w:r>
              <w:rPr>
                <w:b/>
              </w:rPr>
              <w:t>/Durchzuführende Maßnahmen</w:t>
            </w:r>
            <w:r w:rsidR="005C1B1C">
              <w:rPr>
                <w:b/>
              </w:rPr>
              <w:t>:</w:t>
            </w:r>
            <w:r w:rsidR="005C1B1C">
              <w:rPr>
                <w:b/>
              </w:rPr>
              <w:br/>
            </w:r>
            <w:r w:rsidR="005C1B1C">
              <w:t>(A = Aufgabe, I = Information</w:t>
            </w:r>
            <w:r w:rsidR="00A0227B">
              <w:t>, B = Beschluss</w:t>
            </w:r>
            <w:r w:rsidR="005C1B1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B011C2" w:rsidRDefault="00A0227B" w:rsidP="00A0227B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  <w:r w:rsidR="005C1B1C" w:rsidRPr="00B011C2">
              <w:rPr>
                <w:b/>
              </w:rPr>
              <w:t>er</w:t>
            </w:r>
            <w:r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B011C2" w:rsidRDefault="00A0227B" w:rsidP="00615D18">
            <w:pPr>
              <w:jc w:val="center"/>
              <w:rPr>
                <w:b/>
              </w:rPr>
            </w:pPr>
            <w:r>
              <w:rPr>
                <w:b/>
              </w:rPr>
              <w:t>Bis wann?</w:t>
            </w:r>
          </w:p>
        </w:tc>
      </w:tr>
      <w:tr w:rsidR="002B0323" w:rsidRPr="00791702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791702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791702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E76E7" w14:paraId="0B2DCE3A" w14:textId="77777777" w:rsidTr="00FE116F">
        <w:tc>
          <w:tcPr>
            <w:tcW w:w="454" w:type="dxa"/>
          </w:tcPr>
          <w:p w14:paraId="6BC30C59" w14:textId="77777777" w:rsidR="000E76E7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14:paraId="461D75C0" w14:textId="77777777" w:rsidTr="00FE116F">
        <w:tc>
          <w:tcPr>
            <w:tcW w:w="454" w:type="dxa"/>
          </w:tcPr>
          <w:p w14:paraId="774D46D5" w14:textId="77777777" w:rsidR="00230EA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77777777" w:rsidR="00FE116F" w:rsidRDefault="00FE116F">
      <w:pPr>
        <w:rPr>
          <w:b/>
        </w:rPr>
      </w:pPr>
      <w:r>
        <w:rPr>
          <w:b/>
        </w:rPr>
        <w:br w:type="page"/>
      </w:r>
    </w:p>
    <w:p w14:paraId="2340F1AE" w14:textId="7B3070E3" w:rsidR="00361310" w:rsidRDefault="00361310" w:rsidP="00763BEF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lastRenderedPageBreak/>
        <w:t>Checkliste</w:t>
      </w:r>
    </w:p>
    <w:p w14:paraId="0C67B665" w14:textId="48B1EC11" w:rsidR="004B6ADD" w:rsidRDefault="004B6ADD" w:rsidP="00763BEF">
      <w:pPr>
        <w:tabs>
          <w:tab w:val="left" w:pos="1418"/>
          <w:tab w:val="left" w:pos="3969"/>
        </w:tabs>
        <w:rPr>
          <w:b/>
        </w:rPr>
      </w:pPr>
    </w:p>
    <w:p w14:paraId="04D2782D" w14:textId="77777777" w:rsidR="004B6ADD" w:rsidRPr="00755082" w:rsidRDefault="004B6ADD" w:rsidP="004B6ADD">
      <w:pPr>
        <w:tabs>
          <w:tab w:val="left" w:pos="1418"/>
          <w:tab w:val="left" w:pos="3969"/>
        </w:tabs>
        <w:rPr>
          <w:b/>
          <w:highlight w:val="yellow"/>
        </w:rPr>
      </w:pPr>
      <w:r>
        <w:rPr>
          <w:b/>
          <w:highlight w:val="yellow"/>
        </w:rPr>
        <w:t>H</w:t>
      </w:r>
      <w:r w:rsidRPr="00755082">
        <w:rPr>
          <w:b/>
          <w:highlight w:val="yellow"/>
        </w:rPr>
        <w:t>inweis!</w:t>
      </w:r>
    </w:p>
    <w:p w14:paraId="19591451" w14:textId="77777777" w:rsidR="004B6ADD" w:rsidRDefault="004B6ADD" w:rsidP="004B6ADD">
      <w:pPr>
        <w:tabs>
          <w:tab w:val="left" w:pos="1418"/>
          <w:tab w:val="left" w:pos="3969"/>
        </w:tabs>
        <w:rPr>
          <w:b/>
        </w:rPr>
      </w:pPr>
      <w:r w:rsidRPr="00755082">
        <w:rPr>
          <w:b/>
          <w:highlight w:val="yellow"/>
        </w:rPr>
        <w:t xml:space="preserve">Für alle Checklisten des Teil 2 der IEC 61508 sind zwingend die Tabellen in Anhang A, B und C zu beachten da sie </w:t>
      </w:r>
      <w:r>
        <w:rPr>
          <w:b/>
          <w:highlight w:val="yellow"/>
        </w:rPr>
        <w:t xml:space="preserve">ein </w:t>
      </w:r>
      <w:r w:rsidRPr="00755082">
        <w:rPr>
          <w:b/>
          <w:highlight w:val="yellow"/>
        </w:rPr>
        <w:t>normativer Bestandteil sind.</w:t>
      </w:r>
    </w:p>
    <w:p w14:paraId="6CBA211D" w14:textId="77777777" w:rsidR="004B6ADD" w:rsidRDefault="004B6ADD" w:rsidP="00763BEF">
      <w:pPr>
        <w:tabs>
          <w:tab w:val="left" w:pos="1418"/>
          <w:tab w:val="left" w:pos="3969"/>
        </w:tabs>
        <w:rPr>
          <w:b/>
        </w:rPr>
      </w:pPr>
    </w:p>
    <w:p w14:paraId="375024BC" w14:textId="2BD55988" w:rsidR="004A04DF" w:rsidRDefault="004A04DF" w:rsidP="00763BEF">
      <w:pPr>
        <w:tabs>
          <w:tab w:val="left" w:pos="1418"/>
          <w:tab w:val="left" w:pos="3969"/>
        </w:tabs>
        <w:rPr>
          <w:b/>
        </w:rPr>
      </w:pPr>
    </w:p>
    <w:tbl>
      <w:tblPr>
        <w:tblStyle w:val="Tabellenraster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290"/>
        <w:gridCol w:w="4092"/>
        <w:gridCol w:w="3969"/>
      </w:tblGrid>
      <w:tr w:rsidR="004A04DF" w14:paraId="3EADE8DF" w14:textId="77777777" w:rsidTr="00917B10">
        <w:tc>
          <w:tcPr>
            <w:tcW w:w="1290" w:type="dxa"/>
            <w:shd w:val="clear" w:color="auto" w:fill="EAF1DD" w:themeFill="accent3" w:themeFillTint="33"/>
          </w:tcPr>
          <w:p w14:paraId="73910F89" w14:textId="77777777" w:rsidR="004A04DF" w:rsidRDefault="004A04DF" w:rsidP="00F923E9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Kapitel</w:t>
            </w:r>
          </w:p>
        </w:tc>
        <w:tc>
          <w:tcPr>
            <w:tcW w:w="4092" w:type="dxa"/>
            <w:shd w:val="clear" w:color="auto" w:fill="EAF1DD" w:themeFill="accent3" w:themeFillTint="33"/>
          </w:tcPr>
          <w:p w14:paraId="1F0DF461" w14:textId="77777777" w:rsidR="004A04DF" w:rsidRDefault="004A04DF" w:rsidP="00F923E9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Eingabe 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7564FF95" w14:textId="77777777" w:rsidR="004A04DF" w:rsidRDefault="004A04DF" w:rsidP="00F923E9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Ausgabe </w:t>
            </w:r>
          </w:p>
        </w:tc>
      </w:tr>
      <w:tr w:rsidR="004A04DF" w:rsidRPr="001368EC" w14:paraId="656B89B5" w14:textId="77777777" w:rsidTr="00917B10">
        <w:tc>
          <w:tcPr>
            <w:tcW w:w="1290" w:type="dxa"/>
            <w:shd w:val="clear" w:color="auto" w:fill="EAF1DD" w:themeFill="accent3" w:themeFillTint="33"/>
          </w:tcPr>
          <w:p w14:paraId="30CB82A9" w14:textId="7B83E3F5" w:rsidR="004A04DF" w:rsidRDefault="00917B10" w:rsidP="004A04DF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7.8</w:t>
            </w:r>
          </w:p>
        </w:tc>
        <w:tc>
          <w:tcPr>
            <w:tcW w:w="4092" w:type="dxa"/>
            <w:shd w:val="clear" w:color="auto" w:fill="EAF1DD" w:themeFill="accent3" w:themeFillTint="33"/>
          </w:tcPr>
          <w:p w14:paraId="2515E78D" w14:textId="0C82F7C3" w:rsidR="004A04DF" w:rsidRPr="002A4A9F" w:rsidRDefault="00AC11A5" w:rsidP="004A04DF">
            <w:pPr>
              <w:tabs>
                <w:tab w:val="left" w:pos="1002"/>
              </w:tabs>
              <w:rPr>
                <w:i/>
              </w:rPr>
            </w:pPr>
            <w:r>
              <w:t>Spezifikation der Anforderungen an den Entwurf des E/E/PE-Systems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14:paraId="3AFBB56A" w14:textId="64B09FE8" w:rsidR="004A04DF" w:rsidRPr="001368EC" w:rsidRDefault="00AC11A5" w:rsidP="004A04DF">
            <w:pPr>
              <w:tabs>
                <w:tab w:val="left" w:pos="1418"/>
                <w:tab w:val="left" w:pos="3969"/>
              </w:tabs>
              <w:rPr>
                <w:b/>
                <w:i/>
              </w:rPr>
            </w:pPr>
            <w:r>
              <w:t>Ergebnisse der Modifikation des E/E/PE-Systems</w:t>
            </w:r>
          </w:p>
        </w:tc>
      </w:tr>
    </w:tbl>
    <w:p w14:paraId="32D87E0A" w14:textId="77777777" w:rsidR="004A04DF" w:rsidRDefault="004A04DF" w:rsidP="00763BEF">
      <w:pPr>
        <w:tabs>
          <w:tab w:val="left" w:pos="1418"/>
          <w:tab w:val="left" w:pos="3969"/>
        </w:tabs>
        <w:rPr>
          <w:b/>
        </w:rPr>
      </w:pPr>
    </w:p>
    <w:p w14:paraId="396D732F" w14:textId="1981C075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0840D305" w14:textId="2FAE68C2" w:rsidR="0073148E" w:rsidRDefault="00EA78A2" w:rsidP="0073148E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t>7.</w:t>
      </w:r>
      <w:r w:rsidR="00A24EA7">
        <w:rPr>
          <w:b/>
        </w:rPr>
        <w:t>8</w:t>
      </w:r>
      <w:r>
        <w:rPr>
          <w:b/>
        </w:rPr>
        <w:t xml:space="preserve">. </w:t>
      </w:r>
      <w:r w:rsidR="00A24EA7">
        <w:rPr>
          <w:b/>
        </w:rPr>
        <w:t>Modifikation</w:t>
      </w:r>
      <w:r w:rsidR="00917B10">
        <w:rPr>
          <w:b/>
        </w:rPr>
        <w:t xml:space="preserve"> des E/E/PE Systems</w:t>
      </w:r>
    </w:p>
    <w:p w14:paraId="3831107E" w14:textId="77777777" w:rsidR="00562F2F" w:rsidRDefault="00562F2F" w:rsidP="0073148E">
      <w:pPr>
        <w:tabs>
          <w:tab w:val="left" w:pos="1418"/>
          <w:tab w:val="left" w:pos="3969"/>
        </w:tabs>
        <w:rPr>
          <w:b/>
        </w:rPr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374"/>
        <w:gridCol w:w="4820"/>
        <w:gridCol w:w="1842"/>
        <w:gridCol w:w="892"/>
      </w:tblGrid>
      <w:tr w:rsidR="004A04DF" w:rsidRPr="004A04DF" w14:paraId="023600DB" w14:textId="77777777" w:rsidTr="00CE68E8">
        <w:tc>
          <w:tcPr>
            <w:tcW w:w="454" w:type="dxa"/>
          </w:tcPr>
          <w:p w14:paraId="536EA00A" w14:textId="77777777" w:rsidR="008F3944" w:rsidRPr="004A04DF" w:rsidRDefault="008F3944" w:rsidP="00DA3E81">
            <w:pPr>
              <w:tabs>
                <w:tab w:val="left" w:pos="1418"/>
                <w:tab w:val="left" w:pos="3969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4" w:type="dxa"/>
          </w:tcPr>
          <w:p w14:paraId="55FE798C" w14:textId="77777777" w:rsidR="008F3944" w:rsidRPr="004A04DF" w:rsidRDefault="008F3944" w:rsidP="00DA3E81">
            <w:pPr>
              <w:tabs>
                <w:tab w:val="left" w:pos="1418"/>
                <w:tab w:val="left" w:pos="3969"/>
              </w:tabs>
              <w:rPr>
                <w:b/>
                <w:bCs/>
                <w:sz w:val="24"/>
                <w:szCs w:val="24"/>
              </w:rPr>
            </w:pPr>
            <w:r w:rsidRPr="004A04DF">
              <w:rPr>
                <w:b/>
                <w:bCs/>
                <w:sz w:val="24"/>
                <w:szCs w:val="24"/>
              </w:rPr>
              <w:t>7.8.</w:t>
            </w:r>
          </w:p>
        </w:tc>
        <w:tc>
          <w:tcPr>
            <w:tcW w:w="4820" w:type="dxa"/>
          </w:tcPr>
          <w:p w14:paraId="1E89C880" w14:textId="474B8DD5" w:rsidR="008F3944" w:rsidRPr="004A04DF" w:rsidRDefault="00DC4304" w:rsidP="00DA3E81">
            <w:pPr>
              <w:tabs>
                <w:tab w:val="left" w:pos="1418"/>
                <w:tab w:val="left" w:pos="3969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="008F3944" w:rsidRPr="004A04DF">
              <w:rPr>
                <w:b/>
                <w:sz w:val="24"/>
                <w:szCs w:val="24"/>
              </w:rPr>
              <w:t>odifikation</w:t>
            </w:r>
          </w:p>
        </w:tc>
        <w:tc>
          <w:tcPr>
            <w:tcW w:w="1842" w:type="dxa"/>
          </w:tcPr>
          <w:p w14:paraId="26DDABC5" w14:textId="77777777" w:rsidR="008F3944" w:rsidRPr="004A04DF" w:rsidRDefault="008F3944" w:rsidP="00DA3E81">
            <w:pPr>
              <w:tabs>
                <w:tab w:val="left" w:pos="1418"/>
                <w:tab w:val="left" w:pos="3969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2113732B" w14:textId="77777777" w:rsidR="008F3944" w:rsidRPr="004A04DF" w:rsidRDefault="008F3944" w:rsidP="00DA3E81">
            <w:pPr>
              <w:tabs>
                <w:tab w:val="left" w:pos="1418"/>
                <w:tab w:val="left" w:pos="3969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01361" w:rsidRPr="00201361" w14:paraId="6B317BCE" w14:textId="77777777" w:rsidTr="00CE68E8">
        <w:tc>
          <w:tcPr>
            <w:tcW w:w="454" w:type="dxa"/>
            <w:shd w:val="clear" w:color="auto" w:fill="DBE5F1" w:themeFill="accent1" w:themeFillTint="33"/>
          </w:tcPr>
          <w:p w14:paraId="6CCB88EE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5750F538" w14:textId="62F7BFBC" w:rsidR="008F3944" w:rsidRPr="00201361" w:rsidRDefault="00AC11A5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7.8.2.1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7DBD9FBD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 xml:space="preserve">Für jede Tätigkeit zur Modifikation des E/E/PE-Systems muss eine angemessene Dokumentation erfolgen und fortgeführt werden. Die Dokumentation muss beinhalten: </w:t>
            </w:r>
          </w:p>
          <w:p w14:paraId="6037DF1E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09022B31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 xml:space="preserve">a) die genaue Spezifikation der Modifikation oder Änderung; </w:t>
            </w:r>
          </w:p>
          <w:p w14:paraId="7B399A58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47163935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>b) eine Analyse der Auswirkung der Modifikationstätigkeit auf das Gesamtsystem, einschließlich Hardware, Software (siehe IEC 61508-3) und Bedienung, sowie auf die Umgebung und mögliche Wechselwirkungen;</w:t>
            </w:r>
          </w:p>
          <w:p w14:paraId="74CA42B1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6C71BA7D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>c) alle Genehmigungen für die Änderungen;</w:t>
            </w:r>
          </w:p>
          <w:p w14:paraId="2C72F163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7B8D5C10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>d) den Fortschritt der Änderungen;</w:t>
            </w:r>
          </w:p>
          <w:p w14:paraId="2094BBF7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5B6EEDD2" w14:textId="12B2BB89" w:rsidR="008F3944" w:rsidRDefault="00AC11A5" w:rsidP="00DA3E81">
            <w:pPr>
              <w:tabs>
                <w:tab w:val="left" w:pos="1418"/>
                <w:tab w:val="left" w:pos="3969"/>
              </w:tabs>
            </w:pPr>
            <w:r>
              <w:t xml:space="preserve">e) Testfälle für Teilsysteme und Elemente einschließlich </w:t>
            </w:r>
            <w:proofErr w:type="spellStart"/>
            <w:r>
              <w:t>Revalidierungsdaten</w:t>
            </w:r>
            <w:proofErr w:type="spellEnd"/>
            <w:r>
              <w:t>;</w:t>
            </w:r>
          </w:p>
          <w:p w14:paraId="6DD133FC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5E4173D4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 xml:space="preserve">f) Historie des Konfigurationsmanagements des E/E/PE-Systems; g) Abweichung vom Normalbetrieb und normalen Bedingungen; </w:t>
            </w:r>
          </w:p>
          <w:p w14:paraId="686B2BC5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593E13F0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  <w:r>
              <w:t xml:space="preserve">h) notwendige Änderungen von Systemverfahren; </w:t>
            </w:r>
          </w:p>
          <w:p w14:paraId="70B1E01D" w14:textId="77777777" w:rsidR="00AC11A5" w:rsidRDefault="00AC11A5" w:rsidP="00DA3E81">
            <w:pPr>
              <w:tabs>
                <w:tab w:val="left" w:pos="1418"/>
                <w:tab w:val="left" w:pos="3969"/>
              </w:tabs>
            </w:pPr>
          </w:p>
          <w:p w14:paraId="37767F7D" w14:textId="50B2A6B2" w:rsidR="00AC11A5" w:rsidRPr="00201361" w:rsidRDefault="00AC11A5" w:rsidP="00DA3E81">
            <w:pPr>
              <w:tabs>
                <w:tab w:val="left" w:pos="1418"/>
                <w:tab w:val="left" w:pos="3969"/>
              </w:tabs>
            </w:pPr>
            <w:r>
              <w:t>i) notwendige Änderungen der Dokumentation.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5805AF8E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6D2CCFEC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CE68E8" w:rsidRPr="00201361" w14:paraId="1AB57A3F" w14:textId="77777777" w:rsidTr="00CE68E8">
        <w:tc>
          <w:tcPr>
            <w:tcW w:w="454" w:type="dxa"/>
          </w:tcPr>
          <w:p w14:paraId="12F9AE09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</w:tcPr>
          <w:p w14:paraId="0F965BD9" w14:textId="7C3D2354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4820" w:type="dxa"/>
          </w:tcPr>
          <w:p w14:paraId="164E5FBD" w14:textId="409A5860" w:rsidR="00EE3C37" w:rsidRPr="00EE3C37" w:rsidRDefault="00EE3C37" w:rsidP="00EE3C37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57BB8936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508BB542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201361" w:rsidRPr="00201361" w14:paraId="1A6C1D93" w14:textId="77777777" w:rsidTr="00CE68E8">
        <w:tc>
          <w:tcPr>
            <w:tcW w:w="454" w:type="dxa"/>
            <w:shd w:val="clear" w:color="auto" w:fill="DBE5F1" w:themeFill="accent1" w:themeFillTint="33"/>
          </w:tcPr>
          <w:p w14:paraId="64677D67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7142C416" w14:textId="1686B774" w:rsidR="008F3944" w:rsidRPr="00201361" w:rsidRDefault="00BE3B9D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7.8.2.2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34FDEE98" w14:textId="38F872CB" w:rsidR="008F3944" w:rsidRPr="00201361" w:rsidRDefault="00BE3B9D" w:rsidP="00BE3B9D">
            <w:pPr>
              <w:tabs>
                <w:tab w:val="left" w:pos="1418"/>
                <w:tab w:val="left" w:pos="3969"/>
              </w:tabs>
            </w:pPr>
            <w:r>
              <w:t xml:space="preserve">Hersteller oder Systemlieferanten, die Konformität mit dieser Norm oder Teilen dieser </w:t>
            </w:r>
            <w:r>
              <w:lastRenderedPageBreak/>
              <w:t xml:space="preserve">Norm beanspruchen, müssen ein System führen, um Änderungen als Ergebnis von erkannten Störungen in </w:t>
            </w:r>
            <w:proofErr w:type="spellStart"/>
            <w:r>
              <w:t>Hardoder</w:t>
            </w:r>
            <w:proofErr w:type="spellEnd"/>
            <w:r>
              <w:t xml:space="preserve"> Software einleiten zu können und Anwender über die Notwendigkeit von Modifikationen zu informieren, falls die Störungen die Sicherheit beeinflussen.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0CB713B1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667B11F0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CE68E8" w:rsidRPr="00201361" w14:paraId="3E692FB8" w14:textId="77777777" w:rsidTr="00CE68E8">
        <w:tc>
          <w:tcPr>
            <w:tcW w:w="454" w:type="dxa"/>
          </w:tcPr>
          <w:p w14:paraId="10AA190B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</w:tcPr>
          <w:p w14:paraId="688F8612" w14:textId="0F56BF78" w:rsidR="00CE68E8" w:rsidRPr="00201361" w:rsidRDefault="00CE68E8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</w:tcPr>
          <w:p w14:paraId="651760E4" w14:textId="3979C3BB" w:rsidR="00CE68E8" w:rsidRPr="00AA5109" w:rsidRDefault="00CE68E8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4CECEA70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37EA9BD6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201361" w:rsidRPr="00201361" w14:paraId="64D90B50" w14:textId="77777777" w:rsidTr="00CE68E8">
        <w:tc>
          <w:tcPr>
            <w:tcW w:w="454" w:type="dxa"/>
            <w:shd w:val="clear" w:color="auto" w:fill="DBE5F1" w:themeFill="accent1" w:themeFillTint="33"/>
          </w:tcPr>
          <w:p w14:paraId="40B74DC5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532F4F57" w14:textId="1563D441" w:rsidR="008F3944" w:rsidRPr="00201361" w:rsidRDefault="002C1CBF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7.8.2.3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6B7A6D7A" w14:textId="4F694AB5" w:rsidR="008F3944" w:rsidRPr="00201361" w:rsidRDefault="00BE3B9D" w:rsidP="00BE3B9D">
            <w:pPr>
              <w:tabs>
                <w:tab w:val="left" w:pos="1418"/>
                <w:tab w:val="left" w:pos="3969"/>
              </w:tabs>
            </w:pPr>
            <w:r>
              <w:t>Die Modifikation muss mindestens mit der gleichen Sachkenntnis, mit automatisierten Werkzeugen (siehe IEC 61508-3, 7.4.4.2) und mit einer Planung und einem Management wie in der ursprünglichen Entwicklung der sicherheitsbezogenen E/E/PE Systeme ausgeführt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52C6C1C1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2E03DA43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CE68E8" w:rsidRPr="00201361" w14:paraId="0D72CF50" w14:textId="77777777" w:rsidTr="00CE68E8">
        <w:tc>
          <w:tcPr>
            <w:tcW w:w="454" w:type="dxa"/>
          </w:tcPr>
          <w:p w14:paraId="508033D4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</w:tcPr>
          <w:p w14:paraId="61512075" w14:textId="3541DB9D" w:rsidR="00CE68E8" w:rsidRPr="00201361" w:rsidRDefault="00CE68E8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</w:tcPr>
          <w:p w14:paraId="00571D8C" w14:textId="50469326" w:rsidR="00CE68E8" w:rsidRPr="005F679C" w:rsidRDefault="00CE68E8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29152CB2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2C608248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201361" w:rsidRPr="00201361" w14:paraId="5E367C15" w14:textId="77777777" w:rsidTr="00CE68E8">
        <w:tc>
          <w:tcPr>
            <w:tcW w:w="454" w:type="dxa"/>
            <w:shd w:val="clear" w:color="auto" w:fill="DBE5F1" w:themeFill="accent1" w:themeFillTint="33"/>
          </w:tcPr>
          <w:p w14:paraId="7593E722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4616F2D8" w14:textId="652A047A" w:rsidR="008F3944" w:rsidRPr="00201361" w:rsidRDefault="002C1CBF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7.8.2.4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796F2D18" w14:textId="3B2DBFF6" w:rsidR="008F3944" w:rsidRPr="00201361" w:rsidRDefault="002C1CBF" w:rsidP="00DA3E81">
            <w:pPr>
              <w:tabs>
                <w:tab w:val="left" w:pos="1418"/>
                <w:tab w:val="left" w:pos="3969"/>
              </w:tabs>
            </w:pPr>
            <w:r>
              <w:t>Nach der Modifikation müssen die sicherheitsbezogenen E/E/PE-Systeme erneut verifiziert und validiert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3921EFC0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65F7604E" w14:textId="77777777" w:rsidR="008F3944" w:rsidRPr="00201361" w:rsidRDefault="008F3944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CE68E8" w:rsidRPr="00201361" w14:paraId="03724BD8" w14:textId="77777777" w:rsidTr="00CE68E8">
        <w:tc>
          <w:tcPr>
            <w:tcW w:w="454" w:type="dxa"/>
          </w:tcPr>
          <w:p w14:paraId="3ED8B260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</w:tcPr>
          <w:p w14:paraId="1A3FF4E1" w14:textId="25966D0F" w:rsidR="00CE68E8" w:rsidRPr="00201361" w:rsidRDefault="00CE68E8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</w:tcPr>
          <w:p w14:paraId="22A213B6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</w:tcPr>
          <w:p w14:paraId="3EDAFAE5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71D7EB7F" w14:textId="77777777" w:rsidR="00CE68E8" w:rsidRPr="00201361" w:rsidRDefault="00CE68E8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</w:tbl>
    <w:p w14:paraId="75E423F8" w14:textId="77777777" w:rsidR="00E13729" w:rsidRDefault="00E13729" w:rsidP="00E13729">
      <w:pPr>
        <w:pStyle w:val="berschrift1"/>
        <w:pageBreakBefore/>
        <w:numPr>
          <w:ilvl w:val="0"/>
          <w:numId w:val="0"/>
        </w:numPr>
        <w:ind w:left="1134" w:hanging="1134"/>
      </w:pPr>
      <w:r>
        <w:lastRenderedPageBreak/>
        <w:t>Anhang Formblatt Unterschriften</w:t>
      </w:r>
    </w:p>
    <w:p w14:paraId="4C44C8F2" w14:textId="77777777" w:rsidR="00E13729" w:rsidRDefault="00E13729" w:rsidP="00E13729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E13729" w:rsidRPr="0003680B" w14:paraId="271D073A" w14:textId="77777777" w:rsidTr="00523FDA">
        <w:trPr>
          <w:trHeight w:val="493"/>
          <w:tblHeader/>
        </w:trPr>
        <w:tc>
          <w:tcPr>
            <w:tcW w:w="4377" w:type="dxa"/>
            <w:vAlign w:val="center"/>
          </w:tcPr>
          <w:p w14:paraId="05DDBC77" w14:textId="77777777" w:rsidR="00E13729" w:rsidRPr="005825C7" w:rsidRDefault="00E13729" w:rsidP="00523FDA">
            <w:pPr>
              <w:spacing w:before="40" w:after="40"/>
              <w:jc w:val="center"/>
              <w:rPr>
                <w:b/>
                <w:color w:val="000000"/>
              </w:rPr>
            </w:pPr>
            <w:r w:rsidRPr="005825C7">
              <w:rPr>
                <w:b/>
              </w:rPr>
              <w:t>Name, Vorname, Abteilung, Funktion</w:t>
            </w:r>
            <w:bookmarkStart w:id="3" w:name="_GoBack"/>
            <w:bookmarkEnd w:id="3"/>
          </w:p>
        </w:tc>
        <w:tc>
          <w:tcPr>
            <w:tcW w:w="2737" w:type="dxa"/>
            <w:vAlign w:val="center"/>
          </w:tcPr>
          <w:p w14:paraId="2693DED3" w14:textId="77777777" w:rsidR="00E13729" w:rsidRPr="0003680B" w:rsidRDefault="00E13729" w:rsidP="00523FDA">
            <w:pPr>
              <w:jc w:val="center"/>
              <w:rPr>
                <w:b/>
              </w:rPr>
            </w:pPr>
            <w:r w:rsidRPr="0003680B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11D803F8" w14:textId="77777777" w:rsidR="00E13729" w:rsidRPr="0003680B" w:rsidRDefault="00E13729" w:rsidP="00523FDA">
            <w:pPr>
              <w:jc w:val="center"/>
              <w:rPr>
                <w:b/>
              </w:rPr>
            </w:pPr>
            <w:r w:rsidRPr="0003680B">
              <w:rPr>
                <w:b/>
              </w:rPr>
              <w:t>Unterschrift</w:t>
            </w:r>
          </w:p>
        </w:tc>
      </w:tr>
      <w:tr w:rsidR="00E13729" w:rsidRPr="0003680B" w14:paraId="331032C6" w14:textId="77777777" w:rsidTr="00523FDA">
        <w:tc>
          <w:tcPr>
            <w:tcW w:w="4377" w:type="dxa"/>
          </w:tcPr>
          <w:p w14:paraId="1FAB1683" w14:textId="77777777" w:rsidR="00E13729" w:rsidRPr="0003680B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18B5C49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5A6014F0" w14:textId="77777777" w:rsidR="00E13729" w:rsidRPr="0003680B" w:rsidRDefault="00E13729" w:rsidP="00523FDA">
            <w:pPr>
              <w:spacing w:before="120" w:after="120"/>
            </w:pPr>
          </w:p>
        </w:tc>
      </w:tr>
      <w:tr w:rsidR="00E13729" w:rsidRPr="0003680B" w14:paraId="555536ED" w14:textId="77777777" w:rsidTr="00523FDA">
        <w:tc>
          <w:tcPr>
            <w:tcW w:w="4377" w:type="dxa"/>
          </w:tcPr>
          <w:p w14:paraId="0F78B757" w14:textId="77777777" w:rsidR="00E13729" w:rsidRPr="0003680B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251E3D2E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141DC682" w14:textId="77777777" w:rsidR="00E13729" w:rsidRPr="0003680B" w:rsidRDefault="00E13729" w:rsidP="00523FDA">
            <w:pPr>
              <w:spacing w:before="120" w:after="120"/>
            </w:pPr>
          </w:p>
        </w:tc>
      </w:tr>
      <w:tr w:rsidR="00E13729" w:rsidRPr="0003680B" w14:paraId="69C39CCC" w14:textId="77777777" w:rsidTr="00523FDA">
        <w:tc>
          <w:tcPr>
            <w:tcW w:w="4377" w:type="dxa"/>
          </w:tcPr>
          <w:p w14:paraId="412909CC" w14:textId="77777777" w:rsidR="00E13729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E69BFEF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19F51216" w14:textId="77777777" w:rsidR="00E13729" w:rsidRPr="0003680B" w:rsidRDefault="00E13729" w:rsidP="00523FDA">
            <w:pPr>
              <w:spacing w:before="120" w:after="120"/>
            </w:pPr>
          </w:p>
        </w:tc>
      </w:tr>
      <w:tr w:rsidR="00E13729" w:rsidRPr="0003680B" w14:paraId="7E5FDEDD" w14:textId="77777777" w:rsidTr="00523FDA">
        <w:tc>
          <w:tcPr>
            <w:tcW w:w="4377" w:type="dxa"/>
          </w:tcPr>
          <w:p w14:paraId="106330E7" w14:textId="77777777" w:rsidR="00E13729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857CBE2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6B357F41" w14:textId="77777777" w:rsidR="00E13729" w:rsidRPr="0003680B" w:rsidRDefault="00E13729" w:rsidP="00523FDA">
            <w:pPr>
              <w:spacing w:before="120" w:after="120"/>
            </w:pPr>
          </w:p>
        </w:tc>
      </w:tr>
      <w:tr w:rsidR="00E13729" w:rsidRPr="0003680B" w14:paraId="3FEBCAD4" w14:textId="77777777" w:rsidTr="00523FDA">
        <w:tc>
          <w:tcPr>
            <w:tcW w:w="4377" w:type="dxa"/>
          </w:tcPr>
          <w:p w14:paraId="3EF5C709" w14:textId="77777777" w:rsidR="00E13729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5E17CC2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667C0C2B" w14:textId="77777777" w:rsidR="00E13729" w:rsidRPr="0003680B" w:rsidRDefault="00E13729" w:rsidP="00523FDA">
            <w:pPr>
              <w:spacing w:before="120" w:after="120"/>
            </w:pPr>
          </w:p>
        </w:tc>
      </w:tr>
      <w:tr w:rsidR="00E13729" w:rsidRPr="0003680B" w14:paraId="12659634" w14:textId="77777777" w:rsidTr="00523FDA">
        <w:tc>
          <w:tcPr>
            <w:tcW w:w="4377" w:type="dxa"/>
          </w:tcPr>
          <w:p w14:paraId="53D0EE7F" w14:textId="77777777" w:rsidR="00E13729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15A62EB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5391909C" w14:textId="77777777" w:rsidR="00E13729" w:rsidRPr="0003680B" w:rsidRDefault="00E13729" w:rsidP="00523FDA">
            <w:pPr>
              <w:spacing w:before="120" w:after="120"/>
            </w:pPr>
          </w:p>
        </w:tc>
      </w:tr>
      <w:tr w:rsidR="00E13729" w:rsidRPr="0003680B" w14:paraId="63D85635" w14:textId="77777777" w:rsidTr="00523FDA">
        <w:tc>
          <w:tcPr>
            <w:tcW w:w="4377" w:type="dxa"/>
          </w:tcPr>
          <w:p w14:paraId="5E400116" w14:textId="77777777" w:rsidR="00E13729" w:rsidRDefault="00E13729" w:rsidP="00523FDA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8768BAC" w14:textId="77777777" w:rsidR="00E13729" w:rsidRPr="0003680B" w:rsidRDefault="00E13729" w:rsidP="00523FDA">
            <w:pPr>
              <w:spacing w:before="120" w:after="120"/>
            </w:pPr>
          </w:p>
        </w:tc>
        <w:tc>
          <w:tcPr>
            <w:tcW w:w="2737" w:type="dxa"/>
          </w:tcPr>
          <w:p w14:paraId="56D927CA" w14:textId="77777777" w:rsidR="00E13729" w:rsidRPr="0003680B" w:rsidRDefault="00E13729" w:rsidP="00523FDA">
            <w:pPr>
              <w:spacing w:before="120" w:after="120"/>
            </w:pPr>
          </w:p>
        </w:tc>
      </w:tr>
    </w:tbl>
    <w:p w14:paraId="7D7029AF" w14:textId="77777777" w:rsidR="00E13729" w:rsidRDefault="00E13729" w:rsidP="00E13729"/>
    <w:p w14:paraId="1EE41CAA" w14:textId="7DDD5264" w:rsidR="00E13729" w:rsidRPr="00E13729" w:rsidRDefault="00E13729" w:rsidP="00E13729"/>
    <w:sectPr w:rsidR="00E13729" w:rsidRPr="00E13729" w:rsidSect="007810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-2552" w:right="567" w:bottom="-2211" w:left="1531" w:header="680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2B19B0" w14:textId="77777777" w:rsidR="0074176A" w:rsidRDefault="0074176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54652472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C</w:t>
          </w:r>
          <w:r w:rsidR="00824A42">
            <w:rPr>
              <w:b/>
              <w:sz w:val="20"/>
            </w:rPr>
            <w:t xml:space="preserve">. </w:t>
          </w:r>
          <w:r>
            <w:rPr>
              <w:b/>
              <w:sz w:val="20"/>
            </w:rPr>
            <w:t>Julius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0D2E7E2E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02</w:t>
          </w:r>
          <w:r w:rsidR="00824A42">
            <w:rPr>
              <w:b/>
              <w:sz w:val="20"/>
            </w:rPr>
            <w:t>.0</w:t>
          </w:r>
          <w:r>
            <w:rPr>
              <w:b/>
              <w:sz w:val="20"/>
            </w:rPr>
            <w:t>2</w:t>
          </w:r>
          <w:r w:rsidR="00824A42">
            <w:rPr>
              <w:b/>
              <w:sz w:val="20"/>
            </w:rPr>
            <w:t>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687804C0" w:rsidR="00781080" w:rsidRPr="00407858" w:rsidRDefault="00781080" w:rsidP="00781080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PTK-0002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4AAF32D2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5825C7">
            <w:rPr>
              <w:rFonts w:cs="Arial"/>
              <w:b/>
              <w:bCs/>
              <w:noProof/>
              <w:sz w:val="20"/>
            </w:rPr>
            <w:t>4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37C5990C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fldChar w:fldCharType="begin"/>
          </w:r>
          <w:r>
            <w:rPr>
              <w:rFonts w:cs="Arial"/>
              <w:b/>
              <w:bCs/>
              <w:sz w:val="20"/>
            </w:rPr>
            <w:instrText xml:space="preserve"> DOCPROPERTY  BEAR_STA  \* MERGEFORMAT </w:instrText>
          </w:r>
          <w:r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Freigegeben</w:t>
          </w:r>
          <w:r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5579EA8F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5825C7">
            <w:rPr>
              <w:rFonts w:cs="Arial"/>
              <w:b/>
              <w:bCs/>
              <w:noProof/>
              <w:sz w:val="20"/>
            </w:rPr>
            <w:t>4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ACE4E" w14:textId="77777777" w:rsidR="0074176A" w:rsidRDefault="0074176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90D94" w14:textId="77777777" w:rsidR="0074176A" w:rsidRDefault="0074176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 xml:space="preserve">Weitergabe, sowie Vervielfältigung dieses Dokuments, Verwertung und Mitteilung seines Inhalts sind verboten, sofern nicht </w:t>
                    </w:r>
                    <w:proofErr w:type="spellStart"/>
                    <w:r w:rsidRPr="00762E65">
                      <w:rPr>
                        <w:sz w:val="11"/>
                        <w:szCs w:val="11"/>
                      </w:rPr>
                      <w:t>ausdrücklicheh</w:t>
                    </w:r>
                    <w:proofErr w:type="spellEnd"/>
                    <w:r w:rsidRPr="00762E65">
                      <w:rPr>
                        <w:sz w:val="11"/>
                        <w:szCs w:val="11"/>
                      </w:rPr>
                      <w:t xml:space="preserve">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3E136" w14:textId="77777777" w:rsidR="0074176A" w:rsidRDefault="0074176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3FA403B"/>
    <w:multiLevelType w:val="hybridMultilevel"/>
    <w:tmpl w:val="F04666B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6614E"/>
    <w:multiLevelType w:val="hybridMultilevel"/>
    <w:tmpl w:val="866C6A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FA317C5"/>
    <w:multiLevelType w:val="hybridMultilevel"/>
    <w:tmpl w:val="29BC6E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8" w15:restartNumberingAfterBreak="0">
    <w:nsid w:val="168C3885"/>
    <w:multiLevelType w:val="hybridMultilevel"/>
    <w:tmpl w:val="B6C2A0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3378E"/>
    <w:multiLevelType w:val="hybridMultilevel"/>
    <w:tmpl w:val="E5C2CF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75A3E"/>
    <w:multiLevelType w:val="hybridMultilevel"/>
    <w:tmpl w:val="2DE655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12F42"/>
    <w:multiLevelType w:val="hybridMultilevel"/>
    <w:tmpl w:val="87C27E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22B33"/>
    <w:multiLevelType w:val="hybridMultilevel"/>
    <w:tmpl w:val="F58C97D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42F78"/>
    <w:multiLevelType w:val="hybridMultilevel"/>
    <w:tmpl w:val="33AE221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71360"/>
    <w:multiLevelType w:val="hybridMultilevel"/>
    <w:tmpl w:val="1D8042D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23277"/>
    <w:multiLevelType w:val="hybridMultilevel"/>
    <w:tmpl w:val="AB78B8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4380E"/>
    <w:multiLevelType w:val="hybridMultilevel"/>
    <w:tmpl w:val="F7343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6C2A25"/>
    <w:multiLevelType w:val="hybridMultilevel"/>
    <w:tmpl w:val="27C6361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5E0990"/>
    <w:multiLevelType w:val="hybridMultilevel"/>
    <w:tmpl w:val="12BCF4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2434EF"/>
    <w:multiLevelType w:val="hybridMultilevel"/>
    <w:tmpl w:val="938CD2B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A84866"/>
    <w:multiLevelType w:val="hybridMultilevel"/>
    <w:tmpl w:val="9854764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D0271E"/>
    <w:multiLevelType w:val="hybridMultilevel"/>
    <w:tmpl w:val="AA82D9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520184"/>
    <w:multiLevelType w:val="hybridMultilevel"/>
    <w:tmpl w:val="8FA647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946DCE"/>
    <w:multiLevelType w:val="hybridMultilevel"/>
    <w:tmpl w:val="8E861B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B82FF8"/>
    <w:multiLevelType w:val="hybridMultilevel"/>
    <w:tmpl w:val="FEC221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21699E"/>
    <w:multiLevelType w:val="hybridMultilevel"/>
    <w:tmpl w:val="26D4002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110348"/>
    <w:multiLevelType w:val="hybridMultilevel"/>
    <w:tmpl w:val="39363F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D526EF"/>
    <w:multiLevelType w:val="hybridMultilevel"/>
    <w:tmpl w:val="958EFA7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5919AA"/>
    <w:multiLevelType w:val="hybridMultilevel"/>
    <w:tmpl w:val="A898485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D50915"/>
    <w:multiLevelType w:val="hybridMultilevel"/>
    <w:tmpl w:val="14DCAEC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A83D4C"/>
    <w:multiLevelType w:val="hybridMultilevel"/>
    <w:tmpl w:val="BDB8C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B76186"/>
    <w:multiLevelType w:val="hybridMultilevel"/>
    <w:tmpl w:val="ED4E58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333C38"/>
    <w:multiLevelType w:val="hybridMultilevel"/>
    <w:tmpl w:val="F6909E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C7915"/>
    <w:multiLevelType w:val="hybridMultilevel"/>
    <w:tmpl w:val="F0F2FD9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B14DFC"/>
    <w:multiLevelType w:val="hybridMultilevel"/>
    <w:tmpl w:val="BC92B3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CA7398"/>
    <w:multiLevelType w:val="hybridMultilevel"/>
    <w:tmpl w:val="211486BE"/>
    <w:lvl w:ilvl="0" w:tplc="8BF6DA2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37" w15:restartNumberingAfterBreak="0">
    <w:nsid w:val="5D887B2E"/>
    <w:multiLevelType w:val="hybridMultilevel"/>
    <w:tmpl w:val="BB9E260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abstractNum w:abstractNumId="39" w15:restartNumberingAfterBreak="0">
    <w:nsid w:val="656655F2"/>
    <w:multiLevelType w:val="hybridMultilevel"/>
    <w:tmpl w:val="F13AD6E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D76585"/>
    <w:multiLevelType w:val="hybridMultilevel"/>
    <w:tmpl w:val="EAD23E7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70568"/>
    <w:multiLevelType w:val="hybridMultilevel"/>
    <w:tmpl w:val="51746A5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20637D"/>
    <w:multiLevelType w:val="hybridMultilevel"/>
    <w:tmpl w:val="BCB85D7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1509F4"/>
    <w:multiLevelType w:val="hybridMultilevel"/>
    <w:tmpl w:val="10A634F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1C79E6"/>
    <w:multiLevelType w:val="hybridMultilevel"/>
    <w:tmpl w:val="66D8FA9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F1DE4"/>
    <w:multiLevelType w:val="hybridMultilevel"/>
    <w:tmpl w:val="9692DA8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38"/>
  </w:num>
  <w:num w:numId="5">
    <w:abstractNumId w:val="1"/>
  </w:num>
  <w:num w:numId="6">
    <w:abstractNumId w:val="36"/>
  </w:num>
  <w:num w:numId="7">
    <w:abstractNumId w:val="30"/>
  </w:num>
  <w:num w:numId="8">
    <w:abstractNumId w:val="0"/>
  </w:num>
  <w:num w:numId="9">
    <w:abstractNumId w:val="4"/>
  </w:num>
  <w:num w:numId="10">
    <w:abstractNumId w:val="35"/>
  </w:num>
  <w:num w:numId="11">
    <w:abstractNumId w:val="34"/>
  </w:num>
  <w:num w:numId="12">
    <w:abstractNumId w:val="16"/>
  </w:num>
  <w:num w:numId="13">
    <w:abstractNumId w:val="10"/>
  </w:num>
  <w:num w:numId="14">
    <w:abstractNumId w:val="6"/>
  </w:num>
  <w:num w:numId="15">
    <w:abstractNumId w:val="9"/>
  </w:num>
  <w:num w:numId="16">
    <w:abstractNumId w:val="24"/>
  </w:num>
  <w:num w:numId="17">
    <w:abstractNumId w:val="26"/>
  </w:num>
  <w:num w:numId="18">
    <w:abstractNumId w:val="42"/>
  </w:num>
  <w:num w:numId="19">
    <w:abstractNumId w:val="41"/>
  </w:num>
  <w:num w:numId="20">
    <w:abstractNumId w:val="11"/>
  </w:num>
  <w:num w:numId="21">
    <w:abstractNumId w:val="25"/>
  </w:num>
  <w:num w:numId="22">
    <w:abstractNumId w:val="20"/>
  </w:num>
  <w:num w:numId="23">
    <w:abstractNumId w:val="32"/>
  </w:num>
  <w:num w:numId="24">
    <w:abstractNumId w:val="3"/>
  </w:num>
  <w:num w:numId="25">
    <w:abstractNumId w:val="43"/>
  </w:num>
  <w:num w:numId="26">
    <w:abstractNumId w:val="31"/>
  </w:num>
  <w:num w:numId="27">
    <w:abstractNumId w:val="29"/>
  </w:num>
  <w:num w:numId="28">
    <w:abstractNumId w:val="19"/>
  </w:num>
  <w:num w:numId="29">
    <w:abstractNumId w:val="44"/>
  </w:num>
  <w:num w:numId="30">
    <w:abstractNumId w:val="37"/>
  </w:num>
  <w:num w:numId="31">
    <w:abstractNumId w:val="14"/>
  </w:num>
  <w:num w:numId="32">
    <w:abstractNumId w:val="23"/>
  </w:num>
  <w:num w:numId="33">
    <w:abstractNumId w:val="21"/>
  </w:num>
  <w:num w:numId="34">
    <w:abstractNumId w:val="8"/>
  </w:num>
  <w:num w:numId="35">
    <w:abstractNumId w:val="28"/>
  </w:num>
  <w:num w:numId="36">
    <w:abstractNumId w:val="45"/>
  </w:num>
  <w:num w:numId="37">
    <w:abstractNumId w:val="17"/>
  </w:num>
  <w:num w:numId="38">
    <w:abstractNumId w:val="39"/>
  </w:num>
  <w:num w:numId="39">
    <w:abstractNumId w:val="27"/>
  </w:num>
  <w:num w:numId="40">
    <w:abstractNumId w:val="15"/>
  </w:num>
  <w:num w:numId="41">
    <w:abstractNumId w:val="22"/>
  </w:num>
  <w:num w:numId="42">
    <w:abstractNumId w:val="13"/>
  </w:num>
  <w:num w:numId="43">
    <w:abstractNumId w:val="33"/>
  </w:num>
  <w:num w:numId="44">
    <w:abstractNumId w:val="12"/>
  </w:num>
  <w:num w:numId="45">
    <w:abstractNumId w:val="18"/>
  </w:num>
  <w:num w:numId="46">
    <w:abstractNumId w:val="4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1BC0"/>
    <w:rsid w:val="00014380"/>
    <w:rsid w:val="00040C02"/>
    <w:rsid w:val="00045EB5"/>
    <w:rsid w:val="0005403D"/>
    <w:rsid w:val="00055A58"/>
    <w:rsid w:val="00077205"/>
    <w:rsid w:val="00081A1D"/>
    <w:rsid w:val="000829E2"/>
    <w:rsid w:val="000959A4"/>
    <w:rsid w:val="000B083A"/>
    <w:rsid w:val="000B775B"/>
    <w:rsid w:val="000C77D6"/>
    <w:rsid w:val="000E26F3"/>
    <w:rsid w:val="000E61FF"/>
    <w:rsid w:val="000E76E7"/>
    <w:rsid w:val="00102478"/>
    <w:rsid w:val="001253EA"/>
    <w:rsid w:val="00142A52"/>
    <w:rsid w:val="0015287C"/>
    <w:rsid w:val="00157E51"/>
    <w:rsid w:val="00160225"/>
    <w:rsid w:val="001923B1"/>
    <w:rsid w:val="001A5971"/>
    <w:rsid w:val="001A6E1E"/>
    <w:rsid w:val="001C6FEB"/>
    <w:rsid w:val="001D497D"/>
    <w:rsid w:val="001D578D"/>
    <w:rsid w:val="001E7C0A"/>
    <w:rsid w:val="001F03AD"/>
    <w:rsid w:val="00201361"/>
    <w:rsid w:val="00230EA0"/>
    <w:rsid w:val="002344C6"/>
    <w:rsid w:val="0023527E"/>
    <w:rsid w:val="00240A60"/>
    <w:rsid w:val="00261A37"/>
    <w:rsid w:val="002661D5"/>
    <w:rsid w:val="00266FC5"/>
    <w:rsid w:val="00280FFA"/>
    <w:rsid w:val="002A3A81"/>
    <w:rsid w:val="002A4E28"/>
    <w:rsid w:val="002B0323"/>
    <w:rsid w:val="002C1CBF"/>
    <w:rsid w:val="002D13A6"/>
    <w:rsid w:val="002D57D2"/>
    <w:rsid w:val="002D599C"/>
    <w:rsid w:val="002E2B81"/>
    <w:rsid w:val="002E6027"/>
    <w:rsid w:val="002F533A"/>
    <w:rsid w:val="002F7BA2"/>
    <w:rsid w:val="003056DC"/>
    <w:rsid w:val="00307BC7"/>
    <w:rsid w:val="00323E1B"/>
    <w:rsid w:val="0033197B"/>
    <w:rsid w:val="00332E03"/>
    <w:rsid w:val="00333B11"/>
    <w:rsid w:val="00350EA4"/>
    <w:rsid w:val="00355DEB"/>
    <w:rsid w:val="00361310"/>
    <w:rsid w:val="00362BE2"/>
    <w:rsid w:val="003832A1"/>
    <w:rsid w:val="00395183"/>
    <w:rsid w:val="003C124F"/>
    <w:rsid w:val="003F6AD2"/>
    <w:rsid w:val="00403E2E"/>
    <w:rsid w:val="00415ED0"/>
    <w:rsid w:val="00422C77"/>
    <w:rsid w:val="004343E6"/>
    <w:rsid w:val="00443808"/>
    <w:rsid w:val="00450027"/>
    <w:rsid w:val="004539E6"/>
    <w:rsid w:val="00454F8A"/>
    <w:rsid w:val="00465310"/>
    <w:rsid w:val="00476D6D"/>
    <w:rsid w:val="00476F98"/>
    <w:rsid w:val="00491969"/>
    <w:rsid w:val="00495C46"/>
    <w:rsid w:val="004A04DF"/>
    <w:rsid w:val="004B29C7"/>
    <w:rsid w:val="004B6ADD"/>
    <w:rsid w:val="004C0097"/>
    <w:rsid w:val="004C0B21"/>
    <w:rsid w:val="004C14C5"/>
    <w:rsid w:val="004C3424"/>
    <w:rsid w:val="0050331E"/>
    <w:rsid w:val="005177F2"/>
    <w:rsid w:val="00525F3D"/>
    <w:rsid w:val="0052626F"/>
    <w:rsid w:val="00536642"/>
    <w:rsid w:val="00547CD3"/>
    <w:rsid w:val="00551F65"/>
    <w:rsid w:val="005570D1"/>
    <w:rsid w:val="00562F2F"/>
    <w:rsid w:val="005647AF"/>
    <w:rsid w:val="005825C7"/>
    <w:rsid w:val="00584A6F"/>
    <w:rsid w:val="005875EE"/>
    <w:rsid w:val="005A7D64"/>
    <w:rsid w:val="005B64E8"/>
    <w:rsid w:val="005C1B1C"/>
    <w:rsid w:val="005D049D"/>
    <w:rsid w:val="005D2725"/>
    <w:rsid w:val="005E087F"/>
    <w:rsid w:val="005F679C"/>
    <w:rsid w:val="006016B5"/>
    <w:rsid w:val="00606A0E"/>
    <w:rsid w:val="00614881"/>
    <w:rsid w:val="00615D18"/>
    <w:rsid w:val="00632447"/>
    <w:rsid w:val="00641669"/>
    <w:rsid w:val="00666E04"/>
    <w:rsid w:val="00671243"/>
    <w:rsid w:val="00682F0E"/>
    <w:rsid w:val="006A1DED"/>
    <w:rsid w:val="006C56D8"/>
    <w:rsid w:val="006C67A7"/>
    <w:rsid w:val="006D54BE"/>
    <w:rsid w:val="006D5D8D"/>
    <w:rsid w:val="006D74A8"/>
    <w:rsid w:val="006E093E"/>
    <w:rsid w:val="00704919"/>
    <w:rsid w:val="00725832"/>
    <w:rsid w:val="00730B3D"/>
    <w:rsid w:val="0073148E"/>
    <w:rsid w:val="00731F4A"/>
    <w:rsid w:val="007359D6"/>
    <w:rsid w:val="00736329"/>
    <w:rsid w:val="0074176A"/>
    <w:rsid w:val="00741DA7"/>
    <w:rsid w:val="00755D37"/>
    <w:rsid w:val="00763BEF"/>
    <w:rsid w:val="0076621E"/>
    <w:rsid w:val="00776694"/>
    <w:rsid w:val="0077745F"/>
    <w:rsid w:val="00777EEB"/>
    <w:rsid w:val="00781080"/>
    <w:rsid w:val="007858D7"/>
    <w:rsid w:val="00791702"/>
    <w:rsid w:val="007959DB"/>
    <w:rsid w:val="007A3669"/>
    <w:rsid w:val="007A4D7D"/>
    <w:rsid w:val="007B016A"/>
    <w:rsid w:val="007B6825"/>
    <w:rsid w:val="007C4DDD"/>
    <w:rsid w:val="007E0FE1"/>
    <w:rsid w:val="007E3E61"/>
    <w:rsid w:val="0080173E"/>
    <w:rsid w:val="0080591C"/>
    <w:rsid w:val="00824A42"/>
    <w:rsid w:val="00825115"/>
    <w:rsid w:val="00830781"/>
    <w:rsid w:val="00846E10"/>
    <w:rsid w:val="00850F78"/>
    <w:rsid w:val="00851A35"/>
    <w:rsid w:val="0085547A"/>
    <w:rsid w:val="008567AC"/>
    <w:rsid w:val="00873C21"/>
    <w:rsid w:val="00880F0C"/>
    <w:rsid w:val="008951A1"/>
    <w:rsid w:val="008B00DB"/>
    <w:rsid w:val="008D01F9"/>
    <w:rsid w:val="008E2F3C"/>
    <w:rsid w:val="008F04B2"/>
    <w:rsid w:val="008F3944"/>
    <w:rsid w:val="0090133F"/>
    <w:rsid w:val="00901D6D"/>
    <w:rsid w:val="00904139"/>
    <w:rsid w:val="00904242"/>
    <w:rsid w:val="00904FDA"/>
    <w:rsid w:val="00905CA0"/>
    <w:rsid w:val="00917B10"/>
    <w:rsid w:val="0092721A"/>
    <w:rsid w:val="00927237"/>
    <w:rsid w:val="00927750"/>
    <w:rsid w:val="0093232F"/>
    <w:rsid w:val="00952DBE"/>
    <w:rsid w:val="00954344"/>
    <w:rsid w:val="009569BA"/>
    <w:rsid w:val="00981DB0"/>
    <w:rsid w:val="00994002"/>
    <w:rsid w:val="009A1E63"/>
    <w:rsid w:val="009B046D"/>
    <w:rsid w:val="009B75E7"/>
    <w:rsid w:val="009C32A3"/>
    <w:rsid w:val="009D37FC"/>
    <w:rsid w:val="009D78E3"/>
    <w:rsid w:val="00A0227B"/>
    <w:rsid w:val="00A02E81"/>
    <w:rsid w:val="00A124F4"/>
    <w:rsid w:val="00A24EA7"/>
    <w:rsid w:val="00A257D4"/>
    <w:rsid w:val="00A548B9"/>
    <w:rsid w:val="00A64CFA"/>
    <w:rsid w:val="00A828FA"/>
    <w:rsid w:val="00A84913"/>
    <w:rsid w:val="00AA2192"/>
    <w:rsid w:val="00AA5109"/>
    <w:rsid w:val="00AB4316"/>
    <w:rsid w:val="00AC11A5"/>
    <w:rsid w:val="00AC2798"/>
    <w:rsid w:val="00AC3B31"/>
    <w:rsid w:val="00AC7578"/>
    <w:rsid w:val="00AD09DD"/>
    <w:rsid w:val="00AD3354"/>
    <w:rsid w:val="00AE0018"/>
    <w:rsid w:val="00AE471D"/>
    <w:rsid w:val="00AF375D"/>
    <w:rsid w:val="00B021F4"/>
    <w:rsid w:val="00B07FC2"/>
    <w:rsid w:val="00B20417"/>
    <w:rsid w:val="00B2132F"/>
    <w:rsid w:val="00B3103B"/>
    <w:rsid w:val="00BA04AF"/>
    <w:rsid w:val="00BA4204"/>
    <w:rsid w:val="00BC48EA"/>
    <w:rsid w:val="00BE21C2"/>
    <w:rsid w:val="00BE25FA"/>
    <w:rsid w:val="00BE3B9D"/>
    <w:rsid w:val="00BE40BA"/>
    <w:rsid w:val="00BF0B19"/>
    <w:rsid w:val="00BF36B8"/>
    <w:rsid w:val="00BF7240"/>
    <w:rsid w:val="00C013F5"/>
    <w:rsid w:val="00C02729"/>
    <w:rsid w:val="00C03298"/>
    <w:rsid w:val="00C155B7"/>
    <w:rsid w:val="00C17FBA"/>
    <w:rsid w:val="00C26A44"/>
    <w:rsid w:val="00C33AF6"/>
    <w:rsid w:val="00C4432B"/>
    <w:rsid w:val="00C452AF"/>
    <w:rsid w:val="00C55652"/>
    <w:rsid w:val="00C93C65"/>
    <w:rsid w:val="00C9590A"/>
    <w:rsid w:val="00CC19D6"/>
    <w:rsid w:val="00CC40E7"/>
    <w:rsid w:val="00CC5F6F"/>
    <w:rsid w:val="00CD1157"/>
    <w:rsid w:val="00CE5DBF"/>
    <w:rsid w:val="00CE68E8"/>
    <w:rsid w:val="00D1109E"/>
    <w:rsid w:val="00D27D80"/>
    <w:rsid w:val="00D37269"/>
    <w:rsid w:val="00D46FA9"/>
    <w:rsid w:val="00D535C2"/>
    <w:rsid w:val="00D57632"/>
    <w:rsid w:val="00D609A2"/>
    <w:rsid w:val="00D91606"/>
    <w:rsid w:val="00DA6254"/>
    <w:rsid w:val="00DA7FD4"/>
    <w:rsid w:val="00DB499A"/>
    <w:rsid w:val="00DC3C60"/>
    <w:rsid w:val="00DC4304"/>
    <w:rsid w:val="00DE0B86"/>
    <w:rsid w:val="00DE3E55"/>
    <w:rsid w:val="00DF7347"/>
    <w:rsid w:val="00E027CD"/>
    <w:rsid w:val="00E118AC"/>
    <w:rsid w:val="00E13729"/>
    <w:rsid w:val="00E306CA"/>
    <w:rsid w:val="00E31F1F"/>
    <w:rsid w:val="00E33EB5"/>
    <w:rsid w:val="00E61876"/>
    <w:rsid w:val="00E84F1A"/>
    <w:rsid w:val="00E8643A"/>
    <w:rsid w:val="00E919C9"/>
    <w:rsid w:val="00EA69EF"/>
    <w:rsid w:val="00EA78A2"/>
    <w:rsid w:val="00EB08E7"/>
    <w:rsid w:val="00EC2B44"/>
    <w:rsid w:val="00ED562B"/>
    <w:rsid w:val="00ED7EA8"/>
    <w:rsid w:val="00EE3C37"/>
    <w:rsid w:val="00F02524"/>
    <w:rsid w:val="00F06F63"/>
    <w:rsid w:val="00F12332"/>
    <w:rsid w:val="00F2334F"/>
    <w:rsid w:val="00F30D1B"/>
    <w:rsid w:val="00F323A9"/>
    <w:rsid w:val="00F372BE"/>
    <w:rsid w:val="00F46FFE"/>
    <w:rsid w:val="00F61B05"/>
    <w:rsid w:val="00F80CC9"/>
    <w:rsid w:val="00F866C7"/>
    <w:rsid w:val="00F96743"/>
    <w:rsid w:val="00FD26BE"/>
    <w:rsid w:val="00FE116F"/>
    <w:rsid w:val="00FE5C46"/>
    <w:rsid w:val="00FF0667"/>
    <w:rsid w:val="00FF3085"/>
    <w:rsid w:val="00FF4F87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3"/>
    <o:shapelayout v:ext="edit">
      <o:idmap v:ext="edit" data="1"/>
    </o:shapelayout>
  </w:shapeDefaults>
  <w:decimalSymbol w:val=","/>
  <w:listSeparator w:val=";"/>
  <w14:docId w14:val="01195868"/>
  <w15:docId w15:val="{95A71C79-A4D2-4A41-9C02-9E18350E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C1B1C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link w:val="berschrift1Zchn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8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Fett">
    <w:name w:val="Strong"/>
    <w:basedOn w:val="Absatz-Standardschriftart"/>
    <w:uiPriority w:val="22"/>
    <w:qFormat/>
    <w:rsid w:val="00BE40BA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027C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027C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027CD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027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027CD"/>
    <w:rPr>
      <w:rFonts w:ascii="Arial" w:hAnsi="Arial"/>
      <w:b/>
      <w:bCs/>
    </w:rPr>
  </w:style>
  <w:style w:type="character" w:styleId="Hervorhebung">
    <w:name w:val="Emphasis"/>
    <w:basedOn w:val="Absatz-Standardschriftart"/>
    <w:uiPriority w:val="20"/>
    <w:qFormat/>
    <w:rsid w:val="004A04DF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rsid w:val="00E13729"/>
    <w:rPr>
      <w:rFonts w:ascii="Arial" w:hAnsi="Arial"/>
      <w:b/>
      <w:kern w:val="28"/>
      <w:sz w:val="3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6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DA8FE-D1B8-4BC7-8216-FF6ECCA2D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4</Pages>
  <Words>349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97</cp:revision>
  <cp:lastPrinted>2026-01-21T08:58:00Z</cp:lastPrinted>
  <dcterms:created xsi:type="dcterms:W3CDTF">2026-01-21T07:07:00Z</dcterms:created>
  <dcterms:modified xsi:type="dcterms:W3CDTF">2026-03-31T10:52:00Z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