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97"/>
        <w:gridCol w:w="1274"/>
        <w:gridCol w:w="1503"/>
        <w:gridCol w:w="1969"/>
        <w:gridCol w:w="1421"/>
        <w:gridCol w:w="1584"/>
      </w:tblGrid>
      <w:tr w:rsidR="0015287C" w:rsidRPr="000E76E7" w14:paraId="42131A89" w14:textId="77777777" w:rsidTr="00763BEF">
        <w:trPr>
          <w:cantSplit/>
          <w:trHeight w:val="480"/>
        </w:trPr>
        <w:tc>
          <w:tcPr>
            <w:tcW w:w="9948" w:type="dxa"/>
            <w:gridSpan w:val="6"/>
            <w:tcBorders>
              <w:top w:val="nil"/>
              <w:left w:val="nil"/>
              <w:bottom w:val="single" w:sz="12" w:space="0" w:color="auto"/>
              <w:right w:val="nil"/>
            </w:tcBorders>
          </w:tcPr>
          <w:p w14:paraId="773EDF8D" w14:textId="60C994D0" w:rsidR="0015287C" w:rsidRPr="000E76E7" w:rsidRDefault="0015287C" w:rsidP="00615D18">
            <w:pPr>
              <w:spacing w:before="40" w:after="40"/>
              <w:rPr>
                <w:b/>
                <w:sz w:val="28"/>
                <w:szCs w:val="28"/>
              </w:rPr>
            </w:pPr>
          </w:p>
        </w:tc>
      </w:tr>
      <w:tr w:rsidR="00994002" w14:paraId="1588FE3F"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5CBB3910" w14:textId="20942F26" w:rsidR="00994002" w:rsidRPr="000E76E7" w:rsidRDefault="00994002" w:rsidP="00DB499A">
            <w:pPr>
              <w:spacing w:before="40" w:after="40"/>
              <w:rPr>
                <w:b/>
              </w:rPr>
            </w:pPr>
            <w:r w:rsidRPr="00994002">
              <w:rPr>
                <w:b/>
              </w:rPr>
              <w:t>Projekt/Teilprojekt:</w:t>
            </w:r>
          </w:p>
        </w:tc>
      </w:tr>
      <w:tr w:rsidR="0015287C" w14:paraId="4AC7E5C2" w14:textId="77777777" w:rsidTr="00763BEF">
        <w:trPr>
          <w:cantSplit/>
          <w:trHeight w:val="480"/>
        </w:trPr>
        <w:tc>
          <w:tcPr>
            <w:tcW w:w="9948" w:type="dxa"/>
            <w:gridSpan w:val="6"/>
            <w:tcBorders>
              <w:top w:val="single" w:sz="12" w:space="0" w:color="auto"/>
              <w:left w:val="single" w:sz="12" w:space="0" w:color="auto"/>
              <w:bottom w:val="single" w:sz="12" w:space="0" w:color="auto"/>
              <w:right w:val="single" w:sz="12" w:space="0" w:color="auto"/>
            </w:tcBorders>
          </w:tcPr>
          <w:p w14:paraId="71EDCC6A" w14:textId="68A21468" w:rsidR="0015287C" w:rsidRPr="000E76E7" w:rsidRDefault="0015287C" w:rsidP="00DB499A">
            <w:pPr>
              <w:spacing w:before="40" w:after="40"/>
              <w:rPr>
                <w:b/>
              </w:rPr>
            </w:pPr>
            <w:r w:rsidRPr="000E76E7">
              <w:rPr>
                <w:b/>
              </w:rPr>
              <w:t>Review</w:t>
            </w:r>
            <w:r w:rsidR="00DB499A">
              <w:rPr>
                <w:b/>
              </w:rPr>
              <w:t>-G</w:t>
            </w:r>
            <w:r w:rsidR="00731F4A">
              <w:rPr>
                <w:b/>
              </w:rPr>
              <w:t>egenstand</w:t>
            </w:r>
            <w:r w:rsidR="00ED562B">
              <w:rPr>
                <w:b/>
              </w:rPr>
              <w:t xml:space="preserve">: </w:t>
            </w:r>
          </w:p>
        </w:tc>
      </w:tr>
      <w:tr w:rsidR="00465310" w14:paraId="421679DE"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4E3CB58E" w14:textId="4ED32670" w:rsidR="00465310" w:rsidRPr="000E76E7" w:rsidRDefault="001F03AD" w:rsidP="0080173E">
            <w:pPr>
              <w:tabs>
                <w:tab w:val="left" w:pos="142"/>
              </w:tabs>
              <w:spacing w:before="40" w:after="40"/>
              <w:rPr>
                <w:b/>
              </w:rPr>
            </w:pPr>
            <w:r>
              <w:rPr>
                <w:b/>
              </w:rPr>
              <w:t>Dokument</w:t>
            </w:r>
            <w:r w:rsidR="00465310" w:rsidRPr="000E76E7">
              <w:rPr>
                <w:b/>
              </w:rPr>
              <w:t>:</w:t>
            </w:r>
          </w:p>
        </w:tc>
        <w:tc>
          <w:tcPr>
            <w:tcW w:w="4746" w:type="dxa"/>
            <w:gridSpan w:val="3"/>
            <w:tcBorders>
              <w:top w:val="single" w:sz="12" w:space="0" w:color="auto"/>
              <w:left w:val="nil"/>
              <w:bottom w:val="single" w:sz="12" w:space="0" w:color="auto"/>
              <w:right w:val="single" w:sz="12" w:space="0" w:color="auto"/>
            </w:tcBorders>
          </w:tcPr>
          <w:p w14:paraId="0A0DE62D" w14:textId="7F093FCD" w:rsidR="00465310" w:rsidRPr="00465310" w:rsidRDefault="00465310" w:rsidP="000E76E7">
            <w:pPr>
              <w:spacing w:before="40" w:after="40"/>
            </w:pPr>
            <w:r w:rsidRPr="00465310">
              <w:t>&lt;</w:t>
            </w:r>
            <w:r w:rsidR="00BA4204">
              <w:t>Referenz</w:t>
            </w:r>
            <w:r w:rsidRPr="00465310">
              <w:t>&gt;</w:t>
            </w:r>
          </w:p>
        </w:tc>
        <w:tc>
          <w:tcPr>
            <w:tcW w:w="1421" w:type="dxa"/>
            <w:tcBorders>
              <w:top w:val="single" w:sz="12" w:space="0" w:color="auto"/>
              <w:left w:val="single" w:sz="12" w:space="0" w:color="auto"/>
              <w:bottom w:val="single" w:sz="12" w:space="0" w:color="auto"/>
              <w:right w:val="nil"/>
            </w:tcBorders>
          </w:tcPr>
          <w:p w14:paraId="5243FACD" w14:textId="77777777" w:rsidR="00465310" w:rsidRPr="000E76E7" w:rsidRDefault="00465310" w:rsidP="00615D18">
            <w:pPr>
              <w:spacing w:before="40" w:after="40"/>
              <w:rPr>
                <w:b/>
              </w:rPr>
            </w:pPr>
            <w:r w:rsidRPr="000E76E7">
              <w:rPr>
                <w:b/>
              </w:rPr>
              <w:t>Index:</w:t>
            </w:r>
          </w:p>
        </w:tc>
        <w:tc>
          <w:tcPr>
            <w:tcW w:w="1584" w:type="dxa"/>
            <w:tcBorders>
              <w:top w:val="single" w:sz="12" w:space="0" w:color="auto"/>
              <w:left w:val="nil"/>
              <w:bottom w:val="single" w:sz="12" w:space="0" w:color="auto"/>
              <w:right w:val="single" w:sz="12" w:space="0" w:color="auto"/>
            </w:tcBorders>
          </w:tcPr>
          <w:p w14:paraId="14F97BFE" w14:textId="77777777" w:rsidR="00465310" w:rsidRPr="000E76E7" w:rsidRDefault="00465310" w:rsidP="00615D18">
            <w:pPr>
              <w:spacing w:before="40" w:after="40"/>
            </w:pPr>
            <w:r w:rsidRPr="000E76E7">
              <w:t>-</w:t>
            </w:r>
          </w:p>
        </w:tc>
      </w:tr>
      <w:tr w:rsidR="00C452AF" w14:paraId="488CF609" w14:textId="77777777" w:rsidTr="00F30D1B">
        <w:trPr>
          <w:cantSplit/>
          <w:trHeight w:val="389"/>
        </w:trPr>
        <w:tc>
          <w:tcPr>
            <w:tcW w:w="2197" w:type="dxa"/>
            <w:tcBorders>
              <w:top w:val="single" w:sz="12" w:space="0" w:color="auto"/>
              <w:left w:val="single" w:sz="12" w:space="0" w:color="auto"/>
              <w:bottom w:val="single" w:sz="12" w:space="0" w:color="auto"/>
              <w:right w:val="nil"/>
            </w:tcBorders>
          </w:tcPr>
          <w:p w14:paraId="3D05FA8A" w14:textId="6321250F" w:rsidR="00C452AF" w:rsidRDefault="00C452AF" w:rsidP="0080173E">
            <w:pPr>
              <w:tabs>
                <w:tab w:val="left" w:pos="142"/>
              </w:tabs>
              <w:spacing w:before="40" w:after="40"/>
              <w:rPr>
                <w:b/>
              </w:rPr>
            </w:pPr>
            <w:r>
              <w:rPr>
                <w:b/>
              </w:rPr>
              <w:t xml:space="preserve">SIL </w:t>
            </w:r>
          </w:p>
        </w:tc>
        <w:tc>
          <w:tcPr>
            <w:tcW w:w="4746" w:type="dxa"/>
            <w:gridSpan w:val="3"/>
            <w:tcBorders>
              <w:top w:val="single" w:sz="12" w:space="0" w:color="auto"/>
              <w:left w:val="nil"/>
              <w:bottom w:val="single" w:sz="12" w:space="0" w:color="auto"/>
              <w:right w:val="single" w:sz="12" w:space="0" w:color="auto"/>
            </w:tcBorders>
          </w:tcPr>
          <w:p w14:paraId="29694E5C" w14:textId="77777777" w:rsidR="00C452AF" w:rsidRPr="00465310" w:rsidRDefault="00C452AF" w:rsidP="000E76E7">
            <w:pPr>
              <w:spacing w:before="40" w:after="40"/>
            </w:pPr>
          </w:p>
        </w:tc>
        <w:bookmarkStart w:id="0" w:name="tm_vorlage" w:displacedByCustomXml="next"/>
        <w:bookmarkEnd w:id="0" w:displacedByCustomXml="next"/>
        <w:sdt>
          <w:sdtPr>
            <w:rPr>
              <w:b/>
            </w:rPr>
            <w:alias w:val="Betreff"/>
            <w:tag w:val=""/>
            <w:id w:val="-1716037526"/>
            <w:placeholder>
              <w:docPart w:val="F195E406479348458D6996EAC83EED6A"/>
            </w:placeholder>
            <w:showingPlcHdr/>
            <w:dataBinding w:prefixMappings="xmlns:ns0='http://purl.org/dc/elements/1.1/' xmlns:ns1='http://schemas.openxmlformats.org/package/2006/metadata/core-properties' " w:xpath="/ns1:coreProperties[1]/ns0:subject[1]" w:storeItemID="{6C3C8BC8-F283-45AE-878A-BAB7291924A1}"/>
            <w:text/>
          </w:sdtPr>
          <w:sdtContent>
            <w:tc>
              <w:tcPr>
                <w:tcW w:w="1421" w:type="dxa"/>
                <w:tcBorders>
                  <w:top w:val="single" w:sz="12" w:space="0" w:color="auto"/>
                  <w:left w:val="single" w:sz="12" w:space="0" w:color="auto"/>
                  <w:bottom w:val="single" w:sz="12" w:space="0" w:color="auto"/>
                  <w:right w:val="nil"/>
                </w:tcBorders>
              </w:tcPr>
              <w:p w14:paraId="47EFEB2D" w14:textId="7C23E491" w:rsidR="00C452AF" w:rsidRPr="000E76E7" w:rsidRDefault="00F46FFE" w:rsidP="00615D18">
                <w:pPr>
                  <w:spacing w:before="40" w:after="40"/>
                  <w:rPr>
                    <w:b/>
                  </w:rPr>
                </w:pPr>
                <w:r w:rsidRPr="009003F4">
                  <w:rPr>
                    <w:rStyle w:val="Platzhaltertext"/>
                  </w:rPr>
                  <w:t>[Betreff]</w:t>
                </w:r>
              </w:p>
            </w:tc>
          </w:sdtContent>
        </w:sdt>
        <w:tc>
          <w:tcPr>
            <w:tcW w:w="1584" w:type="dxa"/>
            <w:tcBorders>
              <w:top w:val="single" w:sz="12" w:space="0" w:color="auto"/>
              <w:left w:val="nil"/>
              <w:bottom w:val="single" w:sz="12" w:space="0" w:color="auto"/>
              <w:right w:val="single" w:sz="12" w:space="0" w:color="auto"/>
            </w:tcBorders>
          </w:tcPr>
          <w:p w14:paraId="5A1DE953" w14:textId="73E175B5" w:rsidR="00C452AF" w:rsidRPr="000E76E7" w:rsidRDefault="00C452AF" w:rsidP="00615D18">
            <w:pPr>
              <w:spacing w:before="40" w:after="40"/>
            </w:pPr>
          </w:p>
        </w:tc>
      </w:tr>
      <w:tr w:rsidR="00763BEF" w:rsidRPr="000D0422" w14:paraId="77D53C9C" w14:textId="77777777" w:rsidTr="00763BEF">
        <w:trPr>
          <w:cantSplit/>
          <w:trHeight w:val="389"/>
        </w:trPr>
        <w:tc>
          <w:tcPr>
            <w:tcW w:w="2197" w:type="dxa"/>
            <w:tcBorders>
              <w:top w:val="single" w:sz="12" w:space="0" w:color="auto"/>
              <w:left w:val="single" w:sz="12" w:space="0" w:color="auto"/>
              <w:bottom w:val="single" w:sz="12" w:space="0" w:color="auto"/>
              <w:right w:val="nil"/>
            </w:tcBorders>
          </w:tcPr>
          <w:p w14:paraId="734E1522" w14:textId="7AF02669" w:rsidR="00763BEF" w:rsidRPr="00825115" w:rsidRDefault="00763BEF" w:rsidP="0080173E">
            <w:pPr>
              <w:tabs>
                <w:tab w:val="left" w:pos="142"/>
              </w:tabs>
              <w:spacing w:before="40" w:after="40"/>
              <w:rPr>
                <w:b/>
                <w:lang w:val="en-US"/>
              </w:rPr>
            </w:pPr>
            <w:proofErr w:type="spellStart"/>
            <w:r w:rsidRPr="00825115">
              <w:rPr>
                <w:b/>
                <w:lang w:val="en-US"/>
              </w:rPr>
              <w:t>Checkliste</w:t>
            </w:r>
            <w:proofErr w:type="spellEnd"/>
            <w:r w:rsidRPr="00825115">
              <w:rPr>
                <w:b/>
                <w:lang w:val="en-US"/>
              </w:rPr>
              <w:t>:</w:t>
            </w:r>
            <w:r w:rsidR="00825115" w:rsidRPr="00825115">
              <w:rPr>
                <w:b/>
                <w:lang w:val="en-US"/>
              </w:rPr>
              <w:t xml:space="preserve"> </w:t>
            </w:r>
          </w:p>
        </w:tc>
        <w:tc>
          <w:tcPr>
            <w:tcW w:w="7751" w:type="dxa"/>
            <w:gridSpan w:val="5"/>
            <w:tcBorders>
              <w:top w:val="single" w:sz="12" w:space="0" w:color="auto"/>
              <w:left w:val="nil"/>
              <w:bottom w:val="single" w:sz="12" w:space="0" w:color="auto"/>
              <w:right w:val="single" w:sz="12" w:space="0" w:color="auto"/>
            </w:tcBorders>
          </w:tcPr>
          <w:p w14:paraId="158DB13D" w14:textId="41897268" w:rsidR="00763BEF" w:rsidRPr="00F11BBF" w:rsidRDefault="00F46FFE" w:rsidP="008A692A">
            <w:pPr>
              <w:spacing w:before="40" w:after="40"/>
            </w:pPr>
            <w:commentRangeStart w:id="1"/>
            <w:r w:rsidRPr="00F11BBF">
              <w:rPr>
                <w:b/>
              </w:rPr>
              <w:t>IEC 61508-</w:t>
            </w:r>
            <w:r w:rsidR="008A692A">
              <w:rPr>
                <w:b/>
              </w:rPr>
              <w:t>2</w:t>
            </w:r>
            <w:r w:rsidRPr="00F11BBF">
              <w:rPr>
                <w:b/>
              </w:rPr>
              <w:t xml:space="preserve">: </w:t>
            </w:r>
            <w:bookmarkStart w:id="2" w:name="_Toc219268743"/>
            <w:bookmarkStart w:id="3" w:name="_Toc219701690"/>
            <w:r w:rsidRPr="00F11BBF">
              <w:rPr>
                <w:b/>
              </w:rPr>
              <w:t>Kap</w:t>
            </w:r>
            <w:bookmarkEnd w:id="2"/>
            <w:bookmarkEnd w:id="3"/>
            <w:commentRangeEnd w:id="1"/>
            <w:r w:rsidR="001C63D6" w:rsidRPr="00F53736">
              <w:rPr>
                <w:rStyle w:val="Kommentarzeichen"/>
                <w:highlight w:val="yellow"/>
              </w:rPr>
              <w:commentReference w:id="1"/>
            </w:r>
            <w:r w:rsidR="00F11BBF" w:rsidRPr="00F11BBF">
              <w:rPr>
                <w:b/>
              </w:rPr>
              <w:t xml:space="preserve"> 7.4. </w:t>
            </w:r>
            <w:r w:rsidR="008A692A" w:rsidRPr="008A692A">
              <w:rPr>
                <w:b/>
              </w:rPr>
              <w:t>Entwurf und Entwicklung des E/E/PE-Systems</w:t>
            </w:r>
          </w:p>
        </w:tc>
      </w:tr>
      <w:tr w:rsidR="000E76E7" w:rsidRPr="000D0422" w14:paraId="24DC0505" w14:textId="77777777" w:rsidTr="00763BEF">
        <w:trPr>
          <w:cantSplit/>
          <w:trHeight w:hRule="exact" w:val="113"/>
        </w:trPr>
        <w:tc>
          <w:tcPr>
            <w:tcW w:w="9948" w:type="dxa"/>
            <w:gridSpan w:val="6"/>
            <w:tcBorders>
              <w:top w:val="single" w:sz="12" w:space="0" w:color="auto"/>
              <w:left w:val="nil"/>
              <w:bottom w:val="single" w:sz="12" w:space="0" w:color="auto"/>
              <w:right w:val="nil"/>
            </w:tcBorders>
          </w:tcPr>
          <w:p w14:paraId="4A832981" w14:textId="77777777" w:rsidR="000E76E7" w:rsidRPr="00F11BBF" w:rsidRDefault="000E76E7" w:rsidP="00615D18">
            <w:pPr>
              <w:spacing w:before="40" w:after="40"/>
              <w:rPr>
                <w:b/>
              </w:rPr>
            </w:pPr>
          </w:p>
        </w:tc>
      </w:tr>
      <w:tr w:rsidR="005E087F" w14:paraId="6148EC53" w14:textId="77777777" w:rsidTr="00763BEF">
        <w:tc>
          <w:tcPr>
            <w:tcW w:w="3471" w:type="dxa"/>
            <w:gridSpan w:val="2"/>
            <w:tcBorders>
              <w:top w:val="single" w:sz="12" w:space="0" w:color="auto"/>
              <w:left w:val="single" w:sz="12" w:space="0" w:color="auto"/>
              <w:bottom w:val="single" w:sz="4" w:space="0" w:color="auto"/>
              <w:right w:val="single" w:sz="4" w:space="0" w:color="auto"/>
            </w:tcBorders>
          </w:tcPr>
          <w:p w14:paraId="27B94B6A" w14:textId="77777777" w:rsidR="005E087F" w:rsidRPr="000E76E7" w:rsidRDefault="005E087F" w:rsidP="00D535C2">
            <w:pPr>
              <w:spacing w:before="40" w:after="40"/>
              <w:rPr>
                <w:b/>
              </w:rPr>
            </w:pPr>
            <w:r w:rsidRPr="000E76E7">
              <w:rPr>
                <w:b/>
              </w:rPr>
              <w:t>Ort:</w:t>
            </w:r>
          </w:p>
        </w:tc>
        <w:tc>
          <w:tcPr>
            <w:tcW w:w="3472" w:type="dxa"/>
            <w:gridSpan w:val="2"/>
            <w:tcBorders>
              <w:top w:val="single" w:sz="12" w:space="0" w:color="auto"/>
              <w:left w:val="single" w:sz="4" w:space="0" w:color="auto"/>
              <w:bottom w:val="single" w:sz="4" w:space="0" w:color="auto"/>
              <w:right w:val="single" w:sz="4" w:space="0" w:color="auto"/>
            </w:tcBorders>
          </w:tcPr>
          <w:p w14:paraId="0A8ED6A3" w14:textId="77777777" w:rsidR="005E087F" w:rsidRPr="000E76E7" w:rsidRDefault="005E087F" w:rsidP="00D535C2">
            <w:pPr>
              <w:spacing w:before="40" w:after="40"/>
              <w:rPr>
                <w:b/>
              </w:rPr>
            </w:pPr>
            <w:r w:rsidRPr="000E76E7">
              <w:rPr>
                <w:b/>
              </w:rPr>
              <w:t>Datum:</w:t>
            </w:r>
          </w:p>
        </w:tc>
        <w:tc>
          <w:tcPr>
            <w:tcW w:w="3005" w:type="dxa"/>
            <w:gridSpan w:val="2"/>
            <w:tcBorders>
              <w:top w:val="single" w:sz="12" w:space="0" w:color="auto"/>
              <w:left w:val="single" w:sz="4" w:space="0" w:color="auto"/>
              <w:bottom w:val="single" w:sz="4" w:space="0" w:color="auto"/>
              <w:right w:val="single" w:sz="12" w:space="0" w:color="auto"/>
            </w:tcBorders>
          </w:tcPr>
          <w:p w14:paraId="24CCD660" w14:textId="77777777" w:rsidR="005E087F" w:rsidRPr="000E76E7" w:rsidRDefault="005E087F" w:rsidP="00D535C2">
            <w:pPr>
              <w:spacing w:before="40" w:after="40"/>
              <w:rPr>
                <w:b/>
              </w:rPr>
            </w:pPr>
            <w:r w:rsidRPr="000E76E7">
              <w:rPr>
                <w:b/>
              </w:rPr>
              <w:t>Zeitraum:</w:t>
            </w:r>
          </w:p>
        </w:tc>
      </w:tr>
      <w:tr w:rsidR="005E087F" w14:paraId="4B871841" w14:textId="77777777" w:rsidTr="00763BEF">
        <w:tc>
          <w:tcPr>
            <w:tcW w:w="3471" w:type="dxa"/>
            <w:gridSpan w:val="2"/>
            <w:tcBorders>
              <w:top w:val="single" w:sz="4" w:space="0" w:color="auto"/>
              <w:left w:val="single" w:sz="12" w:space="0" w:color="auto"/>
              <w:bottom w:val="single" w:sz="12" w:space="0" w:color="auto"/>
              <w:right w:val="single" w:sz="4" w:space="0" w:color="auto"/>
            </w:tcBorders>
          </w:tcPr>
          <w:p w14:paraId="459F28FC" w14:textId="77777777" w:rsidR="005E087F" w:rsidRPr="000E76E7" w:rsidRDefault="005E087F" w:rsidP="00D535C2">
            <w:pPr>
              <w:spacing w:before="40" w:after="40"/>
            </w:pPr>
          </w:p>
        </w:tc>
        <w:tc>
          <w:tcPr>
            <w:tcW w:w="3472" w:type="dxa"/>
            <w:gridSpan w:val="2"/>
            <w:tcBorders>
              <w:top w:val="single" w:sz="4" w:space="0" w:color="auto"/>
              <w:left w:val="single" w:sz="4" w:space="0" w:color="auto"/>
              <w:bottom w:val="single" w:sz="12" w:space="0" w:color="auto"/>
              <w:right w:val="single" w:sz="4" w:space="0" w:color="auto"/>
            </w:tcBorders>
          </w:tcPr>
          <w:p w14:paraId="05F4168E" w14:textId="77777777" w:rsidR="005E087F" w:rsidRPr="000E76E7" w:rsidRDefault="005E087F" w:rsidP="00D535C2">
            <w:pPr>
              <w:spacing w:before="40" w:after="40"/>
            </w:pPr>
          </w:p>
        </w:tc>
        <w:tc>
          <w:tcPr>
            <w:tcW w:w="3005" w:type="dxa"/>
            <w:gridSpan w:val="2"/>
            <w:tcBorders>
              <w:top w:val="single" w:sz="4" w:space="0" w:color="auto"/>
              <w:left w:val="single" w:sz="4" w:space="0" w:color="auto"/>
              <w:bottom w:val="single" w:sz="12" w:space="0" w:color="auto"/>
              <w:right w:val="single" w:sz="12" w:space="0" w:color="auto"/>
            </w:tcBorders>
          </w:tcPr>
          <w:p w14:paraId="0011F23F" w14:textId="77777777" w:rsidR="005E087F" w:rsidRPr="000E76E7" w:rsidRDefault="005E087F" w:rsidP="00D535C2">
            <w:pPr>
              <w:spacing w:before="40" w:after="40"/>
            </w:pPr>
          </w:p>
        </w:tc>
      </w:tr>
      <w:tr w:rsidR="000E76E7" w14:paraId="237CC86F" w14:textId="77777777" w:rsidTr="00763BEF">
        <w:trPr>
          <w:trHeight w:hRule="exact" w:val="113"/>
        </w:trPr>
        <w:tc>
          <w:tcPr>
            <w:tcW w:w="3471" w:type="dxa"/>
            <w:gridSpan w:val="2"/>
            <w:tcBorders>
              <w:top w:val="single" w:sz="12" w:space="0" w:color="auto"/>
              <w:left w:val="nil"/>
              <w:bottom w:val="single" w:sz="12" w:space="0" w:color="auto"/>
              <w:right w:val="nil"/>
            </w:tcBorders>
          </w:tcPr>
          <w:p w14:paraId="18BA4664" w14:textId="77777777" w:rsidR="000E76E7" w:rsidRPr="000E76E7" w:rsidRDefault="000E76E7" w:rsidP="00D535C2">
            <w:pPr>
              <w:spacing w:before="40" w:after="40"/>
            </w:pPr>
          </w:p>
        </w:tc>
        <w:tc>
          <w:tcPr>
            <w:tcW w:w="3472" w:type="dxa"/>
            <w:gridSpan w:val="2"/>
            <w:tcBorders>
              <w:top w:val="single" w:sz="12" w:space="0" w:color="auto"/>
              <w:left w:val="nil"/>
              <w:bottom w:val="single" w:sz="12" w:space="0" w:color="auto"/>
              <w:right w:val="nil"/>
            </w:tcBorders>
          </w:tcPr>
          <w:p w14:paraId="3D2B2419" w14:textId="77777777" w:rsidR="000E76E7" w:rsidRPr="000E76E7" w:rsidRDefault="000E76E7" w:rsidP="00D535C2">
            <w:pPr>
              <w:spacing w:before="40" w:after="40"/>
            </w:pPr>
          </w:p>
        </w:tc>
        <w:tc>
          <w:tcPr>
            <w:tcW w:w="3005" w:type="dxa"/>
            <w:gridSpan w:val="2"/>
            <w:tcBorders>
              <w:top w:val="single" w:sz="12" w:space="0" w:color="auto"/>
              <w:left w:val="nil"/>
              <w:bottom w:val="single" w:sz="12" w:space="0" w:color="auto"/>
              <w:right w:val="nil"/>
            </w:tcBorders>
          </w:tcPr>
          <w:p w14:paraId="3B14AEA5" w14:textId="77777777" w:rsidR="000E76E7" w:rsidRPr="000E76E7" w:rsidRDefault="000E76E7" w:rsidP="00D535C2">
            <w:pPr>
              <w:spacing w:before="40" w:after="40"/>
            </w:pPr>
          </w:p>
        </w:tc>
      </w:tr>
      <w:tr w:rsidR="005E087F" w14:paraId="34155E57" w14:textId="77777777" w:rsidTr="00763BEF">
        <w:trPr>
          <w:cantSplit/>
        </w:trPr>
        <w:tc>
          <w:tcPr>
            <w:tcW w:w="3471" w:type="dxa"/>
            <w:gridSpan w:val="2"/>
            <w:tcBorders>
              <w:top w:val="single" w:sz="12" w:space="0" w:color="auto"/>
              <w:left w:val="single" w:sz="12" w:space="0" w:color="auto"/>
              <w:bottom w:val="single" w:sz="12" w:space="0" w:color="auto"/>
              <w:right w:val="nil"/>
            </w:tcBorders>
          </w:tcPr>
          <w:p w14:paraId="052211A9" w14:textId="77777777" w:rsidR="005E087F" w:rsidRPr="000E76E7" w:rsidRDefault="005E087F" w:rsidP="00D535C2">
            <w:pPr>
              <w:spacing w:before="40" w:after="40"/>
              <w:rPr>
                <w:b/>
              </w:rPr>
            </w:pPr>
            <w:r w:rsidRPr="000E76E7">
              <w:rPr>
                <w:b/>
              </w:rPr>
              <w:t>Teilnehmer:</w:t>
            </w:r>
          </w:p>
        </w:tc>
        <w:tc>
          <w:tcPr>
            <w:tcW w:w="3472" w:type="dxa"/>
            <w:gridSpan w:val="2"/>
            <w:tcBorders>
              <w:top w:val="single" w:sz="12" w:space="0" w:color="auto"/>
              <w:left w:val="nil"/>
              <w:bottom w:val="single" w:sz="12" w:space="0" w:color="auto"/>
              <w:right w:val="nil"/>
            </w:tcBorders>
          </w:tcPr>
          <w:p w14:paraId="070C30E0" w14:textId="77777777" w:rsidR="005E087F" w:rsidRDefault="005E087F" w:rsidP="00D535C2">
            <w:pPr>
              <w:spacing w:before="40" w:after="40"/>
            </w:pPr>
          </w:p>
        </w:tc>
        <w:tc>
          <w:tcPr>
            <w:tcW w:w="3005" w:type="dxa"/>
            <w:gridSpan w:val="2"/>
            <w:tcBorders>
              <w:top w:val="single" w:sz="12" w:space="0" w:color="auto"/>
              <w:left w:val="nil"/>
              <w:bottom w:val="single" w:sz="12" w:space="0" w:color="auto"/>
              <w:right w:val="single" w:sz="12" w:space="0" w:color="auto"/>
            </w:tcBorders>
          </w:tcPr>
          <w:p w14:paraId="79BBC8DA" w14:textId="77777777" w:rsidR="005E087F" w:rsidRDefault="005E087F" w:rsidP="00D535C2">
            <w:pPr>
              <w:spacing w:before="40" w:after="40"/>
              <w:rPr>
                <w:b/>
              </w:rPr>
            </w:pPr>
          </w:p>
        </w:tc>
      </w:tr>
      <w:tr w:rsidR="005E087F" w14:paraId="589DB416" w14:textId="77777777" w:rsidTr="00763BEF">
        <w:trPr>
          <w:cantSplit/>
        </w:trPr>
        <w:tc>
          <w:tcPr>
            <w:tcW w:w="4974" w:type="dxa"/>
            <w:gridSpan w:val="3"/>
            <w:tcBorders>
              <w:top w:val="single" w:sz="12" w:space="0" w:color="auto"/>
              <w:left w:val="single" w:sz="12" w:space="0" w:color="auto"/>
              <w:bottom w:val="single" w:sz="4" w:space="0" w:color="auto"/>
              <w:right w:val="single" w:sz="4" w:space="0" w:color="auto"/>
            </w:tcBorders>
          </w:tcPr>
          <w:p w14:paraId="32D0EEEC" w14:textId="77777777" w:rsidR="005E087F" w:rsidRPr="00F02524" w:rsidRDefault="005E087F" w:rsidP="00D535C2">
            <w:pPr>
              <w:spacing w:before="40" w:after="40"/>
              <w:rPr>
                <w:highlight w:val="yellow"/>
              </w:rPr>
            </w:pPr>
            <w:r w:rsidRPr="00F02524">
              <w:rPr>
                <w:highlight w:val="yellow"/>
              </w:rPr>
              <w:t>Teilnehmer 1</w:t>
            </w:r>
          </w:p>
        </w:tc>
        <w:tc>
          <w:tcPr>
            <w:tcW w:w="4974" w:type="dxa"/>
            <w:gridSpan w:val="3"/>
            <w:tcBorders>
              <w:top w:val="single" w:sz="12" w:space="0" w:color="auto"/>
              <w:left w:val="single" w:sz="4" w:space="0" w:color="auto"/>
              <w:bottom w:val="single" w:sz="4" w:space="0" w:color="auto"/>
              <w:right w:val="single" w:sz="12" w:space="0" w:color="auto"/>
            </w:tcBorders>
          </w:tcPr>
          <w:p w14:paraId="146A99DF" w14:textId="77777777" w:rsidR="005E087F" w:rsidRPr="00F02524" w:rsidRDefault="005E087F" w:rsidP="00D535C2">
            <w:pPr>
              <w:spacing w:before="40" w:after="40"/>
              <w:rPr>
                <w:highlight w:val="yellow"/>
              </w:rPr>
            </w:pPr>
            <w:r w:rsidRPr="00F02524">
              <w:rPr>
                <w:highlight w:val="yellow"/>
              </w:rPr>
              <w:t>Teilnehmer 2</w:t>
            </w:r>
          </w:p>
        </w:tc>
      </w:tr>
      <w:tr w:rsidR="005E087F" w14:paraId="2BE4E6AA" w14:textId="77777777" w:rsidTr="00763BEF">
        <w:trPr>
          <w:cantSplit/>
        </w:trPr>
        <w:tc>
          <w:tcPr>
            <w:tcW w:w="4974" w:type="dxa"/>
            <w:gridSpan w:val="3"/>
            <w:tcBorders>
              <w:top w:val="single" w:sz="4" w:space="0" w:color="auto"/>
              <w:left w:val="single" w:sz="12" w:space="0" w:color="auto"/>
              <w:bottom w:val="single" w:sz="12" w:space="0" w:color="auto"/>
              <w:right w:val="single" w:sz="4" w:space="0" w:color="auto"/>
            </w:tcBorders>
          </w:tcPr>
          <w:p w14:paraId="3512930C" w14:textId="77777777" w:rsidR="005E087F" w:rsidRPr="00F02524" w:rsidRDefault="005E087F" w:rsidP="00D535C2">
            <w:pPr>
              <w:spacing w:before="40" w:after="40"/>
              <w:rPr>
                <w:highlight w:val="yellow"/>
              </w:rPr>
            </w:pPr>
            <w:r w:rsidRPr="00F02524">
              <w:rPr>
                <w:highlight w:val="yellow"/>
              </w:rPr>
              <w:t>Teilnehmer 3</w:t>
            </w:r>
          </w:p>
        </w:tc>
        <w:tc>
          <w:tcPr>
            <w:tcW w:w="4974" w:type="dxa"/>
            <w:gridSpan w:val="3"/>
            <w:tcBorders>
              <w:top w:val="single" w:sz="4" w:space="0" w:color="auto"/>
              <w:left w:val="single" w:sz="4" w:space="0" w:color="auto"/>
              <w:bottom w:val="single" w:sz="12" w:space="0" w:color="auto"/>
              <w:right w:val="single" w:sz="12" w:space="0" w:color="auto"/>
            </w:tcBorders>
          </w:tcPr>
          <w:p w14:paraId="24A01225" w14:textId="77777777" w:rsidR="005E087F" w:rsidRPr="00F02524" w:rsidRDefault="005E087F" w:rsidP="00D535C2">
            <w:pPr>
              <w:spacing w:before="40" w:after="40"/>
              <w:rPr>
                <w:highlight w:val="yellow"/>
              </w:rPr>
            </w:pPr>
            <w:r w:rsidRPr="00F02524">
              <w:rPr>
                <w:highlight w:val="yellow"/>
              </w:rPr>
              <w:t>usw.</w:t>
            </w:r>
          </w:p>
        </w:tc>
      </w:tr>
    </w:tbl>
    <w:p w14:paraId="0771DDB4" w14:textId="77777777" w:rsidR="00E33EB5" w:rsidRDefault="00E33EB5" w:rsidP="005C1B1C">
      <w:pPr>
        <w:rPr>
          <w:b/>
        </w:rPr>
      </w:pPr>
    </w:p>
    <w:p w14:paraId="365302FB" w14:textId="77777777" w:rsidR="005C1B1C" w:rsidRDefault="00904139" w:rsidP="005C1B1C">
      <w:pPr>
        <w:rPr>
          <w:b/>
        </w:rPr>
      </w:pPr>
      <w:r>
        <w:rPr>
          <w:b/>
        </w:rPr>
        <w:t>Ergebnis</w:t>
      </w:r>
      <w:r w:rsidR="00E33EB5">
        <w:rPr>
          <w:b/>
        </w:rPr>
        <w:t>:</w:t>
      </w:r>
    </w:p>
    <w:p w14:paraId="29A620B1" w14:textId="77777777" w:rsidR="00904139" w:rsidRDefault="00904139" w:rsidP="005C1B1C">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64"/>
        <w:gridCol w:w="425"/>
      </w:tblGrid>
      <w:tr w:rsidR="00904139" w:rsidRPr="003F6AD2" w14:paraId="5DAE9483" w14:textId="77777777" w:rsidTr="00D27D80">
        <w:trPr>
          <w:trHeight w:hRule="exact" w:val="284"/>
        </w:trPr>
        <w:tc>
          <w:tcPr>
            <w:tcW w:w="9464" w:type="dxa"/>
            <w:tcBorders>
              <w:top w:val="nil"/>
              <w:left w:val="nil"/>
              <w:bottom w:val="nil"/>
              <w:right w:val="single" w:sz="4" w:space="0" w:color="auto"/>
            </w:tcBorders>
            <w:shd w:val="clear" w:color="auto" w:fill="auto"/>
          </w:tcPr>
          <w:p w14:paraId="6540E10B" w14:textId="77777777" w:rsidR="00904139" w:rsidRPr="003F6AD2" w:rsidRDefault="00904139" w:rsidP="005C1B1C">
            <w:pPr>
              <w:rPr>
                <w:b/>
              </w:rPr>
            </w:pPr>
            <w:r w:rsidRPr="003F6AD2">
              <w:rPr>
                <w:b/>
              </w:rPr>
              <w:t>Dokument muss überarbeitet werden</w:t>
            </w:r>
            <w:r w:rsidR="00D27D80">
              <w:rPr>
                <w:b/>
              </w:rPr>
              <w:t xml:space="preserve"> und kann danach freigegeben werden </w:t>
            </w:r>
          </w:p>
        </w:tc>
        <w:tc>
          <w:tcPr>
            <w:tcW w:w="425" w:type="dxa"/>
            <w:tcBorders>
              <w:left w:val="single" w:sz="4" w:space="0" w:color="auto"/>
              <w:bottom w:val="single" w:sz="4" w:space="0" w:color="auto"/>
            </w:tcBorders>
            <w:shd w:val="clear" w:color="auto" w:fill="auto"/>
            <w:vAlign w:val="center"/>
          </w:tcPr>
          <w:p w14:paraId="05064C6D" w14:textId="67A4665A" w:rsidR="00904139" w:rsidRPr="003F6AD2" w:rsidRDefault="00904139" w:rsidP="003F6AD2">
            <w:pPr>
              <w:jc w:val="center"/>
              <w:rPr>
                <w:b/>
              </w:rPr>
            </w:pPr>
          </w:p>
        </w:tc>
      </w:tr>
      <w:tr w:rsidR="00904139" w:rsidRPr="000E76E7" w14:paraId="35551029" w14:textId="77777777" w:rsidTr="00D27D80">
        <w:tc>
          <w:tcPr>
            <w:tcW w:w="9464" w:type="dxa"/>
            <w:tcBorders>
              <w:top w:val="nil"/>
              <w:left w:val="nil"/>
              <w:bottom w:val="nil"/>
              <w:right w:val="nil"/>
            </w:tcBorders>
            <w:shd w:val="clear" w:color="auto" w:fill="auto"/>
          </w:tcPr>
          <w:p w14:paraId="0D845829" w14:textId="77777777" w:rsidR="00904139" w:rsidRPr="000E76E7" w:rsidRDefault="00D27D80" w:rsidP="005C1B1C">
            <w:pPr>
              <w:rPr>
                <w:sz w:val="20"/>
                <w:szCs w:val="20"/>
              </w:rPr>
            </w:pPr>
            <w:r>
              <w:rPr>
                <w:sz w:val="20"/>
                <w:szCs w:val="20"/>
              </w:rPr>
              <w:t>o</w:t>
            </w:r>
            <w:r w:rsidR="005570D1" w:rsidRPr="000E76E7">
              <w:rPr>
                <w:sz w:val="20"/>
                <w:szCs w:val="20"/>
              </w:rPr>
              <w:t>der</w:t>
            </w:r>
          </w:p>
        </w:tc>
        <w:tc>
          <w:tcPr>
            <w:tcW w:w="425" w:type="dxa"/>
            <w:tcBorders>
              <w:top w:val="single" w:sz="4" w:space="0" w:color="auto"/>
              <w:left w:val="nil"/>
              <w:bottom w:val="single" w:sz="4" w:space="0" w:color="auto"/>
              <w:right w:val="nil"/>
            </w:tcBorders>
            <w:shd w:val="clear" w:color="auto" w:fill="auto"/>
          </w:tcPr>
          <w:p w14:paraId="2936C5F5" w14:textId="77777777" w:rsidR="00904139" w:rsidRPr="000E76E7" w:rsidRDefault="00904139" w:rsidP="003F6AD2">
            <w:pPr>
              <w:jc w:val="center"/>
              <w:rPr>
                <w:sz w:val="12"/>
                <w:szCs w:val="12"/>
              </w:rPr>
            </w:pPr>
          </w:p>
        </w:tc>
      </w:tr>
      <w:tr w:rsidR="00D27D80" w:rsidRPr="000E76E7" w14:paraId="5DF5B4F7" w14:textId="77777777" w:rsidTr="00D27D80">
        <w:tc>
          <w:tcPr>
            <w:tcW w:w="9464" w:type="dxa"/>
            <w:tcBorders>
              <w:top w:val="nil"/>
              <w:left w:val="nil"/>
              <w:bottom w:val="nil"/>
              <w:right w:val="single" w:sz="4" w:space="0" w:color="auto"/>
            </w:tcBorders>
            <w:shd w:val="clear" w:color="auto" w:fill="auto"/>
          </w:tcPr>
          <w:p w14:paraId="1B59CBAA" w14:textId="77777777" w:rsidR="00D27D80" w:rsidRPr="003F6AD2" w:rsidRDefault="00D27D80" w:rsidP="008F04B2">
            <w:pPr>
              <w:rPr>
                <w:b/>
              </w:rPr>
            </w:pPr>
            <w:r w:rsidRPr="003F6AD2">
              <w:rPr>
                <w:b/>
              </w:rPr>
              <w:t>Dokument muss überarbeitet werden</w:t>
            </w:r>
            <w:r>
              <w:rPr>
                <w:b/>
              </w:rPr>
              <w:t xml:space="preserve"> und danach einem Review unterzogen werden</w:t>
            </w:r>
          </w:p>
        </w:tc>
        <w:tc>
          <w:tcPr>
            <w:tcW w:w="425" w:type="dxa"/>
            <w:tcBorders>
              <w:top w:val="single" w:sz="4" w:space="0" w:color="auto"/>
              <w:left w:val="single" w:sz="4" w:space="0" w:color="auto"/>
              <w:bottom w:val="single" w:sz="4" w:space="0" w:color="auto"/>
              <w:right w:val="single" w:sz="4" w:space="0" w:color="auto"/>
            </w:tcBorders>
            <w:shd w:val="clear" w:color="auto" w:fill="auto"/>
          </w:tcPr>
          <w:p w14:paraId="5EE6F945" w14:textId="77777777" w:rsidR="00D27D80" w:rsidRPr="00D27D80" w:rsidRDefault="00D27D80" w:rsidP="003F6AD2">
            <w:pPr>
              <w:jc w:val="center"/>
            </w:pPr>
          </w:p>
        </w:tc>
      </w:tr>
      <w:tr w:rsidR="00D27D80" w:rsidRPr="000E76E7" w14:paraId="4AB9B1E3" w14:textId="77777777" w:rsidTr="00D27D80">
        <w:tc>
          <w:tcPr>
            <w:tcW w:w="9464" w:type="dxa"/>
            <w:tcBorders>
              <w:top w:val="nil"/>
              <w:left w:val="nil"/>
              <w:bottom w:val="nil"/>
              <w:right w:val="nil"/>
            </w:tcBorders>
            <w:shd w:val="clear" w:color="auto" w:fill="auto"/>
          </w:tcPr>
          <w:p w14:paraId="362C4CF6" w14:textId="77777777" w:rsidR="00D27D80" w:rsidRPr="000E76E7" w:rsidRDefault="00D27D80" w:rsidP="008F04B2">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5C913C0D" w14:textId="77777777" w:rsidR="00D27D80" w:rsidRPr="000E76E7" w:rsidRDefault="00D27D80" w:rsidP="003F6AD2">
            <w:pPr>
              <w:jc w:val="center"/>
              <w:rPr>
                <w:sz w:val="12"/>
                <w:szCs w:val="12"/>
              </w:rPr>
            </w:pPr>
          </w:p>
        </w:tc>
      </w:tr>
      <w:tr w:rsidR="00D27D80" w:rsidRPr="003F6AD2" w14:paraId="246F9AF3" w14:textId="77777777" w:rsidTr="00D27D80">
        <w:trPr>
          <w:trHeight w:hRule="exact" w:val="284"/>
        </w:trPr>
        <w:tc>
          <w:tcPr>
            <w:tcW w:w="9464" w:type="dxa"/>
            <w:tcBorders>
              <w:top w:val="nil"/>
              <w:left w:val="nil"/>
              <w:bottom w:val="nil"/>
              <w:right w:val="single" w:sz="4" w:space="0" w:color="auto"/>
            </w:tcBorders>
            <w:shd w:val="clear" w:color="auto" w:fill="auto"/>
          </w:tcPr>
          <w:p w14:paraId="50EA3246" w14:textId="77777777" w:rsidR="00D27D80" w:rsidRPr="003F6AD2" w:rsidRDefault="00D27D80" w:rsidP="005C1B1C">
            <w:pPr>
              <w:rPr>
                <w:b/>
              </w:rPr>
            </w:pPr>
            <w:r w:rsidRPr="003F6AD2">
              <w:rPr>
                <w:b/>
              </w:rPr>
              <w:t>Dokument kann zum externen Review vorgelegt werden</w:t>
            </w:r>
          </w:p>
        </w:tc>
        <w:tc>
          <w:tcPr>
            <w:tcW w:w="425" w:type="dxa"/>
            <w:tcBorders>
              <w:top w:val="single" w:sz="4" w:space="0" w:color="auto"/>
              <w:left w:val="single" w:sz="4" w:space="0" w:color="auto"/>
              <w:bottom w:val="single" w:sz="4" w:space="0" w:color="auto"/>
            </w:tcBorders>
            <w:shd w:val="clear" w:color="auto" w:fill="auto"/>
            <w:vAlign w:val="center"/>
          </w:tcPr>
          <w:p w14:paraId="439774FB" w14:textId="77777777" w:rsidR="00D27D80" w:rsidRPr="003F6AD2" w:rsidRDefault="00D27D80" w:rsidP="003F6AD2">
            <w:pPr>
              <w:jc w:val="center"/>
              <w:rPr>
                <w:b/>
              </w:rPr>
            </w:pPr>
          </w:p>
        </w:tc>
      </w:tr>
      <w:tr w:rsidR="00D27D80" w:rsidRPr="000E76E7" w14:paraId="481DA284" w14:textId="77777777" w:rsidTr="00D27D80">
        <w:tc>
          <w:tcPr>
            <w:tcW w:w="9464" w:type="dxa"/>
            <w:tcBorders>
              <w:top w:val="nil"/>
              <w:left w:val="nil"/>
              <w:bottom w:val="nil"/>
              <w:right w:val="nil"/>
            </w:tcBorders>
            <w:shd w:val="clear" w:color="auto" w:fill="auto"/>
          </w:tcPr>
          <w:p w14:paraId="689826FB" w14:textId="77777777" w:rsidR="00D27D80" w:rsidRPr="000E76E7" w:rsidRDefault="00D27D80" w:rsidP="005C1B1C">
            <w:pPr>
              <w:rPr>
                <w:sz w:val="20"/>
                <w:szCs w:val="20"/>
              </w:rPr>
            </w:pPr>
            <w:r w:rsidRPr="000E76E7">
              <w:rPr>
                <w:sz w:val="20"/>
                <w:szCs w:val="20"/>
              </w:rPr>
              <w:t>oder</w:t>
            </w:r>
          </w:p>
        </w:tc>
        <w:tc>
          <w:tcPr>
            <w:tcW w:w="425" w:type="dxa"/>
            <w:tcBorders>
              <w:top w:val="single" w:sz="4" w:space="0" w:color="auto"/>
              <w:left w:val="nil"/>
              <w:bottom w:val="single" w:sz="4" w:space="0" w:color="auto"/>
              <w:right w:val="nil"/>
            </w:tcBorders>
            <w:shd w:val="clear" w:color="auto" w:fill="auto"/>
          </w:tcPr>
          <w:p w14:paraId="301C48B2" w14:textId="77777777" w:rsidR="00D27D80" w:rsidRPr="000E76E7" w:rsidRDefault="00D27D80" w:rsidP="003F6AD2">
            <w:pPr>
              <w:jc w:val="center"/>
              <w:rPr>
                <w:sz w:val="12"/>
                <w:szCs w:val="12"/>
              </w:rPr>
            </w:pPr>
          </w:p>
        </w:tc>
      </w:tr>
      <w:tr w:rsidR="00D27D80" w:rsidRPr="003F6AD2" w14:paraId="3FB74BAD" w14:textId="77777777" w:rsidTr="00D27D80">
        <w:trPr>
          <w:trHeight w:hRule="exact" w:val="284"/>
        </w:trPr>
        <w:tc>
          <w:tcPr>
            <w:tcW w:w="9464" w:type="dxa"/>
            <w:tcBorders>
              <w:top w:val="nil"/>
              <w:left w:val="nil"/>
              <w:bottom w:val="nil"/>
              <w:right w:val="single" w:sz="4" w:space="0" w:color="auto"/>
            </w:tcBorders>
            <w:shd w:val="clear" w:color="auto" w:fill="auto"/>
          </w:tcPr>
          <w:p w14:paraId="33F0713A" w14:textId="77777777" w:rsidR="00D27D80" w:rsidRPr="003F6AD2" w:rsidRDefault="00D27D80" w:rsidP="005C1B1C">
            <w:pPr>
              <w:rPr>
                <w:b/>
              </w:rPr>
            </w:pPr>
            <w:r w:rsidRPr="003F6AD2">
              <w:rPr>
                <w:b/>
              </w:rPr>
              <w:t>Dokument kann freigegeben werden</w:t>
            </w:r>
          </w:p>
        </w:tc>
        <w:tc>
          <w:tcPr>
            <w:tcW w:w="425" w:type="dxa"/>
            <w:tcBorders>
              <w:top w:val="single" w:sz="4" w:space="0" w:color="auto"/>
              <w:left w:val="single" w:sz="4" w:space="0" w:color="auto"/>
            </w:tcBorders>
            <w:shd w:val="clear" w:color="auto" w:fill="auto"/>
            <w:vAlign w:val="center"/>
          </w:tcPr>
          <w:p w14:paraId="2A349EA8" w14:textId="77777777" w:rsidR="00D27D80" w:rsidRPr="003F6AD2" w:rsidRDefault="00D27D80" w:rsidP="003F6AD2">
            <w:pPr>
              <w:jc w:val="center"/>
              <w:rPr>
                <w:b/>
              </w:rPr>
            </w:pPr>
          </w:p>
        </w:tc>
      </w:tr>
    </w:tbl>
    <w:p w14:paraId="75DF11F9" w14:textId="77777777" w:rsidR="00E33EB5" w:rsidRDefault="00E33EB5" w:rsidP="005C1B1C"/>
    <w:p w14:paraId="09C16D67" w14:textId="77777777" w:rsidR="00952DBE" w:rsidRPr="00952DBE" w:rsidRDefault="00952DBE" w:rsidP="005C1B1C">
      <w:pPr>
        <w:rPr>
          <w:b/>
        </w:rPr>
      </w:pPr>
      <w:r w:rsidRPr="00952DBE">
        <w:rPr>
          <w:b/>
        </w:rPr>
        <w:t>Zusammenfassung:</w:t>
      </w:r>
    </w:p>
    <w:p w14:paraId="5C8ECA47" w14:textId="77777777" w:rsidR="000B083A" w:rsidRDefault="000B083A" w:rsidP="000B083A">
      <w:pPr>
        <w:autoSpaceDE w:val="0"/>
        <w:autoSpaceDN w:val="0"/>
        <w:adjustRightInd w:val="0"/>
        <w:rPr>
          <w:rFonts w:ascii="Helvetica" w:hAnsi="Helvetica" w:cs="Helvetica"/>
        </w:rPr>
      </w:pPr>
      <w:r>
        <w:rPr>
          <w:rFonts w:ascii="Helvetica" w:hAnsi="Helvetica" w:cs="Helvetica"/>
        </w:rPr>
        <w:t>Das Dokument wurde erfolgreich auf konzeptionelle Fehler, inhaltliche Fehler und auf Konformität zu</w:t>
      </w:r>
    </w:p>
    <w:p w14:paraId="6CF2F908" w14:textId="1B7C4A04" w:rsidR="00952DBE" w:rsidRDefault="000B083A" w:rsidP="000B083A">
      <w:r>
        <w:rPr>
          <w:rFonts w:ascii="Helvetica" w:hAnsi="Helvetica" w:cs="Helvetica"/>
        </w:rPr>
        <w:t>den Anforderungen de</w:t>
      </w:r>
      <w:r w:rsidR="00E377E2">
        <w:rPr>
          <w:rFonts w:ascii="Helvetica" w:hAnsi="Helvetica" w:cs="Helvetica"/>
        </w:rPr>
        <w:t>r IEC 61508</w:t>
      </w:r>
      <w:commentRangeStart w:id="4"/>
      <w:r>
        <w:rPr>
          <w:rFonts w:ascii="Helvetica" w:hAnsi="Helvetica" w:cs="Helvetica"/>
        </w:rPr>
        <w:t xml:space="preserve"> geprüft.</w:t>
      </w:r>
      <w:commentRangeEnd w:id="4"/>
      <w:r w:rsidR="001C63D6">
        <w:rPr>
          <w:rStyle w:val="Kommentarzeichen"/>
        </w:rPr>
        <w:commentReference w:id="4"/>
      </w:r>
    </w:p>
    <w:p w14:paraId="40488FAF" w14:textId="77777777" w:rsidR="00952DBE" w:rsidRDefault="00952DBE" w:rsidP="005C1B1C"/>
    <w:tbl>
      <w:tblPr>
        <w:tblW w:w="994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455"/>
        <w:gridCol w:w="5638"/>
        <w:gridCol w:w="1701"/>
        <w:gridCol w:w="1701"/>
      </w:tblGrid>
      <w:tr w:rsidR="005C1B1C" w14:paraId="1C510D4C" w14:textId="77777777" w:rsidTr="00FE116F">
        <w:trPr>
          <w:tblHeader/>
        </w:trPr>
        <w:tc>
          <w:tcPr>
            <w:tcW w:w="454" w:type="dxa"/>
            <w:tcBorders>
              <w:top w:val="single" w:sz="12" w:space="0" w:color="auto"/>
              <w:bottom w:val="single" w:sz="12" w:space="0" w:color="auto"/>
            </w:tcBorders>
          </w:tcPr>
          <w:p w14:paraId="3ABCF614" w14:textId="77777777" w:rsidR="005C1B1C" w:rsidRDefault="005C1B1C" w:rsidP="00615D18">
            <w:pPr>
              <w:spacing w:before="40" w:after="40"/>
            </w:pPr>
          </w:p>
        </w:tc>
        <w:tc>
          <w:tcPr>
            <w:tcW w:w="455" w:type="dxa"/>
            <w:tcBorders>
              <w:top w:val="single" w:sz="12" w:space="0" w:color="auto"/>
              <w:bottom w:val="single" w:sz="12" w:space="0" w:color="auto"/>
            </w:tcBorders>
          </w:tcPr>
          <w:p w14:paraId="7E393E5F" w14:textId="77777777" w:rsidR="005C1B1C" w:rsidRDefault="005C1B1C" w:rsidP="00615D18">
            <w:pPr>
              <w:spacing w:before="40" w:after="40"/>
            </w:pPr>
          </w:p>
        </w:tc>
        <w:tc>
          <w:tcPr>
            <w:tcW w:w="5638" w:type="dxa"/>
            <w:tcBorders>
              <w:top w:val="single" w:sz="12" w:space="0" w:color="auto"/>
              <w:bottom w:val="single" w:sz="12" w:space="0" w:color="auto"/>
            </w:tcBorders>
          </w:tcPr>
          <w:p w14:paraId="751AABEF" w14:textId="77777777" w:rsidR="005C1B1C" w:rsidRDefault="00465310" w:rsidP="00465310">
            <w:pPr>
              <w:spacing w:before="40" w:after="40"/>
            </w:pPr>
            <w:r>
              <w:rPr>
                <w:b/>
              </w:rPr>
              <w:t>Review-E</w:t>
            </w:r>
            <w:r w:rsidR="005C1B1C">
              <w:rPr>
                <w:b/>
              </w:rPr>
              <w:t>rgebnis</w:t>
            </w:r>
            <w:r>
              <w:rPr>
                <w:b/>
              </w:rPr>
              <w:t>/Durchzuführende Maßnahmen</w:t>
            </w:r>
            <w:r w:rsidR="005C1B1C">
              <w:rPr>
                <w:b/>
              </w:rPr>
              <w:t>:</w:t>
            </w:r>
            <w:r w:rsidR="005C1B1C">
              <w:rPr>
                <w:b/>
              </w:rPr>
              <w:br/>
            </w:r>
            <w:r w:rsidR="005C1B1C">
              <w:t>(A = Aufgabe, I = Information</w:t>
            </w:r>
            <w:r w:rsidR="00A0227B">
              <w:t>, B = Beschluss</w:t>
            </w:r>
            <w:r w:rsidR="005C1B1C">
              <w:t>)</w:t>
            </w:r>
          </w:p>
        </w:tc>
        <w:tc>
          <w:tcPr>
            <w:tcW w:w="1701" w:type="dxa"/>
            <w:tcBorders>
              <w:top w:val="single" w:sz="12" w:space="0" w:color="auto"/>
              <w:bottom w:val="single" w:sz="12" w:space="0" w:color="auto"/>
            </w:tcBorders>
            <w:vAlign w:val="center"/>
          </w:tcPr>
          <w:p w14:paraId="1B42DF8B" w14:textId="77777777" w:rsidR="005C1B1C" w:rsidRPr="00B011C2" w:rsidRDefault="00A0227B" w:rsidP="00A0227B">
            <w:pPr>
              <w:jc w:val="center"/>
              <w:rPr>
                <w:b/>
              </w:rPr>
            </w:pPr>
            <w:r>
              <w:rPr>
                <w:b/>
              </w:rPr>
              <w:t>W</w:t>
            </w:r>
            <w:r w:rsidR="005C1B1C" w:rsidRPr="00B011C2">
              <w:rPr>
                <w:b/>
              </w:rPr>
              <w:t>er</w:t>
            </w:r>
            <w:r>
              <w:rPr>
                <w:b/>
              </w:rPr>
              <w:t>?</w:t>
            </w:r>
          </w:p>
        </w:tc>
        <w:tc>
          <w:tcPr>
            <w:tcW w:w="1701" w:type="dxa"/>
            <w:tcBorders>
              <w:top w:val="single" w:sz="12" w:space="0" w:color="auto"/>
              <w:bottom w:val="single" w:sz="12" w:space="0" w:color="auto"/>
            </w:tcBorders>
            <w:vAlign w:val="center"/>
          </w:tcPr>
          <w:p w14:paraId="6F86AABD" w14:textId="77777777" w:rsidR="005C1B1C" w:rsidRPr="00B011C2" w:rsidRDefault="00A0227B" w:rsidP="00615D18">
            <w:pPr>
              <w:jc w:val="center"/>
              <w:rPr>
                <w:b/>
              </w:rPr>
            </w:pPr>
            <w:r>
              <w:rPr>
                <w:b/>
              </w:rPr>
              <w:t>Bis wann?</w:t>
            </w:r>
          </w:p>
        </w:tc>
      </w:tr>
      <w:tr w:rsidR="002B0323" w:rsidRPr="00791702" w14:paraId="4BB7F872" w14:textId="77777777" w:rsidTr="00FE116F">
        <w:tc>
          <w:tcPr>
            <w:tcW w:w="454" w:type="dxa"/>
            <w:tcBorders>
              <w:top w:val="single" w:sz="12" w:space="0" w:color="auto"/>
            </w:tcBorders>
          </w:tcPr>
          <w:p w14:paraId="6C77E12B" w14:textId="77777777" w:rsidR="002B0323" w:rsidRPr="00791702" w:rsidRDefault="002B0323" w:rsidP="005C1B1C">
            <w:pPr>
              <w:numPr>
                <w:ilvl w:val="0"/>
                <w:numId w:val="6"/>
              </w:numPr>
              <w:tabs>
                <w:tab w:val="left" w:pos="585"/>
              </w:tabs>
              <w:spacing w:before="120" w:after="120"/>
            </w:pPr>
          </w:p>
        </w:tc>
        <w:tc>
          <w:tcPr>
            <w:tcW w:w="455" w:type="dxa"/>
            <w:tcBorders>
              <w:top w:val="single" w:sz="12" w:space="0" w:color="auto"/>
            </w:tcBorders>
          </w:tcPr>
          <w:p w14:paraId="4E06102D" w14:textId="12B5F32D" w:rsidR="002B0323" w:rsidRPr="00791702" w:rsidRDefault="002B0323" w:rsidP="002B0323">
            <w:pPr>
              <w:tabs>
                <w:tab w:val="left" w:pos="585"/>
              </w:tabs>
              <w:spacing w:before="120" w:after="120"/>
            </w:pPr>
          </w:p>
        </w:tc>
        <w:tc>
          <w:tcPr>
            <w:tcW w:w="5638" w:type="dxa"/>
            <w:tcBorders>
              <w:top w:val="single" w:sz="12" w:space="0" w:color="auto"/>
            </w:tcBorders>
          </w:tcPr>
          <w:p w14:paraId="59A77B5E" w14:textId="6FE080B1" w:rsidR="002B0323" w:rsidRPr="00791702" w:rsidRDefault="002B0323" w:rsidP="000E76E7">
            <w:pPr>
              <w:tabs>
                <w:tab w:val="left" w:pos="585"/>
              </w:tabs>
              <w:spacing w:before="120" w:after="120"/>
            </w:pPr>
          </w:p>
        </w:tc>
        <w:tc>
          <w:tcPr>
            <w:tcW w:w="1701" w:type="dxa"/>
            <w:tcBorders>
              <w:top w:val="single" w:sz="12" w:space="0" w:color="auto"/>
            </w:tcBorders>
          </w:tcPr>
          <w:p w14:paraId="0934AA01" w14:textId="15AB8380" w:rsidR="002B0323" w:rsidRPr="00791702" w:rsidRDefault="002B0323" w:rsidP="000E76E7">
            <w:pPr>
              <w:tabs>
                <w:tab w:val="left" w:pos="585"/>
              </w:tabs>
              <w:spacing w:before="120" w:after="120"/>
            </w:pPr>
          </w:p>
        </w:tc>
        <w:tc>
          <w:tcPr>
            <w:tcW w:w="1701" w:type="dxa"/>
            <w:tcBorders>
              <w:top w:val="single" w:sz="12" w:space="0" w:color="auto"/>
            </w:tcBorders>
          </w:tcPr>
          <w:p w14:paraId="446AAE92" w14:textId="05B1EBB0" w:rsidR="002B0323" w:rsidRPr="00791702" w:rsidRDefault="002B0323" w:rsidP="000E76E7">
            <w:pPr>
              <w:tabs>
                <w:tab w:val="left" w:pos="585"/>
              </w:tabs>
              <w:spacing w:before="120" w:after="120"/>
            </w:pPr>
          </w:p>
        </w:tc>
      </w:tr>
      <w:tr w:rsidR="000E76E7" w14:paraId="0B2DCE3A" w14:textId="77777777" w:rsidTr="00FE116F">
        <w:tc>
          <w:tcPr>
            <w:tcW w:w="454" w:type="dxa"/>
          </w:tcPr>
          <w:p w14:paraId="6BC30C59" w14:textId="77777777" w:rsidR="000E76E7" w:rsidRDefault="000E76E7" w:rsidP="005C1B1C">
            <w:pPr>
              <w:numPr>
                <w:ilvl w:val="0"/>
                <w:numId w:val="6"/>
              </w:numPr>
              <w:tabs>
                <w:tab w:val="left" w:pos="585"/>
              </w:tabs>
              <w:spacing w:before="120" w:after="120"/>
            </w:pPr>
          </w:p>
        </w:tc>
        <w:tc>
          <w:tcPr>
            <w:tcW w:w="455" w:type="dxa"/>
          </w:tcPr>
          <w:p w14:paraId="34BD917E" w14:textId="6C80B9B2" w:rsidR="000E76E7" w:rsidRDefault="000E76E7" w:rsidP="002B0323">
            <w:pPr>
              <w:tabs>
                <w:tab w:val="left" w:pos="585"/>
              </w:tabs>
              <w:spacing w:before="120" w:after="120"/>
            </w:pPr>
          </w:p>
        </w:tc>
        <w:tc>
          <w:tcPr>
            <w:tcW w:w="5638" w:type="dxa"/>
          </w:tcPr>
          <w:p w14:paraId="67835C9F" w14:textId="25D80D3E" w:rsidR="000E76E7" w:rsidRDefault="000E76E7" w:rsidP="000E76E7">
            <w:pPr>
              <w:tabs>
                <w:tab w:val="left" w:pos="585"/>
              </w:tabs>
              <w:spacing w:before="120" w:after="120"/>
            </w:pPr>
          </w:p>
        </w:tc>
        <w:tc>
          <w:tcPr>
            <w:tcW w:w="1701" w:type="dxa"/>
          </w:tcPr>
          <w:p w14:paraId="35853566" w14:textId="693EB5F9" w:rsidR="000E76E7" w:rsidRDefault="000E76E7" w:rsidP="000E76E7">
            <w:pPr>
              <w:tabs>
                <w:tab w:val="left" w:pos="585"/>
              </w:tabs>
              <w:spacing w:before="120" w:after="120"/>
            </w:pPr>
          </w:p>
        </w:tc>
        <w:tc>
          <w:tcPr>
            <w:tcW w:w="1701" w:type="dxa"/>
          </w:tcPr>
          <w:p w14:paraId="525E6AA3" w14:textId="77777777" w:rsidR="000E76E7" w:rsidRDefault="000E76E7" w:rsidP="000E76E7">
            <w:pPr>
              <w:tabs>
                <w:tab w:val="left" w:pos="585"/>
              </w:tabs>
              <w:spacing w:before="120" w:after="120"/>
            </w:pPr>
          </w:p>
        </w:tc>
      </w:tr>
      <w:tr w:rsidR="00230EA0" w14:paraId="461D75C0" w14:textId="77777777" w:rsidTr="00FE116F">
        <w:tc>
          <w:tcPr>
            <w:tcW w:w="454" w:type="dxa"/>
          </w:tcPr>
          <w:p w14:paraId="774D46D5" w14:textId="77777777" w:rsidR="00230EA0" w:rsidRDefault="00230EA0" w:rsidP="005C1B1C">
            <w:pPr>
              <w:numPr>
                <w:ilvl w:val="0"/>
                <w:numId w:val="6"/>
              </w:numPr>
              <w:tabs>
                <w:tab w:val="left" w:pos="585"/>
              </w:tabs>
              <w:spacing w:before="120" w:after="120"/>
            </w:pPr>
          </w:p>
        </w:tc>
        <w:tc>
          <w:tcPr>
            <w:tcW w:w="455" w:type="dxa"/>
          </w:tcPr>
          <w:p w14:paraId="6AA34952" w14:textId="4F69D5A4" w:rsidR="00230EA0" w:rsidRDefault="00230EA0" w:rsidP="002B0323">
            <w:pPr>
              <w:tabs>
                <w:tab w:val="left" w:pos="585"/>
              </w:tabs>
              <w:spacing w:before="120" w:after="120"/>
            </w:pPr>
          </w:p>
        </w:tc>
        <w:tc>
          <w:tcPr>
            <w:tcW w:w="5638" w:type="dxa"/>
          </w:tcPr>
          <w:p w14:paraId="1540B704" w14:textId="18E62017" w:rsidR="00230EA0" w:rsidRDefault="00230EA0" w:rsidP="000E76E7">
            <w:pPr>
              <w:tabs>
                <w:tab w:val="left" w:pos="585"/>
              </w:tabs>
              <w:spacing w:before="120" w:after="120"/>
            </w:pPr>
          </w:p>
        </w:tc>
        <w:tc>
          <w:tcPr>
            <w:tcW w:w="1701" w:type="dxa"/>
          </w:tcPr>
          <w:p w14:paraId="6EB9E154" w14:textId="2160C805" w:rsidR="00230EA0" w:rsidRDefault="00230EA0" w:rsidP="000E76E7">
            <w:pPr>
              <w:tabs>
                <w:tab w:val="left" w:pos="585"/>
              </w:tabs>
              <w:spacing w:before="120" w:after="120"/>
            </w:pPr>
          </w:p>
        </w:tc>
        <w:tc>
          <w:tcPr>
            <w:tcW w:w="1701" w:type="dxa"/>
          </w:tcPr>
          <w:p w14:paraId="6C063B4A" w14:textId="77777777" w:rsidR="00230EA0" w:rsidRDefault="00230EA0" w:rsidP="000E76E7">
            <w:pPr>
              <w:tabs>
                <w:tab w:val="left" w:pos="585"/>
              </w:tabs>
              <w:spacing w:before="120" w:after="120"/>
            </w:pPr>
          </w:p>
        </w:tc>
      </w:tr>
    </w:tbl>
    <w:p w14:paraId="4E66BD69" w14:textId="77777777" w:rsidR="00FE116F" w:rsidRDefault="00FE116F" w:rsidP="00763BEF">
      <w:pPr>
        <w:tabs>
          <w:tab w:val="left" w:pos="1418"/>
          <w:tab w:val="left" w:pos="3969"/>
        </w:tabs>
        <w:rPr>
          <w:b/>
        </w:rPr>
      </w:pPr>
    </w:p>
    <w:p w14:paraId="130D7F45" w14:textId="77777777" w:rsidR="00D242A9" w:rsidRDefault="00D242A9">
      <w:pPr>
        <w:rPr>
          <w:b/>
        </w:rPr>
      </w:pPr>
      <w:r>
        <w:rPr>
          <w:b/>
        </w:rPr>
        <w:br w:type="page"/>
      </w:r>
    </w:p>
    <w:p w14:paraId="1E59160C" w14:textId="365DADF6" w:rsidR="00FE116F" w:rsidRDefault="00D242A9">
      <w:pPr>
        <w:rPr>
          <w:b/>
        </w:rPr>
      </w:pPr>
      <w:r w:rsidRPr="008A692A">
        <w:rPr>
          <w:b/>
        </w:rPr>
        <w:lastRenderedPageBreak/>
        <w:t>Entwurf und Entwicklung des E/E/PE-Systems</w:t>
      </w:r>
      <w:r>
        <w:rPr>
          <w:b/>
        </w:rPr>
        <w:t xml:space="preserve"> </w:t>
      </w:r>
    </w:p>
    <w:p w14:paraId="3B83B8EC" w14:textId="12A10FEE" w:rsidR="00A17058" w:rsidRDefault="00A17058" w:rsidP="00763BEF">
      <w:pPr>
        <w:tabs>
          <w:tab w:val="left" w:pos="1418"/>
          <w:tab w:val="left" w:pos="3969"/>
        </w:tabs>
        <w:rPr>
          <w:b/>
        </w:rPr>
      </w:pPr>
    </w:p>
    <w:p w14:paraId="3C1AD24D" w14:textId="2C2A0A48" w:rsidR="00A17058" w:rsidRPr="00755082" w:rsidRDefault="00D242A9" w:rsidP="00A17058">
      <w:pPr>
        <w:tabs>
          <w:tab w:val="left" w:pos="1418"/>
          <w:tab w:val="left" w:pos="3969"/>
        </w:tabs>
        <w:rPr>
          <w:b/>
          <w:highlight w:val="yellow"/>
        </w:rPr>
      </w:pPr>
      <w:r>
        <w:rPr>
          <w:b/>
          <w:highlight w:val="yellow"/>
        </w:rPr>
        <w:t>H</w:t>
      </w:r>
      <w:r w:rsidR="00A17058" w:rsidRPr="00755082">
        <w:rPr>
          <w:b/>
          <w:highlight w:val="yellow"/>
        </w:rPr>
        <w:t>inweis!</w:t>
      </w:r>
    </w:p>
    <w:p w14:paraId="6C02AC63" w14:textId="477D0BDB" w:rsidR="00A17058" w:rsidRDefault="00A17058" w:rsidP="00A17058">
      <w:pPr>
        <w:tabs>
          <w:tab w:val="left" w:pos="1418"/>
          <w:tab w:val="left" w:pos="3969"/>
        </w:tabs>
        <w:rPr>
          <w:b/>
        </w:rPr>
      </w:pPr>
      <w:r w:rsidRPr="00755082">
        <w:rPr>
          <w:b/>
          <w:highlight w:val="yellow"/>
        </w:rPr>
        <w:t xml:space="preserve">Für alle Checklisten des Teil 2 der IEC 61508 sind zwingend die Tabellen in Anhang A, B und C zu beachten da sie </w:t>
      </w:r>
      <w:r>
        <w:rPr>
          <w:b/>
          <w:highlight w:val="yellow"/>
        </w:rPr>
        <w:t xml:space="preserve">ein </w:t>
      </w:r>
      <w:r w:rsidRPr="00755082">
        <w:rPr>
          <w:b/>
          <w:highlight w:val="yellow"/>
        </w:rPr>
        <w:t>normativer Bestandteil sind.</w:t>
      </w:r>
    </w:p>
    <w:p w14:paraId="233C9E69" w14:textId="7AA7357A" w:rsidR="00D242A9" w:rsidRDefault="00D242A9" w:rsidP="00A17058">
      <w:pPr>
        <w:tabs>
          <w:tab w:val="left" w:pos="1418"/>
          <w:tab w:val="left" w:pos="3969"/>
        </w:tabs>
        <w:rPr>
          <w:b/>
        </w:rPr>
      </w:pPr>
    </w:p>
    <w:tbl>
      <w:tblPr>
        <w:tblStyle w:val="Tabellenraster"/>
        <w:tblW w:w="0" w:type="auto"/>
        <w:tblLook w:val="04A0" w:firstRow="1" w:lastRow="0" w:firstColumn="1" w:lastColumn="0" w:noHBand="0" w:noVBand="1"/>
      </w:tblPr>
      <w:tblGrid>
        <w:gridCol w:w="1290"/>
        <w:gridCol w:w="4092"/>
        <w:gridCol w:w="3969"/>
      </w:tblGrid>
      <w:tr w:rsidR="00D242A9" w14:paraId="34D24201" w14:textId="77777777" w:rsidTr="006B46EB">
        <w:tc>
          <w:tcPr>
            <w:tcW w:w="1290" w:type="dxa"/>
            <w:shd w:val="clear" w:color="auto" w:fill="FBD4B4" w:themeFill="accent6" w:themeFillTint="66"/>
          </w:tcPr>
          <w:p w14:paraId="7D646EB7" w14:textId="77777777" w:rsidR="00D242A9" w:rsidRDefault="00D242A9" w:rsidP="006B46EB">
            <w:pPr>
              <w:tabs>
                <w:tab w:val="left" w:pos="1418"/>
                <w:tab w:val="left" w:pos="3969"/>
              </w:tabs>
              <w:rPr>
                <w:b/>
              </w:rPr>
            </w:pPr>
            <w:r>
              <w:rPr>
                <w:b/>
              </w:rPr>
              <w:t>Kapitel</w:t>
            </w:r>
          </w:p>
        </w:tc>
        <w:tc>
          <w:tcPr>
            <w:tcW w:w="4092" w:type="dxa"/>
            <w:shd w:val="clear" w:color="auto" w:fill="FBD4B4" w:themeFill="accent6" w:themeFillTint="66"/>
          </w:tcPr>
          <w:p w14:paraId="10F86203" w14:textId="77777777" w:rsidR="00D242A9" w:rsidRDefault="00D242A9" w:rsidP="006B46EB">
            <w:pPr>
              <w:tabs>
                <w:tab w:val="left" w:pos="1418"/>
                <w:tab w:val="left" w:pos="3969"/>
              </w:tabs>
              <w:rPr>
                <w:b/>
              </w:rPr>
            </w:pPr>
            <w:r>
              <w:rPr>
                <w:b/>
              </w:rPr>
              <w:t xml:space="preserve">Eingabe </w:t>
            </w:r>
            <w:proofErr w:type="spellStart"/>
            <w:r>
              <w:rPr>
                <w:b/>
              </w:rPr>
              <w:t>Workproduct</w:t>
            </w:r>
            <w:proofErr w:type="spellEnd"/>
          </w:p>
        </w:tc>
        <w:tc>
          <w:tcPr>
            <w:tcW w:w="3969" w:type="dxa"/>
            <w:shd w:val="clear" w:color="auto" w:fill="FBD4B4" w:themeFill="accent6" w:themeFillTint="66"/>
          </w:tcPr>
          <w:p w14:paraId="23D4C690" w14:textId="77777777" w:rsidR="00D242A9" w:rsidRDefault="00D242A9" w:rsidP="006B46EB">
            <w:pPr>
              <w:tabs>
                <w:tab w:val="left" w:pos="1418"/>
                <w:tab w:val="left" w:pos="3969"/>
              </w:tabs>
              <w:rPr>
                <w:b/>
              </w:rPr>
            </w:pPr>
            <w:r>
              <w:rPr>
                <w:b/>
              </w:rPr>
              <w:t xml:space="preserve">Ausgabe </w:t>
            </w:r>
            <w:proofErr w:type="spellStart"/>
            <w:r>
              <w:rPr>
                <w:b/>
              </w:rPr>
              <w:t>Workproduct</w:t>
            </w:r>
            <w:proofErr w:type="spellEnd"/>
          </w:p>
        </w:tc>
      </w:tr>
      <w:tr w:rsidR="00D242A9" w:rsidRPr="00B56E44" w14:paraId="1A3FAB3A" w14:textId="77777777" w:rsidTr="006B46EB">
        <w:tc>
          <w:tcPr>
            <w:tcW w:w="1290" w:type="dxa"/>
          </w:tcPr>
          <w:p w14:paraId="013AE2FB" w14:textId="0928993A" w:rsidR="00D242A9" w:rsidRDefault="00D242A9" w:rsidP="00D242A9">
            <w:pPr>
              <w:tabs>
                <w:tab w:val="left" w:pos="1418"/>
                <w:tab w:val="left" w:pos="3969"/>
              </w:tabs>
              <w:rPr>
                <w:b/>
              </w:rPr>
            </w:pPr>
            <w:r>
              <w:rPr>
                <w:b/>
              </w:rPr>
              <w:t>7.4.</w:t>
            </w:r>
          </w:p>
        </w:tc>
        <w:tc>
          <w:tcPr>
            <w:tcW w:w="4092" w:type="dxa"/>
          </w:tcPr>
          <w:p w14:paraId="4B2256A7" w14:textId="7DA4DF7F" w:rsidR="00D242A9" w:rsidRPr="00B56E44" w:rsidRDefault="00C80603" w:rsidP="006B46EB">
            <w:pPr>
              <w:tabs>
                <w:tab w:val="left" w:pos="1002"/>
              </w:tabs>
              <w:rPr>
                <w:i/>
              </w:rPr>
            </w:pPr>
            <w:r>
              <w:t>Spezifikation der Anforderungen an den Entwurf des E/E/PE-Systems</w:t>
            </w:r>
          </w:p>
        </w:tc>
        <w:tc>
          <w:tcPr>
            <w:tcW w:w="3969" w:type="dxa"/>
          </w:tcPr>
          <w:p w14:paraId="12EF9DCC" w14:textId="77777777" w:rsidR="00C80603" w:rsidRDefault="00C80603" w:rsidP="00C80603">
            <w:pPr>
              <w:tabs>
                <w:tab w:val="left" w:pos="1418"/>
                <w:tab w:val="left" w:pos="3969"/>
              </w:tabs>
            </w:pPr>
            <w:r>
              <w:t>Entwurf der sicherheitsbezogenen E/E/PE-Systeme in Übereinstimmung mit der Spezifikation der Anforderungen an den Entwurf des E/E/PE Systems</w:t>
            </w:r>
          </w:p>
          <w:p w14:paraId="4387066E" w14:textId="77777777" w:rsidR="00C80603" w:rsidRDefault="00C80603" w:rsidP="00C80603">
            <w:pPr>
              <w:tabs>
                <w:tab w:val="left" w:pos="1418"/>
                <w:tab w:val="left" w:pos="3969"/>
              </w:tabs>
            </w:pPr>
          </w:p>
          <w:p w14:paraId="719F837C" w14:textId="77777777" w:rsidR="00C80603" w:rsidRDefault="00C80603" w:rsidP="00C80603">
            <w:pPr>
              <w:tabs>
                <w:tab w:val="left" w:pos="1418"/>
                <w:tab w:val="left" w:pos="3969"/>
              </w:tabs>
            </w:pPr>
            <w:r>
              <w:t xml:space="preserve">Plan für den Integrationstest des E/E/PE-Systems </w:t>
            </w:r>
          </w:p>
          <w:p w14:paraId="4D7129CC" w14:textId="77777777" w:rsidR="00C80603" w:rsidRDefault="00C80603" w:rsidP="00C80603">
            <w:pPr>
              <w:tabs>
                <w:tab w:val="left" w:pos="1418"/>
                <w:tab w:val="left" w:pos="3969"/>
              </w:tabs>
            </w:pPr>
          </w:p>
          <w:p w14:paraId="7F632998" w14:textId="6ACCCA13" w:rsidR="00D242A9" w:rsidRPr="00B56E44" w:rsidRDefault="00C80603" w:rsidP="00C80603">
            <w:pPr>
              <w:tabs>
                <w:tab w:val="left" w:pos="1418"/>
                <w:tab w:val="left" w:pos="3969"/>
              </w:tabs>
              <w:rPr>
                <w:b/>
                <w:i/>
              </w:rPr>
            </w:pPr>
            <w:r>
              <w:t>Informationen zur Architektur des PE-Systems als Eingabe für die Spezifikation der Anforderungen an die Software</w:t>
            </w:r>
          </w:p>
        </w:tc>
      </w:tr>
    </w:tbl>
    <w:p w14:paraId="7BBB82ED" w14:textId="77777777" w:rsidR="00D242A9" w:rsidRDefault="00D242A9" w:rsidP="00A17058">
      <w:pPr>
        <w:tabs>
          <w:tab w:val="left" w:pos="1418"/>
          <w:tab w:val="left" w:pos="3969"/>
        </w:tabs>
        <w:rPr>
          <w:b/>
        </w:rPr>
      </w:pPr>
    </w:p>
    <w:p w14:paraId="37276E35" w14:textId="77777777" w:rsidR="00BE40BA" w:rsidRPr="00BE40BA" w:rsidRDefault="00BE40BA" w:rsidP="00BE40BA">
      <w:pPr>
        <w:jc w:val="both"/>
      </w:pPr>
    </w:p>
    <w:tbl>
      <w:tblPr>
        <w:tblW w:w="11166"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54"/>
        <w:gridCol w:w="1374"/>
        <w:gridCol w:w="4820"/>
        <w:gridCol w:w="1842"/>
        <w:gridCol w:w="892"/>
        <w:gridCol w:w="892"/>
        <w:gridCol w:w="892"/>
      </w:tblGrid>
      <w:tr w:rsidR="003056DC" w:rsidRPr="006B7123" w14:paraId="41B9FC69" w14:textId="77777777" w:rsidTr="00431506">
        <w:trPr>
          <w:gridAfter w:val="2"/>
          <w:wAfter w:w="1784" w:type="dxa"/>
        </w:trPr>
        <w:tc>
          <w:tcPr>
            <w:tcW w:w="454" w:type="dxa"/>
          </w:tcPr>
          <w:p w14:paraId="379A788C" w14:textId="77777777" w:rsidR="003056DC" w:rsidRPr="006B7123" w:rsidRDefault="003056DC" w:rsidP="001C63D6">
            <w:pPr>
              <w:tabs>
                <w:tab w:val="left" w:pos="1418"/>
                <w:tab w:val="left" w:pos="3969"/>
              </w:tabs>
              <w:rPr>
                <w:bCs/>
              </w:rPr>
            </w:pPr>
          </w:p>
        </w:tc>
        <w:tc>
          <w:tcPr>
            <w:tcW w:w="1374" w:type="dxa"/>
          </w:tcPr>
          <w:p w14:paraId="3C0F577F" w14:textId="77777777" w:rsidR="003056DC" w:rsidRPr="006B7123" w:rsidRDefault="003056DC" w:rsidP="001C63D6">
            <w:pPr>
              <w:tabs>
                <w:tab w:val="left" w:pos="1418"/>
                <w:tab w:val="left" w:pos="3969"/>
              </w:tabs>
              <w:rPr>
                <w:b/>
                <w:bCs/>
                <w:sz w:val="28"/>
                <w:szCs w:val="28"/>
              </w:rPr>
            </w:pPr>
            <w:r w:rsidRPr="006B7123">
              <w:rPr>
                <w:b/>
                <w:bCs/>
                <w:sz w:val="28"/>
                <w:szCs w:val="28"/>
              </w:rPr>
              <w:t>7.4</w:t>
            </w:r>
          </w:p>
        </w:tc>
        <w:tc>
          <w:tcPr>
            <w:tcW w:w="4820" w:type="dxa"/>
          </w:tcPr>
          <w:p w14:paraId="339C654D" w14:textId="5F43742B" w:rsidR="003056DC" w:rsidRPr="006B7123" w:rsidRDefault="00C97648" w:rsidP="00C97648">
            <w:pPr>
              <w:rPr>
                <w:b/>
                <w:sz w:val="28"/>
                <w:szCs w:val="28"/>
              </w:rPr>
            </w:pPr>
            <w:r w:rsidRPr="008A692A">
              <w:rPr>
                <w:b/>
              </w:rPr>
              <w:t>Entwurf und Entwicklung des E/E/PE-Systems</w:t>
            </w:r>
            <w:r>
              <w:rPr>
                <w:b/>
              </w:rPr>
              <w:t xml:space="preserve"> </w:t>
            </w:r>
          </w:p>
        </w:tc>
        <w:tc>
          <w:tcPr>
            <w:tcW w:w="1842" w:type="dxa"/>
          </w:tcPr>
          <w:p w14:paraId="11E6FD5D" w14:textId="1F8C204D" w:rsidR="003056DC" w:rsidRPr="006B7123" w:rsidRDefault="003056DC" w:rsidP="001C63D6">
            <w:pPr>
              <w:tabs>
                <w:tab w:val="left" w:pos="1418"/>
                <w:tab w:val="left" w:pos="3969"/>
              </w:tabs>
              <w:rPr>
                <w:bCs/>
              </w:rPr>
            </w:pPr>
            <w:proofErr w:type="spellStart"/>
            <w:r w:rsidRPr="006B7123">
              <w:rPr>
                <w:bCs/>
              </w:rPr>
              <w:t>Findings</w:t>
            </w:r>
            <w:proofErr w:type="spellEnd"/>
          </w:p>
        </w:tc>
        <w:tc>
          <w:tcPr>
            <w:tcW w:w="892" w:type="dxa"/>
            <w:shd w:val="clear" w:color="auto" w:fill="D9D9D9" w:themeFill="background1" w:themeFillShade="D9"/>
          </w:tcPr>
          <w:p w14:paraId="659289B6" w14:textId="169E7271" w:rsidR="003056DC" w:rsidRPr="006B7123" w:rsidRDefault="003056DC" w:rsidP="001C63D6">
            <w:pPr>
              <w:tabs>
                <w:tab w:val="left" w:pos="1418"/>
                <w:tab w:val="left" w:pos="3969"/>
              </w:tabs>
              <w:jc w:val="center"/>
              <w:rPr>
                <w:bCs/>
              </w:rPr>
            </w:pPr>
            <w:r w:rsidRPr="006B7123">
              <w:rPr>
                <w:bCs/>
              </w:rPr>
              <w:t>Status</w:t>
            </w:r>
          </w:p>
        </w:tc>
      </w:tr>
      <w:tr w:rsidR="003056DC" w:rsidRPr="006B7123" w14:paraId="4CA96484" w14:textId="77777777" w:rsidTr="00431506">
        <w:trPr>
          <w:gridAfter w:val="2"/>
          <w:wAfter w:w="1784" w:type="dxa"/>
        </w:trPr>
        <w:tc>
          <w:tcPr>
            <w:tcW w:w="454" w:type="dxa"/>
          </w:tcPr>
          <w:p w14:paraId="17151433" w14:textId="77777777" w:rsidR="003056DC" w:rsidRPr="006B7123" w:rsidRDefault="003056DC" w:rsidP="001C63D6">
            <w:pPr>
              <w:tabs>
                <w:tab w:val="left" w:pos="1418"/>
                <w:tab w:val="left" w:pos="3969"/>
              </w:tabs>
              <w:rPr>
                <w:bCs/>
              </w:rPr>
            </w:pPr>
          </w:p>
        </w:tc>
        <w:tc>
          <w:tcPr>
            <w:tcW w:w="1374" w:type="dxa"/>
          </w:tcPr>
          <w:p w14:paraId="1EB4AA04" w14:textId="0CA67AAD" w:rsidR="003056DC" w:rsidRPr="006B7123" w:rsidRDefault="003056DC" w:rsidP="001C63D6">
            <w:pPr>
              <w:tabs>
                <w:tab w:val="left" w:pos="1418"/>
                <w:tab w:val="left" w:pos="3969"/>
              </w:tabs>
              <w:rPr>
                <w:bCs/>
              </w:rPr>
            </w:pPr>
            <w:r w:rsidRPr="006B7123">
              <w:rPr>
                <w:bCs/>
              </w:rPr>
              <w:t>7.4.2.</w:t>
            </w:r>
          </w:p>
        </w:tc>
        <w:tc>
          <w:tcPr>
            <w:tcW w:w="4820" w:type="dxa"/>
          </w:tcPr>
          <w:p w14:paraId="13EB2BDB" w14:textId="77777777" w:rsidR="003056DC" w:rsidRPr="006B7123" w:rsidRDefault="003056DC" w:rsidP="001C63D6">
            <w:pPr>
              <w:tabs>
                <w:tab w:val="left" w:pos="1418"/>
                <w:tab w:val="left" w:pos="3969"/>
              </w:tabs>
              <w:rPr>
                <w:b/>
              </w:rPr>
            </w:pPr>
            <w:r w:rsidRPr="006B7123">
              <w:rPr>
                <w:b/>
              </w:rPr>
              <w:t>Allgemeine Anforderungen</w:t>
            </w:r>
          </w:p>
        </w:tc>
        <w:tc>
          <w:tcPr>
            <w:tcW w:w="1842" w:type="dxa"/>
          </w:tcPr>
          <w:p w14:paraId="3FFE2037" w14:textId="77777777" w:rsidR="003056DC" w:rsidRPr="006B7123" w:rsidRDefault="003056DC" w:rsidP="001C63D6">
            <w:pPr>
              <w:tabs>
                <w:tab w:val="left" w:pos="1418"/>
                <w:tab w:val="left" w:pos="3969"/>
              </w:tabs>
              <w:rPr>
                <w:bCs/>
              </w:rPr>
            </w:pPr>
          </w:p>
        </w:tc>
        <w:tc>
          <w:tcPr>
            <w:tcW w:w="892" w:type="dxa"/>
            <w:shd w:val="clear" w:color="auto" w:fill="D9D9D9" w:themeFill="background1" w:themeFillShade="D9"/>
          </w:tcPr>
          <w:p w14:paraId="1326A58A" w14:textId="77777777" w:rsidR="003056DC" w:rsidRPr="006B7123" w:rsidRDefault="003056DC" w:rsidP="001C63D6">
            <w:pPr>
              <w:tabs>
                <w:tab w:val="left" w:pos="1418"/>
                <w:tab w:val="left" w:pos="3969"/>
              </w:tabs>
              <w:jc w:val="center"/>
              <w:rPr>
                <w:bCs/>
              </w:rPr>
            </w:pPr>
          </w:p>
        </w:tc>
      </w:tr>
      <w:tr w:rsidR="00FF7FD6" w:rsidRPr="006B7123" w14:paraId="331FA463" w14:textId="77777777" w:rsidTr="00431506">
        <w:trPr>
          <w:gridAfter w:val="2"/>
          <w:wAfter w:w="1784" w:type="dxa"/>
        </w:trPr>
        <w:tc>
          <w:tcPr>
            <w:tcW w:w="454" w:type="dxa"/>
          </w:tcPr>
          <w:p w14:paraId="55BCB63B" w14:textId="2084B75E" w:rsidR="00FF7FD6" w:rsidRPr="006B7123" w:rsidRDefault="00FF7FD6" w:rsidP="001C63D6">
            <w:pPr>
              <w:tabs>
                <w:tab w:val="left" w:pos="1418"/>
                <w:tab w:val="left" w:pos="3969"/>
              </w:tabs>
              <w:rPr>
                <w:bCs/>
                <w:i/>
              </w:rPr>
            </w:pPr>
          </w:p>
        </w:tc>
        <w:tc>
          <w:tcPr>
            <w:tcW w:w="1374" w:type="dxa"/>
          </w:tcPr>
          <w:p w14:paraId="43A7CA1A" w14:textId="3A8DE568" w:rsidR="00FF7FD6" w:rsidRPr="006B7123" w:rsidRDefault="00FF7FD6" w:rsidP="001C63D6">
            <w:pPr>
              <w:tabs>
                <w:tab w:val="left" w:pos="1418"/>
                <w:tab w:val="left" w:pos="3969"/>
              </w:tabs>
              <w:rPr>
                <w:bCs/>
                <w:i/>
              </w:rPr>
            </w:pPr>
          </w:p>
        </w:tc>
        <w:tc>
          <w:tcPr>
            <w:tcW w:w="4820" w:type="dxa"/>
          </w:tcPr>
          <w:p w14:paraId="17012B07" w14:textId="584DC510" w:rsidR="00E16F08" w:rsidRPr="006B7123" w:rsidRDefault="00E16F08" w:rsidP="00E16F08">
            <w:pPr>
              <w:tabs>
                <w:tab w:val="left" w:pos="1418"/>
                <w:tab w:val="left" w:pos="3969"/>
              </w:tabs>
              <w:rPr>
                <w:b/>
                <w:i/>
              </w:rPr>
            </w:pPr>
          </w:p>
        </w:tc>
        <w:tc>
          <w:tcPr>
            <w:tcW w:w="1842" w:type="dxa"/>
          </w:tcPr>
          <w:p w14:paraId="22DC6E62" w14:textId="77777777" w:rsidR="00FF7FD6" w:rsidRPr="006B7123" w:rsidRDefault="00FF7FD6" w:rsidP="001C63D6">
            <w:pPr>
              <w:tabs>
                <w:tab w:val="left" w:pos="1418"/>
                <w:tab w:val="left" w:pos="3969"/>
              </w:tabs>
              <w:rPr>
                <w:bCs/>
                <w:i/>
              </w:rPr>
            </w:pPr>
          </w:p>
        </w:tc>
        <w:tc>
          <w:tcPr>
            <w:tcW w:w="892" w:type="dxa"/>
            <w:shd w:val="clear" w:color="auto" w:fill="D9D9D9" w:themeFill="background1" w:themeFillShade="D9"/>
          </w:tcPr>
          <w:p w14:paraId="7D8359F9" w14:textId="77777777" w:rsidR="00FF7FD6" w:rsidRPr="006B7123" w:rsidRDefault="00FF7FD6" w:rsidP="001C63D6">
            <w:pPr>
              <w:tabs>
                <w:tab w:val="left" w:pos="1418"/>
                <w:tab w:val="left" w:pos="3969"/>
              </w:tabs>
              <w:jc w:val="center"/>
              <w:rPr>
                <w:bCs/>
                <w:i/>
              </w:rPr>
            </w:pPr>
          </w:p>
        </w:tc>
      </w:tr>
      <w:tr w:rsidR="006B7123" w:rsidRPr="006B7123" w14:paraId="5EE63E65" w14:textId="77777777" w:rsidTr="00431506">
        <w:trPr>
          <w:gridAfter w:val="2"/>
          <w:wAfter w:w="1784" w:type="dxa"/>
        </w:trPr>
        <w:tc>
          <w:tcPr>
            <w:tcW w:w="454" w:type="dxa"/>
            <w:shd w:val="clear" w:color="auto" w:fill="DBE5F1" w:themeFill="accent1" w:themeFillTint="33"/>
          </w:tcPr>
          <w:p w14:paraId="1981FD70" w14:textId="63F4BFE0" w:rsidR="003056DC" w:rsidRPr="006B7123" w:rsidRDefault="003056DC" w:rsidP="001C63D6">
            <w:pPr>
              <w:tabs>
                <w:tab w:val="left" w:pos="1418"/>
                <w:tab w:val="left" w:pos="3969"/>
              </w:tabs>
              <w:rPr>
                <w:bCs/>
              </w:rPr>
            </w:pPr>
          </w:p>
        </w:tc>
        <w:tc>
          <w:tcPr>
            <w:tcW w:w="1374" w:type="dxa"/>
            <w:shd w:val="clear" w:color="auto" w:fill="DBE5F1" w:themeFill="accent1" w:themeFillTint="33"/>
          </w:tcPr>
          <w:p w14:paraId="2AE4713A" w14:textId="24EB4EE5" w:rsidR="003056DC" w:rsidRPr="006B7123" w:rsidRDefault="006B46EB" w:rsidP="001C63D6">
            <w:pPr>
              <w:tabs>
                <w:tab w:val="left" w:pos="1418"/>
                <w:tab w:val="left" w:pos="3969"/>
              </w:tabs>
              <w:rPr>
                <w:bCs/>
              </w:rPr>
            </w:pPr>
            <w:r>
              <w:rPr>
                <w:bCs/>
              </w:rPr>
              <w:t>7.4.2.2.</w:t>
            </w:r>
          </w:p>
        </w:tc>
        <w:tc>
          <w:tcPr>
            <w:tcW w:w="4820" w:type="dxa"/>
            <w:shd w:val="clear" w:color="auto" w:fill="DBE5F1" w:themeFill="accent1" w:themeFillTint="33"/>
          </w:tcPr>
          <w:p w14:paraId="408FC785" w14:textId="77777777" w:rsidR="006B46EB" w:rsidRDefault="006B46EB" w:rsidP="006B46EB">
            <w:pPr>
              <w:tabs>
                <w:tab w:val="left" w:pos="1418"/>
                <w:tab w:val="left" w:pos="3969"/>
              </w:tabs>
            </w:pPr>
            <w:r>
              <w:t xml:space="preserve">Der Entwurf des sicherheitsbezogenen E/E/PE-Systems (einschließlich der Gesamt-Hardwarearchitektur und Gesamt-Softwarearchitektur, Sensoren, Aktoren, programmierbarer Elektronik, ASICs, Embedded Software, Anwendungssoftware, Daten usw.) muss alle Anforderungen von a) bis e) wie folgt erfüllen: </w:t>
            </w:r>
          </w:p>
          <w:p w14:paraId="644ED378" w14:textId="77777777" w:rsidR="006B46EB" w:rsidRDefault="006B46EB" w:rsidP="006B46EB">
            <w:pPr>
              <w:tabs>
                <w:tab w:val="left" w:pos="1418"/>
                <w:tab w:val="left" w:pos="3969"/>
              </w:tabs>
            </w:pPr>
          </w:p>
          <w:p w14:paraId="4B384601" w14:textId="70151A3F" w:rsidR="006B46EB" w:rsidRDefault="006B46EB" w:rsidP="006B46EB">
            <w:pPr>
              <w:pStyle w:val="Listenabsatz"/>
              <w:numPr>
                <w:ilvl w:val="0"/>
                <w:numId w:val="39"/>
              </w:numPr>
              <w:tabs>
                <w:tab w:val="left" w:pos="1418"/>
                <w:tab w:val="left" w:pos="3969"/>
              </w:tabs>
            </w:pPr>
            <w:r>
              <w:t xml:space="preserve">die Anforderungen an die Sicherheitsintegrität der Hardware, bestehend aus: – den Einschränkungen der Sicherheitsintegrität der Hardware hinsichtlich der Architektur (siehe 7.4.4) und – den Anforderungen zur Quantifizierung der Auswirkung zufälliger Ausfälle (siehe 7.4.5); </w:t>
            </w:r>
          </w:p>
          <w:p w14:paraId="678EB722" w14:textId="77777777" w:rsidR="006B46EB" w:rsidRDefault="006B46EB" w:rsidP="006B46EB">
            <w:pPr>
              <w:pStyle w:val="Listenabsatz"/>
              <w:tabs>
                <w:tab w:val="left" w:pos="1418"/>
                <w:tab w:val="left" w:pos="3969"/>
              </w:tabs>
            </w:pPr>
          </w:p>
          <w:p w14:paraId="0CD6D50A" w14:textId="3B7F98C3" w:rsidR="006B46EB" w:rsidRDefault="006B46EB" w:rsidP="006B46EB">
            <w:pPr>
              <w:pStyle w:val="Listenabsatz"/>
              <w:numPr>
                <w:ilvl w:val="0"/>
                <w:numId w:val="39"/>
              </w:numPr>
              <w:tabs>
                <w:tab w:val="left" w:pos="1418"/>
                <w:tab w:val="left" w:pos="3969"/>
              </w:tabs>
            </w:pPr>
            <w:r>
              <w:t xml:space="preserve">die besonderen Architekturanforderungen an ICs mit On-Chip-Redundanz (siehe Anhang E), </w:t>
            </w:r>
            <w:r>
              <w:lastRenderedPageBreak/>
              <w:t xml:space="preserve">wo zutreffend, außer es kann begründet werden, dass der gleiche Grad von Unabhängigkeit zwischen verschiedenen Kanälen durch Anwendung eines anderen Maßnahmenkatalogs erreicht wird; </w:t>
            </w:r>
          </w:p>
          <w:p w14:paraId="2116EE62" w14:textId="77777777" w:rsidR="006B46EB" w:rsidRDefault="006B46EB" w:rsidP="006B46EB">
            <w:pPr>
              <w:pStyle w:val="Listenabsatz"/>
            </w:pPr>
          </w:p>
          <w:p w14:paraId="3F3F83B4" w14:textId="77777777" w:rsidR="0064381E" w:rsidRDefault="006B46EB" w:rsidP="00A854F7">
            <w:pPr>
              <w:pStyle w:val="Listenabsatz"/>
              <w:numPr>
                <w:ilvl w:val="0"/>
                <w:numId w:val="39"/>
              </w:numPr>
              <w:tabs>
                <w:tab w:val="left" w:pos="1418"/>
                <w:tab w:val="left" w:pos="3969"/>
              </w:tabs>
            </w:pPr>
            <w:r>
              <w:t xml:space="preserve"> die Anforderungen an die systematische Sicherheitsintegrität (systematische Eignung), die durch Ausführung einer der nachfolgenden Konformitätspfade erfüllt werden können: – Pfad 1S: Übereinstimmung mit den Anforderungen zur Vermeidung von systematischen Fehlern (siehe 7.4.6 und IEC 61508-3) und den Anforderungen zur Beherrschung von systematischen Fehlern (siehe 7.4.7 und IEC 61508-3), oder – Pfad 2S: Übereinstimmung mit den Anforderungen für den Nachweis, dass die Betriebsmittel betriebsbewährt sind (siehe 7.4.10), oder – Pfad 3S (nur bereits existierende Softwareelemente): Übereinstimmung mit den Anforderungen von IEC 61508-3, 7.4.2.12; </w:t>
            </w:r>
          </w:p>
          <w:p w14:paraId="06B9DE9B" w14:textId="77777777" w:rsidR="0064381E" w:rsidRDefault="0064381E" w:rsidP="0064381E">
            <w:pPr>
              <w:pStyle w:val="Listenabsatz"/>
            </w:pPr>
          </w:p>
          <w:p w14:paraId="3801A390" w14:textId="77777777" w:rsidR="0064381E" w:rsidRDefault="006B46EB" w:rsidP="0064381E">
            <w:pPr>
              <w:pStyle w:val="Listenabsatz"/>
              <w:numPr>
                <w:ilvl w:val="0"/>
                <w:numId w:val="39"/>
              </w:numPr>
              <w:tabs>
                <w:tab w:val="left" w:pos="1418"/>
                <w:tab w:val="left" w:pos="3969"/>
              </w:tabs>
            </w:pPr>
            <w:r>
              <w:t xml:space="preserve">die Anforderungen an das Systemverhalten bei Erkennung eines Fehlers (siehe 7.4.8); </w:t>
            </w:r>
          </w:p>
          <w:p w14:paraId="13C1CAF5" w14:textId="77777777" w:rsidR="0064381E" w:rsidRDefault="0064381E" w:rsidP="0064381E">
            <w:pPr>
              <w:pStyle w:val="Listenabsatz"/>
            </w:pPr>
          </w:p>
          <w:p w14:paraId="18D8991C" w14:textId="0C1C17BF" w:rsidR="003056DC" w:rsidRPr="006B7123" w:rsidRDefault="006B46EB" w:rsidP="0064381E">
            <w:pPr>
              <w:pStyle w:val="Listenabsatz"/>
              <w:numPr>
                <w:ilvl w:val="0"/>
                <w:numId w:val="39"/>
              </w:numPr>
              <w:tabs>
                <w:tab w:val="left" w:pos="1418"/>
                <w:tab w:val="left" w:pos="3969"/>
              </w:tabs>
            </w:pPr>
            <w:r>
              <w:t>die Anforderungen an Datenkommunikationsprozesse (siehe 7.4.11)</w:t>
            </w:r>
          </w:p>
        </w:tc>
        <w:tc>
          <w:tcPr>
            <w:tcW w:w="1842" w:type="dxa"/>
            <w:shd w:val="clear" w:color="auto" w:fill="DBE5F1" w:themeFill="accent1" w:themeFillTint="33"/>
          </w:tcPr>
          <w:p w14:paraId="4876953F" w14:textId="77777777" w:rsidR="003056DC" w:rsidRPr="006B7123" w:rsidRDefault="003056DC" w:rsidP="001C63D6">
            <w:pPr>
              <w:tabs>
                <w:tab w:val="left" w:pos="1418"/>
                <w:tab w:val="left" w:pos="3969"/>
              </w:tabs>
              <w:rPr>
                <w:bCs/>
              </w:rPr>
            </w:pPr>
          </w:p>
        </w:tc>
        <w:tc>
          <w:tcPr>
            <w:tcW w:w="892" w:type="dxa"/>
            <w:shd w:val="clear" w:color="auto" w:fill="DBE5F1" w:themeFill="accent1" w:themeFillTint="33"/>
          </w:tcPr>
          <w:p w14:paraId="08487612" w14:textId="18E18517" w:rsidR="003056DC" w:rsidRPr="006B7123" w:rsidRDefault="003056DC" w:rsidP="001C63D6">
            <w:pPr>
              <w:tabs>
                <w:tab w:val="left" w:pos="1418"/>
                <w:tab w:val="left" w:pos="3969"/>
              </w:tabs>
              <w:jc w:val="center"/>
              <w:rPr>
                <w:bCs/>
              </w:rPr>
            </w:pPr>
          </w:p>
        </w:tc>
      </w:tr>
      <w:tr w:rsidR="00C42FF9" w:rsidRPr="006B7123" w14:paraId="2F08467F" w14:textId="77777777" w:rsidTr="00431506">
        <w:trPr>
          <w:gridAfter w:val="2"/>
          <w:wAfter w:w="1784" w:type="dxa"/>
        </w:trPr>
        <w:tc>
          <w:tcPr>
            <w:tcW w:w="454" w:type="dxa"/>
          </w:tcPr>
          <w:p w14:paraId="7AEE8C13" w14:textId="77777777" w:rsidR="00C42FF9" w:rsidRPr="006B7123" w:rsidRDefault="00C42FF9" w:rsidP="001C63D6">
            <w:pPr>
              <w:tabs>
                <w:tab w:val="left" w:pos="1418"/>
                <w:tab w:val="left" w:pos="3969"/>
              </w:tabs>
              <w:rPr>
                <w:bCs/>
                <w:i/>
              </w:rPr>
            </w:pPr>
          </w:p>
        </w:tc>
        <w:tc>
          <w:tcPr>
            <w:tcW w:w="1374" w:type="dxa"/>
          </w:tcPr>
          <w:p w14:paraId="2C80B15C" w14:textId="38224487" w:rsidR="00C42FF9" w:rsidRPr="006B7123" w:rsidRDefault="00C42FF9" w:rsidP="001C63D6">
            <w:pPr>
              <w:tabs>
                <w:tab w:val="left" w:pos="1418"/>
                <w:tab w:val="left" w:pos="3969"/>
              </w:tabs>
              <w:rPr>
                <w:i/>
              </w:rPr>
            </w:pPr>
          </w:p>
        </w:tc>
        <w:tc>
          <w:tcPr>
            <w:tcW w:w="4820" w:type="dxa"/>
          </w:tcPr>
          <w:p w14:paraId="6020E505" w14:textId="06EC73C7" w:rsidR="00B773AB" w:rsidRPr="006B7123" w:rsidRDefault="00B773AB" w:rsidP="00B773AB">
            <w:pPr>
              <w:tabs>
                <w:tab w:val="left" w:pos="1418"/>
                <w:tab w:val="left" w:pos="3969"/>
              </w:tabs>
              <w:rPr>
                <w:i/>
              </w:rPr>
            </w:pPr>
          </w:p>
        </w:tc>
        <w:tc>
          <w:tcPr>
            <w:tcW w:w="1842" w:type="dxa"/>
          </w:tcPr>
          <w:p w14:paraId="68FEDF69" w14:textId="77777777" w:rsidR="00C42FF9" w:rsidRPr="006B7123" w:rsidRDefault="00C42FF9" w:rsidP="001C63D6">
            <w:pPr>
              <w:tabs>
                <w:tab w:val="left" w:pos="1418"/>
                <w:tab w:val="left" w:pos="3969"/>
              </w:tabs>
              <w:rPr>
                <w:bCs/>
                <w:i/>
              </w:rPr>
            </w:pPr>
          </w:p>
        </w:tc>
        <w:tc>
          <w:tcPr>
            <w:tcW w:w="892" w:type="dxa"/>
            <w:shd w:val="clear" w:color="auto" w:fill="auto"/>
          </w:tcPr>
          <w:p w14:paraId="14CD9CE2" w14:textId="5FEED7AD" w:rsidR="00C42FF9" w:rsidRPr="006B7123" w:rsidRDefault="00C42FF9" w:rsidP="001C63D6">
            <w:pPr>
              <w:tabs>
                <w:tab w:val="left" w:pos="1418"/>
                <w:tab w:val="left" w:pos="3969"/>
              </w:tabs>
              <w:jc w:val="center"/>
              <w:rPr>
                <w:bCs/>
                <w:i/>
              </w:rPr>
            </w:pPr>
          </w:p>
        </w:tc>
      </w:tr>
      <w:tr w:rsidR="00431506" w:rsidRPr="006B7123" w14:paraId="2D01EFA6" w14:textId="79231CF7" w:rsidTr="00431506">
        <w:tc>
          <w:tcPr>
            <w:tcW w:w="454" w:type="dxa"/>
            <w:shd w:val="clear" w:color="auto" w:fill="DBE5F1" w:themeFill="accent1" w:themeFillTint="33"/>
          </w:tcPr>
          <w:p w14:paraId="6BCEDC49" w14:textId="3F71ECDC"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79E5CDA8" w14:textId="00334DC8" w:rsidR="00431506" w:rsidRPr="006B7123" w:rsidRDefault="00431506" w:rsidP="00431506">
            <w:pPr>
              <w:tabs>
                <w:tab w:val="left" w:pos="1418"/>
                <w:tab w:val="left" w:pos="3969"/>
              </w:tabs>
              <w:rPr>
                <w:bCs/>
              </w:rPr>
            </w:pPr>
            <w:r>
              <w:t>7.4.2.3</w:t>
            </w:r>
          </w:p>
        </w:tc>
        <w:tc>
          <w:tcPr>
            <w:tcW w:w="4820" w:type="dxa"/>
            <w:shd w:val="clear" w:color="auto" w:fill="DBE5F1" w:themeFill="accent1" w:themeFillTint="33"/>
          </w:tcPr>
          <w:p w14:paraId="5C1B9694" w14:textId="77777777" w:rsidR="00431506" w:rsidRDefault="00431506" w:rsidP="00431506">
            <w:pPr>
              <w:tabs>
                <w:tab w:val="left" w:pos="1418"/>
                <w:tab w:val="left" w:pos="3969"/>
              </w:tabs>
            </w:pPr>
            <w:r>
              <w:t xml:space="preserve">Wenn ein sicherheitsbezogenes E/E/PE-System sowohl Sicherheitsfunktionen als auch Nichtsicherheitsfunktionen zu implementieren hat, muss die gesamte Hardware und Software als sicherheitsbezogen behandelt werden, es sei denn, es kann gezeigt werden, dass die Implementierung der Sicherheitsfunktionen und Nichtsicherheitsfunktionen ausreichend unabhängig voneinander ist (d. h., dass der Ausfall irgendeiner Nichtsicherheitsfunktion </w:t>
            </w:r>
            <w:r>
              <w:lastRenderedPageBreak/>
              <w:t>keinen gefährlichen Ausfall einer Sicherheitsfunktion verursachen kann).</w:t>
            </w:r>
          </w:p>
          <w:p w14:paraId="38855DD2" w14:textId="77777777" w:rsidR="00431506" w:rsidRDefault="00431506" w:rsidP="00431506">
            <w:pPr>
              <w:tabs>
                <w:tab w:val="left" w:pos="1418"/>
                <w:tab w:val="left" w:pos="3969"/>
              </w:tabs>
            </w:pPr>
          </w:p>
          <w:p w14:paraId="5CA2C0B2" w14:textId="7EDEE0A9" w:rsidR="00431506" w:rsidRDefault="00431506" w:rsidP="00431506">
            <w:pPr>
              <w:tabs>
                <w:tab w:val="left" w:pos="1418"/>
                <w:tab w:val="left" w:pos="3969"/>
              </w:tabs>
            </w:pPr>
            <w:r>
              <w:t>ANMERKUNG 1 Eine ausreichende Unabhängigkeit der Implementierung liegt vor, wenn gezeigt wird, dass die Wahrscheinlichkeit eines abhängigen Ausfalls zwischen den nicht sicherheitsbezogenen und sicherheitsbezogenen Teilen im Vergleich zum höchsten Sicherheits-Integritätslevel, der mit den betroffenen Sicherheitsfunktionen verbunden ist, ausreichend gering ist.</w:t>
            </w:r>
          </w:p>
          <w:p w14:paraId="3045380D" w14:textId="77777777" w:rsidR="00431506" w:rsidRDefault="00431506" w:rsidP="00431506">
            <w:pPr>
              <w:tabs>
                <w:tab w:val="left" w:pos="1418"/>
                <w:tab w:val="left" w:pos="3969"/>
              </w:tabs>
            </w:pPr>
          </w:p>
          <w:p w14:paraId="000FB107" w14:textId="1BF1A48D" w:rsidR="00431506" w:rsidRPr="006B7123" w:rsidRDefault="00431506" w:rsidP="00431506">
            <w:pPr>
              <w:tabs>
                <w:tab w:val="left" w:pos="1418"/>
                <w:tab w:val="left" w:pos="3969"/>
              </w:tabs>
            </w:pPr>
            <w:r>
              <w:t>ANMERKUNG 2 Vorsicht ist angebracht, falls Nichtsicherheitsfunktionen und Sicherheitsfunktionen im selben sicherheitsbezogenen E/E/PE-System implementiert werden. Obwohl dieses nach der Norm erlaubt ist, kann es zu größerer Komplexität führen und kann es schwieriger machen, die Tätigkeiten des Sicherheitslebenszyklus des E/E/PE-Systems auszuführen (zum Beispiel Entwurf, Validierung, Beurteilung der funktionalen Sicherheit und Instandhaltung).</w:t>
            </w:r>
          </w:p>
        </w:tc>
        <w:tc>
          <w:tcPr>
            <w:tcW w:w="1842" w:type="dxa"/>
            <w:shd w:val="clear" w:color="auto" w:fill="DBE5F1" w:themeFill="accent1" w:themeFillTint="33"/>
          </w:tcPr>
          <w:p w14:paraId="75070AEB"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2A3ACE1D" w14:textId="1EBB91CF" w:rsidR="00431506" w:rsidRPr="006B7123" w:rsidRDefault="00431506" w:rsidP="00431506">
            <w:pPr>
              <w:tabs>
                <w:tab w:val="left" w:pos="1418"/>
                <w:tab w:val="left" w:pos="3969"/>
              </w:tabs>
              <w:jc w:val="center"/>
              <w:rPr>
                <w:bCs/>
              </w:rPr>
            </w:pPr>
          </w:p>
        </w:tc>
        <w:tc>
          <w:tcPr>
            <w:tcW w:w="892" w:type="dxa"/>
          </w:tcPr>
          <w:p w14:paraId="531B17F4" w14:textId="77777777" w:rsidR="00431506" w:rsidRPr="006B7123" w:rsidRDefault="00431506" w:rsidP="00431506"/>
        </w:tc>
        <w:tc>
          <w:tcPr>
            <w:tcW w:w="892" w:type="dxa"/>
          </w:tcPr>
          <w:p w14:paraId="5172DEF4" w14:textId="77777777" w:rsidR="00431506" w:rsidRPr="006B7123" w:rsidRDefault="00431506" w:rsidP="00431506"/>
        </w:tc>
      </w:tr>
      <w:tr w:rsidR="00431506" w:rsidRPr="006B7123" w14:paraId="292787A8" w14:textId="77777777" w:rsidTr="00431506">
        <w:trPr>
          <w:gridAfter w:val="2"/>
          <w:wAfter w:w="1784" w:type="dxa"/>
        </w:trPr>
        <w:tc>
          <w:tcPr>
            <w:tcW w:w="454" w:type="dxa"/>
            <w:shd w:val="clear" w:color="auto" w:fill="auto"/>
          </w:tcPr>
          <w:p w14:paraId="2EE5739E" w14:textId="77777777" w:rsidR="00431506" w:rsidRPr="006B7123" w:rsidRDefault="00431506" w:rsidP="00431506">
            <w:pPr>
              <w:tabs>
                <w:tab w:val="left" w:pos="1418"/>
                <w:tab w:val="left" w:pos="3969"/>
              </w:tabs>
              <w:rPr>
                <w:bCs/>
                <w:i/>
              </w:rPr>
            </w:pPr>
          </w:p>
        </w:tc>
        <w:tc>
          <w:tcPr>
            <w:tcW w:w="1374" w:type="dxa"/>
            <w:shd w:val="clear" w:color="auto" w:fill="auto"/>
          </w:tcPr>
          <w:p w14:paraId="3391398F" w14:textId="522F8668" w:rsidR="00431506" w:rsidRPr="006B7123" w:rsidRDefault="00431506" w:rsidP="00431506">
            <w:pPr>
              <w:tabs>
                <w:tab w:val="left" w:pos="1418"/>
                <w:tab w:val="left" w:pos="3969"/>
              </w:tabs>
              <w:rPr>
                <w:bCs/>
                <w:i/>
              </w:rPr>
            </w:pPr>
          </w:p>
        </w:tc>
        <w:tc>
          <w:tcPr>
            <w:tcW w:w="4820" w:type="dxa"/>
            <w:shd w:val="clear" w:color="auto" w:fill="auto"/>
          </w:tcPr>
          <w:p w14:paraId="6559EF86" w14:textId="35928CC7" w:rsidR="00431506" w:rsidRPr="006B7123" w:rsidRDefault="00431506" w:rsidP="00431506">
            <w:pPr>
              <w:tabs>
                <w:tab w:val="left" w:pos="1418"/>
                <w:tab w:val="left" w:pos="3969"/>
              </w:tabs>
              <w:rPr>
                <w:i/>
              </w:rPr>
            </w:pPr>
          </w:p>
        </w:tc>
        <w:tc>
          <w:tcPr>
            <w:tcW w:w="1842" w:type="dxa"/>
            <w:shd w:val="clear" w:color="auto" w:fill="auto"/>
          </w:tcPr>
          <w:p w14:paraId="4646D9F2" w14:textId="77777777" w:rsidR="00431506" w:rsidRPr="006B7123" w:rsidRDefault="00431506" w:rsidP="00431506">
            <w:pPr>
              <w:tabs>
                <w:tab w:val="left" w:pos="1418"/>
                <w:tab w:val="left" w:pos="3969"/>
              </w:tabs>
              <w:rPr>
                <w:bCs/>
                <w:i/>
              </w:rPr>
            </w:pPr>
          </w:p>
        </w:tc>
        <w:tc>
          <w:tcPr>
            <w:tcW w:w="892" w:type="dxa"/>
            <w:shd w:val="clear" w:color="auto" w:fill="auto"/>
          </w:tcPr>
          <w:p w14:paraId="2723F2D4" w14:textId="055456DF" w:rsidR="00431506" w:rsidRPr="006B7123" w:rsidRDefault="00431506" w:rsidP="00431506">
            <w:pPr>
              <w:tabs>
                <w:tab w:val="left" w:pos="1418"/>
                <w:tab w:val="left" w:pos="3969"/>
              </w:tabs>
              <w:jc w:val="center"/>
              <w:rPr>
                <w:bCs/>
                <w:i/>
              </w:rPr>
            </w:pPr>
          </w:p>
        </w:tc>
      </w:tr>
      <w:tr w:rsidR="00431506" w:rsidRPr="006B7123" w14:paraId="68F70685" w14:textId="77777777" w:rsidTr="00431506">
        <w:trPr>
          <w:gridAfter w:val="2"/>
          <w:wAfter w:w="1784" w:type="dxa"/>
        </w:trPr>
        <w:tc>
          <w:tcPr>
            <w:tcW w:w="454" w:type="dxa"/>
            <w:shd w:val="clear" w:color="auto" w:fill="DBE5F1" w:themeFill="accent1" w:themeFillTint="33"/>
          </w:tcPr>
          <w:p w14:paraId="3E53873A" w14:textId="109890C3"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25778055" w14:textId="5FFD033E" w:rsidR="00431506" w:rsidRPr="006B7123" w:rsidRDefault="000D2765" w:rsidP="00431506">
            <w:pPr>
              <w:tabs>
                <w:tab w:val="left" w:pos="1418"/>
                <w:tab w:val="left" w:pos="3969"/>
              </w:tabs>
              <w:rPr>
                <w:bCs/>
              </w:rPr>
            </w:pPr>
            <w:r>
              <w:t>7.4.2.4</w:t>
            </w:r>
          </w:p>
        </w:tc>
        <w:tc>
          <w:tcPr>
            <w:tcW w:w="4820" w:type="dxa"/>
            <w:shd w:val="clear" w:color="auto" w:fill="DBE5F1" w:themeFill="accent1" w:themeFillTint="33"/>
          </w:tcPr>
          <w:p w14:paraId="7893A25A" w14:textId="77777777" w:rsidR="00431506" w:rsidRDefault="000D2765" w:rsidP="000D2765">
            <w:pPr>
              <w:tabs>
                <w:tab w:val="left" w:pos="1418"/>
                <w:tab w:val="left" w:pos="3969"/>
              </w:tabs>
            </w:pPr>
            <w:r>
              <w:t>Die Anforderungen an Hardware und Software müssen durch den Sicherheits-Integritätslevel der Sicherheitsfunktion mit dem höchsten Sicherheits-Integritätslevel bestimmt werden, es sei denn, es kann gezeigt werden, dass die Implementierung von Sicherheitsfunktionen verschiedener Sicherheits-Integritätslevel ausreichend unabhängig ist.</w:t>
            </w:r>
          </w:p>
          <w:p w14:paraId="74C7D1E4" w14:textId="77777777" w:rsidR="000D2765" w:rsidRDefault="000D2765" w:rsidP="000D2765">
            <w:pPr>
              <w:tabs>
                <w:tab w:val="left" w:pos="1418"/>
                <w:tab w:val="left" w:pos="3969"/>
              </w:tabs>
            </w:pPr>
          </w:p>
          <w:p w14:paraId="147F5818" w14:textId="77777777" w:rsidR="000D2765" w:rsidRDefault="000D2765" w:rsidP="000D2765">
            <w:pPr>
              <w:tabs>
                <w:tab w:val="left" w:pos="1418"/>
                <w:tab w:val="left" w:pos="3969"/>
              </w:tabs>
            </w:pPr>
            <w:r>
              <w:t xml:space="preserve">ANMERKUNG 1 Eine ausreichende Unabhängigkeit der Implementierung liegt vor, wenn gezeigt wird, dass die Wahrscheinlichkeit eines abhängigen Ausfalls zwischen den Teilen, die Sicherheitsfunktionen unterschiedlicher </w:t>
            </w:r>
            <w:proofErr w:type="spellStart"/>
            <w:r>
              <w:t>SicherheitsIntegritätslevel</w:t>
            </w:r>
            <w:proofErr w:type="spellEnd"/>
            <w:r>
              <w:t xml:space="preserve"> enthalten, im Vergleich zum höchsten Sicherheits-Integritätslevel, der mit den betroffenen Sicherheitsfunktionen verbunden ist, ausreichend gering ist</w:t>
            </w:r>
          </w:p>
          <w:p w14:paraId="6AC5B261" w14:textId="77777777" w:rsidR="000D2765" w:rsidRDefault="000D2765" w:rsidP="000D2765">
            <w:pPr>
              <w:tabs>
                <w:tab w:val="left" w:pos="1418"/>
                <w:tab w:val="left" w:pos="3969"/>
              </w:tabs>
            </w:pPr>
          </w:p>
          <w:p w14:paraId="7483028F" w14:textId="7FEE6FF3" w:rsidR="000D2765" w:rsidRPr="006B7123" w:rsidRDefault="000D2765" w:rsidP="000D2765">
            <w:pPr>
              <w:tabs>
                <w:tab w:val="left" w:pos="1418"/>
                <w:tab w:val="left" w:pos="3969"/>
              </w:tabs>
            </w:pPr>
            <w:r>
              <w:lastRenderedPageBreak/>
              <w:t>ANMERKUNG 2 Wenn mehrere Sicherheitsfunktionen in einem sicherheitsbezogenen E/E/PE-System implementiert werden, ist es notwendig, die Möglichkeit zu betrachten, dass ein einzelner Fehler einen Ausfall mehrerer Sicherheitsfunktionen bedingt. In einer solchen Situation kann es angebracht sein, die Anforderungen an Hardware und Software auf der Basis eines höheren Sicherheits-Integritätslevels als dem mit irgendeiner der Sicherheitsfunktionen in Verbindung stehenden in Abhängigkeit von dem mit einem solchen Ausfall verbundenen Risiko festzulegen.</w:t>
            </w:r>
          </w:p>
        </w:tc>
        <w:tc>
          <w:tcPr>
            <w:tcW w:w="1842" w:type="dxa"/>
            <w:shd w:val="clear" w:color="auto" w:fill="DBE5F1" w:themeFill="accent1" w:themeFillTint="33"/>
          </w:tcPr>
          <w:p w14:paraId="6106254D"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43D1F6D4" w14:textId="1CD56C7F" w:rsidR="00431506" w:rsidRPr="006B7123" w:rsidRDefault="00431506" w:rsidP="00431506">
            <w:pPr>
              <w:tabs>
                <w:tab w:val="left" w:pos="1418"/>
                <w:tab w:val="left" w:pos="3969"/>
              </w:tabs>
              <w:jc w:val="center"/>
              <w:rPr>
                <w:bCs/>
              </w:rPr>
            </w:pPr>
          </w:p>
        </w:tc>
      </w:tr>
      <w:tr w:rsidR="00431506" w:rsidRPr="006B7123" w14:paraId="646B2BC5" w14:textId="77777777" w:rsidTr="00431506">
        <w:trPr>
          <w:gridAfter w:val="2"/>
          <w:wAfter w:w="1784" w:type="dxa"/>
        </w:trPr>
        <w:tc>
          <w:tcPr>
            <w:tcW w:w="454" w:type="dxa"/>
          </w:tcPr>
          <w:p w14:paraId="3CC713FE" w14:textId="77777777" w:rsidR="00431506" w:rsidRPr="006B7123" w:rsidRDefault="00431506" w:rsidP="00431506">
            <w:pPr>
              <w:tabs>
                <w:tab w:val="left" w:pos="1418"/>
                <w:tab w:val="left" w:pos="3969"/>
              </w:tabs>
              <w:rPr>
                <w:bCs/>
                <w:i/>
              </w:rPr>
            </w:pPr>
          </w:p>
        </w:tc>
        <w:tc>
          <w:tcPr>
            <w:tcW w:w="1374" w:type="dxa"/>
          </w:tcPr>
          <w:p w14:paraId="3C56C772" w14:textId="5E3E9750" w:rsidR="00431506" w:rsidRPr="006B7123" w:rsidRDefault="00431506" w:rsidP="00431506">
            <w:pPr>
              <w:tabs>
                <w:tab w:val="left" w:pos="1418"/>
                <w:tab w:val="left" w:pos="3969"/>
              </w:tabs>
              <w:rPr>
                <w:bCs/>
                <w:i/>
              </w:rPr>
            </w:pPr>
          </w:p>
        </w:tc>
        <w:tc>
          <w:tcPr>
            <w:tcW w:w="4820" w:type="dxa"/>
          </w:tcPr>
          <w:p w14:paraId="682E47E3" w14:textId="5F9E7D6D" w:rsidR="00431506" w:rsidRPr="006B7123" w:rsidRDefault="00431506" w:rsidP="00431506">
            <w:pPr>
              <w:tabs>
                <w:tab w:val="left" w:pos="1418"/>
                <w:tab w:val="left" w:pos="3969"/>
              </w:tabs>
              <w:rPr>
                <w:i/>
              </w:rPr>
            </w:pPr>
          </w:p>
        </w:tc>
        <w:tc>
          <w:tcPr>
            <w:tcW w:w="1842" w:type="dxa"/>
          </w:tcPr>
          <w:p w14:paraId="5288C9BF" w14:textId="77777777" w:rsidR="00431506" w:rsidRPr="006B7123" w:rsidRDefault="00431506" w:rsidP="00431506">
            <w:pPr>
              <w:tabs>
                <w:tab w:val="left" w:pos="1418"/>
                <w:tab w:val="left" w:pos="3969"/>
              </w:tabs>
              <w:rPr>
                <w:bCs/>
                <w:i/>
              </w:rPr>
            </w:pPr>
          </w:p>
        </w:tc>
        <w:tc>
          <w:tcPr>
            <w:tcW w:w="892" w:type="dxa"/>
            <w:shd w:val="clear" w:color="auto" w:fill="auto"/>
          </w:tcPr>
          <w:p w14:paraId="64B08F02" w14:textId="3596E808" w:rsidR="00431506" w:rsidRPr="006B7123" w:rsidRDefault="00431506" w:rsidP="00431506">
            <w:pPr>
              <w:tabs>
                <w:tab w:val="left" w:pos="1418"/>
                <w:tab w:val="left" w:pos="3969"/>
              </w:tabs>
              <w:jc w:val="center"/>
              <w:rPr>
                <w:bCs/>
                <w:i/>
              </w:rPr>
            </w:pPr>
          </w:p>
        </w:tc>
      </w:tr>
      <w:tr w:rsidR="00431506" w:rsidRPr="006B7123" w14:paraId="009F7D90" w14:textId="77777777" w:rsidTr="00431506">
        <w:trPr>
          <w:gridAfter w:val="2"/>
          <w:wAfter w:w="1784" w:type="dxa"/>
        </w:trPr>
        <w:tc>
          <w:tcPr>
            <w:tcW w:w="454" w:type="dxa"/>
            <w:shd w:val="clear" w:color="auto" w:fill="DBE5F1" w:themeFill="accent1" w:themeFillTint="33"/>
          </w:tcPr>
          <w:p w14:paraId="67C1FE8C" w14:textId="47F63E57"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184F1FB9" w14:textId="520C25DF" w:rsidR="00431506" w:rsidRPr="006B7123" w:rsidRDefault="00750857" w:rsidP="00431506">
            <w:pPr>
              <w:tabs>
                <w:tab w:val="left" w:pos="1418"/>
                <w:tab w:val="left" w:pos="3969"/>
              </w:tabs>
              <w:rPr>
                <w:bCs/>
              </w:rPr>
            </w:pPr>
            <w:r>
              <w:t>7.4.2.5</w:t>
            </w:r>
          </w:p>
        </w:tc>
        <w:tc>
          <w:tcPr>
            <w:tcW w:w="4820" w:type="dxa"/>
            <w:shd w:val="clear" w:color="auto" w:fill="DBE5F1" w:themeFill="accent1" w:themeFillTint="33"/>
          </w:tcPr>
          <w:p w14:paraId="2C26FD54" w14:textId="77777777" w:rsidR="00750857" w:rsidRDefault="00750857" w:rsidP="00431506">
            <w:pPr>
              <w:tabs>
                <w:tab w:val="left" w:pos="1418"/>
              </w:tabs>
            </w:pPr>
            <w:r>
              <w:t xml:space="preserve">Ist Unabhängigkeit zwischen den Sicherheitsfunktionen gefordert (siehe 7.4.2.3 und 7.4.2.4), muss Folgendes während des Entwurfs dokumentiert werden: </w:t>
            </w:r>
          </w:p>
          <w:p w14:paraId="487B304E" w14:textId="77777777" w:rsidR="00750857" w:rsidRDefault="00750857" w:rsidP="00431506">
            <w:pPr>
              <w:tabs>
                <w:tab w:val="left" w:pos="1418"/>
              </w:tabs>
            </w:pPr>
          </w:p>
          <w:p w14:paraId="0354632A" w14:textId="13DF7643" w:rsidR="00750857" w:rsidRDefault="00750857" w:rsidP="00750857">
            <w:pPr>
              <w:pStyle w:val="Listenabsatz"/>
              <w:numPr>
                <w:ilvl w:val="0"/>
                <w:numId w:val="40"/>
              </w:numPr>
              <w:tabs>
                <w:tab w:val="left" w:pos="1418"/>
              </w:tabs>
            </w:pPr>
            <w:r>
              <w:t xml:space="preserve">die Methode zum Erreichen der Unabhängigkeit; </w:t>
            </w:r>
          </w:p>
          <w:p w14:paraId="7EC8AE18" w14:textId="77777777" w:rsidR="00750857" w:rsidRDefault="00750857" w:rsidP="00750857">
            <w:pPr>
              <w:pStyle w:val="Listenabsatz"/>
              <w:tabs>
                <w:tab w:val="left" w:pos="1418"/>
              </w:tabs>
            </w:pPr>
          </w:p>
          <w:p w14:paraId="2E80AE09" w14:textId="2AE3B535" w:rsidR="00431506" w:rsidRPr="006B7123" w:rsidRDefault="00750857" w:rsidP="00750857">
            <w:pPr>
              <w:pStyle w:val="Listenabsatz"/>
              <w:numPr>
                <w:ilvl w:val="0"/>
                <w:numId w:val="40"/>
              </w:numPr>
              <w:tabs>
                <w:tab w:val="left" w:pos="1418"/>
              </w:tabs>
            </w:pPr>
            <w:r>
              <w:t>die Begründung der Methode.</w:t>
            </w:r>
          </w:p>
        </w:tc>
        <w:tc>
          <w:tcPr>
            <w:tcW w:w="1842" w:type="dxa"/>
            <w:shd w:val="clear" w:color="auto" w:fill="DBE5F1" w:themeFill="accent1" w:themeFillTint="33"/>
          </w:tcPr>
          <w:p w14:paraId="19A16118"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5F1696AE" w14:textId="42B003C0" w:rsidR="00431506" w:rsidRPr="006B7123" w:rsidRDefault="00431506" w:rsidP="00431506">
            <w:pPr>
              <w:tabs>
                <w:tab w:val="left" w:pos="1418"/>
                <w:tab w:val="left" w:pos="3969"/>
              </w:tabs>
              <w:jc w:val="center"/>
              <w:rPr>
                <w:bCs/>
              </w:rPr>
            </w:pPr>
          </w:p>
        </w:tc>
      </w:tr>
      <w:tr w:rsidR="00431506" w:rsidRPr="006B7123" w14:paraId="605F835D" w14:textId="77777777" w:rsidTr="00431506">
        <w:trPr>
          <w:gridAfter w:val="2"/>
          <w:wAfter w:w="1784" w:type="dxa"/>
        </w:trPr>
        <w:tc>
          <w:tcPr>
            <w:tcW w:w="454" w:type="dxa"/>
          </w:tcPr>
          <w:p w14:paraId="1CB9E2B0" w14:textId="77777777" w:rsidR="00431506" w:rsidRPr="006B7123" w:rsidRDefault="00431506" w:rsidP="00431506">
            <w:pPr>
              <w:tabs>
                <w:tab w:val="left" w:pos="1418"/>
                <w:tab w:val="left" w:pos="3969"/>
              </w:tabs>
              <w:rPr>
                <w:bCs/>
                <w:i/>
              </w:rPr>
            </w:pPr>
          </w:p>
        </w:tc>
        <w:tc>
          <w:tcPr>
            <w:tcW w:w="1374" w:type="dxa"/>
          </w:tcPr>
          <w:p w14:paraId="223A44CB" w14:textId="2357339B" w:rsidR="00431506" w:rsidRPr="006B7123" w:rsidRDefault="00431506" w:rsidP="00431506">
            <w:pPr>
              <w:tabs>
                <w:tab w:val="left" w:pos="1418"/>
                <w:tab w:val="left" w:pos="3969"/>
              </w:tabs>
              <w:rPr>
                <w:i/>
              </w:rPr>
            </w:pPr>
          </w:p>
        </w:tc>
        <w:tc>
          <w:tcPr>
            <w:tcW w:w="4820" w:type="dxa"/>
          </w:tcPr>
          <w:p w14:paraId="306DE4D5" w14:textId="475502BF" w:rsidR="00431506" w:rsidRPr="006B7123" w:rsidRDefault="00431506" w:rsidP="00431506">
            <w:pPr>
              <w:tabs>
                <w:tab w:val="left" w:pos="1418"/>
              </w:tabs>
              <w:rPr>
                <w:i/>
              </w:rPr>
            </w:pPr>
          </w:p>
        </w:tc>
        <w:tc>
          <w:tcPr>
            <w:tcW w:w="1842" w:type="dxa"/>
          </w:tcPr>
          <w:p w14:paraId="02F084FE" w14:textId="77777777" w:rsidR="00431506" w:rsidRPr="006B7123" w:rsidRDefault="00431506" w:rsidP="00431506">
            <w:pPr>
              <w:tabs>
                <w:tab w:val="left" w:pos="1418"/>
                <w:tab w:val="left" w:pos="3969"/>
              </w:tabs>
              <w:rPr>
                <w:bCs/>
                <w:i/>
              </w:rPr>
            </w:pPr>
          </w:p>
        </w:tc>
        <w:tc>
          <w:tcPr>
            <w:tcW w:w="892" w:type="dxa"/>
            <w:shd w:val="clear" w:color="auto" w:fill="auto"/>
          </w:tcPr>
          <w:p w14:paraId="602AADEF" w14:textId="77777777" w:rsidR="00431506" w:rsidRPr="006B7123" w:rsidRDefault="00431506" w:rsidP="00431506">
            <w:pPr>
              <w:tabs>
                <w:tab w:val="left" w:pos="1418"/>
                <w:tab w:val="left" w:pos="3969"/>
              </w:tabs>
              <w:jc w:val="center"/>
              <w:rPr>
                <w:bCs/>
                <w:i/>
              </w:rPr>
            </w:pPr>
          </w:p>
        </w:tc>
      </w:tr>
      <w:tr w:rsidR="00431506" w:rsidRPr="006B7123" w14:paraId="06C4BE5B" w14:textId="77777777" w:rsidTr="00431506">
        <w:trPr>
          <w:gridAfter w:val="2"/>
          <w:wAfter w:w="1784" w:type="dxa"/>
        </w:trPr>
        <w:tc>
          <w:tcPr>
            <w:tcW w:w="454" w:type="dxa"/>
            <w:shd w:val="clear" w:color="auto" w:fill="DBE5F1" w:themeFill="accent1" w:themeFillTint="33"/>
          </w:tcPr>
          <w:p w14:paraId="01A0A375" w14:textId="4CC25D9B"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0AAB5E14" w14:textId="75358CDE" w:rsidR="00431506" w:rsidRPr="006B7123" w:rsidRDefault="00750857" w:rsidP="00431506">
            <w:pPr>
              <w:tabs>
                <w:tab w:val="left" w:pos="1418"/>
                <w:tab w:val="left" w:pos="3969"/>
              </w:tabs>
              <w:rPr>
                <w:bCs/>
              </w:rPr>
            </w:pPr>
            <w:r>
              <w:t>7.4.2.6</w:t>
            </w:r>
          </w:p>
        </w:tc>
        <w:tc>
          <w:tcPr>
            <w:tcW w:w="4820" w:type="dxa"/>
            <w:shd w:val="clear" w:color="auto" w:fill="DBE5F1" w:themeFill="accent1" w:themeFillTint="33"/>
          </w:tcPr>
          <w:p w14:paraId="6B44E86F" w14:textId="3A76A8C6" w:rsidR="00431506" w:rsidRPr="006B7123" w:rsidRDefault="00750857" w:rsidP="00431506">
            <w:pPr>
              <w:tabs>
                <w:tab w:val="left" w:pos="1418"/>
                <w:tab w:val="left" w:pos="3969"/>
              </w:tabs>
            </w:pPr>
            <w:r>
              <w:t>Die Anforderungen an sicherheitsbezogene Software (siehe IEC 61508-3) müssen dem Entwickler des sicherheitsbezogenen E/E/PE-Systems zur Verfügung gestellt werden.</w:t>
            </w:r>
          </w:p>
        </w:tc>
        <w:tc>
          <w:tcPr>
            <w:tcW w:w="1842" w:type="dxa"/>
            <w:shd w:val="clear" w:color="auto" w:fill="DBE5F1" w:themeFill="accent1" w:themeFillTint="33"/>
          </w:tcPr>
          <w:p w14:paraId="4D95E09B"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09D68BFA" w14:textId="77777777" w:rsidR="00431506" w:rsidRPr="006B7123" w:rsidRDefault="00431506" w:rsidP="00431506">
            <w:pPr>
              <w:tabs>
                <w:tab w:val="left" w:pos="1418"/>
                <w:tab w:val="left" w:pos="3969"/>
              </w:tabs>
              <w:jc w:val="center"/>
              <w:rPr>
                <w:bCs/>
              </w:rPr>
            </w:pPr>
          </w:p>
        </w:tc>
      </w:tr>
      <w:tr w:rsidR="00431506" w:rsidRPr="006B7123" w14:paraId="07724909" w14:textId="77777777" w:rsidTr="00431506">
        <w:trPr>
          <w:gridAfter w:val="2"/>
          <w:wAfter w:w="1784" w:type="dxa"/>
        </w:trPr>
        <w:tc>
          <w:tcPr>
            <w:tcW w:w="454" w:type="dxa"/>
          </w:tcPr>
          <w:p w14:paraId="692F8436" w14:textId="77777777" w:rsidR="00431506" w:rsidRPr="006B7123" w:rsidRDefault="00431506" w:rsidP="00431506">
            <w:pPr>
              <w:tabs>
                <w:tab w:val="left" w:pos="1418"/>
                <w:tab w:val="left" w:pos="3969"/>
              </w:tabs>
              <w:rPr>
                <w:bCs/>
                <w:i/>
              </w:rPr>
            </w:pPr>
          </w:p>
        </w:tc>
        <w:tc>
          <w:tcPr>
            <w:tcW w:w="1374" w:type="dxa"/>
          </w:tcPr>
          <w:p w14:paraId="5EEFEF92" w14:textId="78EB26A7" w:rsidR="00431506" w:rsidRPr="006B7123" w:rsidRDefault="00431506" w:rsidP="00431506">
            <w:pPr>
              <w:tabs>
                <w:tab w:val="left" w:pos="1418"/>
                <w:tab w:val="left" w:pos="3969"/>
              </w:tabs>
              <w:rPr>
                <w:i/>
              </w:rPr>
            </w:pPr>
          </w:p>
        </w:tc>
        <w:tc>
          <w:tcPr>
            <w:tcW w:w="4820" w:type="dxa"/>
          </w:tcPr>
          <w:p w14:paraId="35C699B8" w14:textId="578DE085" w:rsidR="00431506" w:rsidRPr="006B7123" w:rsidRDefault="00431506" w:rsidP="00431506">
            <w:pPr>
              <w:tabs>
                <w:tab w:val="left" w:pos="1418"/>
                <w:tab w:val="left" w:pos="3969"/>
              </w:tabs>
              <w:rPr>
                <w:i/>
              </w:rPr>
            </w:pPr>
          </w:p>
        </w:tc>
        <w:tc>
          <w:tcPr>
            <w:tcW w:w="1842" w:type="dxa"/>
          </w:tcPr>
          <w:p w14:paraId="1F03EDFB" w14:textId="77777777" w:rsidR="00431506" w:rsidRPr="006B7123" w:rsidRDefault="00431506" w:rsidP="00431506">
            <w:pPr>
              <w:tabs>
                <w:tab w:val="left" w:pos="1418"/>
                <w:tab w:val="left" w:pos="3969"/>
              </w:tabs>
              <w:rPr>
                <w:bCs/>
                <w:i/>
              </w:rPr>
            </w:pPr>
          </w:p>
        </w:tc>
        <w:tc>
          <w:tcPr>
            <w:tcW w:w="892" w:type="dxa"/>
            <w:shd w:val="clear" w:color="auto" w:fill="auto"/>
          </w:tcPr>
          <w:p w14:paraId="74CD6A42" w14:textId="77777777" w:rsidR="00431506" w:rsidRPr="006B7123" w:rsidRDefault="00431506" w:rsidP="00431506">
            <w:pPr>
              <w:tabs>
                <w:tab w:val="left" w:pos="1418"/>
                <w:tab w:val="left" w:pos="3969"/>
              </w:tabs>
              <w:jc w:val="center"/>
              <w:rPr>
                <w:bCs/>
                <w:i/>
              </w:rPr>
            </w:pPr>
          </w:p>
        </w:tc>
      </w:tr>
      <w:tr w:rsidR="00431506" w:rsidRPr="006B7123" w14:paraId="3CD83C25" w14:textId="77777777" w:rsidTr="00431506">
        <w:trPr>
          <w:gridAfter w:val="2"/>
          <w:wAfter w:w="1784" w:type="dxa"/>
        </w:trPr>
        <w:tc>
          <w:tcPr>
            <w:tcW w:w="454" w:type="dxa"/>
            <w:shd w:val="clear" w:color="auto" w:fill="DBE5F1" w:themeFill="accent1" w:themeFillTint="33"/>
          </w:tcPr>
          <w:p w14:paraId="44C755F1" w14:textId="6C6CCBD1"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2E38D0D3" w14:textId="389D3709" w:rsidR="00431506" w:rsidRPr="006B7123" w:rsidRDefault="00D0664B" w:rsidP="00431506">
            <w:pPr>
              <w:tabs>
                <w:tab w:val="left" w:pos="1418"/>
                <w:tab w:val="left" w:pos="3969"/>
              </w:tabs>
              <w:rPr>
                <w:bCs/>
              </w:rPr>
            </w:pPr>
            <w:r>
              <w:t>7.4.2.7</w:t>
            </w:r>
          </w:p>
        </w:tc>
        <w:tc>
          <w:tcPr>
            <w:tcW w:w="4820" w:type="dxa"/>
            <w:shd w:val="clear" w:color="auto" w:fill="DBE5F1" w:themeFill="accent1" w:themeFillTint="33"/>
          </w:tcPr>
          <w:p w14:paraId="4492CF6A" w14:textId="42E07960" w:rsidR="00750857" w:rsidRDefault="00750857" w:rsidP="00431506">
            <w:pPr>
              <w:tabs>
                <w:tab w:val="left" w:pos="1418"/>
                <w:tab w:val="left" w:pos="3969"/>
              </w:tabs>
            </w:pPr>
            <w:r>
              <w:t xml:space="preserve">Der Entwickler des sicherheitsbezogenen E/E/PE-Systems muss die Anforderungen an die sicherheitsbezogene Software und Hardware überprüfen, um sicherzustellen, dass die Anforderungen angemessen festgelegt sind. Insbesondere muss der Entwickler des E/E/PE-Systems Folgendes betrachten: </w:t>
            </w:r>
          </w:p>
          <w:p w14:paraId="67271FB0" w14:textId="77777777" w:rsidR="00750857" w:rsidRDefault="00750857" w:rsidP="00431506">
            <w:pPr>
              <w:tabs>
                <w:tab w:val="left" w:pos="1418"/>
                <w:tab w:val="left" w:pos="3969"/>
              </w:tabs>
            </w:pPr>
          </w:p>
          <w:p w14:paraId="2D54A624" w14:textId="0AC81D6B" w:rsidR="00750857" w:rsidRDefault="00750857" w:rsidP="00750857">
            <w:pPr>
              <w:pStyle w:val="Listenabsatz"/>
              <w:numPr>
                <w:ilvl w:val="0"/>
                <w:numId w:val="41"/>
              </w:numPr>
              <w:tabs>
                <w:tab w:val="left" w:pos="1418"/>
                <w:tab w:val="left" w:pos="3969"/>
              </w:tabs>
            </w:pPr>
            <w:r>
              <w:t xml:space="preserve">Sicherheitsfunktionen; </w:t>
            </w:r>
          </w:p>
          <w:p w14:paraId="3A1D4DAA" w14:textId="77777777" w:rsidR="00750857" w:rsidRDefault="00750857" w:rsidP="00750857">
            <w:pPr>
              <w:pStyle w:val="Listenabsatz"/>
              <w:tabs>
                <w:tab w:val="left" w:pos="1418"/>
                <w:tab w:val="left" w:pos="3969"/>
              </w:tabs>
            </w:pPr>
          </w:p>
          <w:p w14:paraId="553FBE32" w14:textId="77777777" w:rsidR="00750857" w:rsidRDefault="00750857" w:rsidP="00750857">
            <w:pPr>
              <w:pStyle w:val="Listenabsatz"/>
              <w:numPr>
                <w:ilvl w:val="0"/>
                <w:numId w:val="41"/>
              </w:numPr>
              <w:tabs>
                <w:tab w:val="left" w:pos="1418"/>
                <w:tab w:val="left" w:pos="3969"/>
              </w:tabs>
            </w:pPr>
            <w:r>
              <w:t xml:space="preserve"> Anforderungen an die Sicherheitsintegrität des sicherheitsbezogenen E/E/PE-Systems; </w:t>
            </w:r>
          </w:p>
          <w:p w14:paraId="3C24A6A0" w14:textId="77777777" w:rsidR="00750857" w:rsidRDefault="00750857" w:rsidP="00750857">
            <w:pPr>
              <w:pStyle w:val="Listenabsatz"/>
            </w:pPr>
          </w:p>
          <w:p w14:paraId="54AFF310" w14:textId="0E9218E3" w:rsidR="00431506" w:rsidRPr="006B7123" w:rsidRDefault="00750857" w:rsidP="00750857">
            <w:pPr>
              <w:pStyle w:val="Listenabsatz"/>
              <w:numPr>
                <w:ilvl w:val="0"/>
                <w:numId w:val="41"/>
              </w:numPr>
              <w:tabs>
                <w:tab w:val="left" w:pos="1418"/>
                <w:tab w:val="left" w:pos="3969"/>
              </w:tabs>
            </w:pPr>
            <w:r>
              <w:t>Betriebsmittel- und Bedienerschnittstellen.</w:t>
            </w:r>
          </w:p>
        </w:tc>
        <w:tc>
          <w:tcPr>
            <w:tcW w:w="1842" w:type="dxa"/>
            <w:shd w:val="clear" w:color="auto" w:fill="DBE5F1" w:themeFill="accent1" w:themeFillTint="33"/>
          </w:tcPr>
          <w:p w14:paraId="7D0C806E"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63A7F112" w14:textId="77777777" w:rsidR="00431506" w:rsidRPr="006B7123" w:rsidRDefault="00431506" w:rsidP="00431506">
            <w:pPr>
              <w:tabs>
                <w:tab w:val="left" w:pos="1418"/>
                <w:tab w:val="left" w:pos="3969"/>
              </w:tabs>
              <w:jc w:val="center"/>
              <w:rPr>
                <w:bCs/>
              </w:rPr>
            </w:pPr>
          </w:p>
        </w:tc>
      </w:tr>
      <w:tr w:rsidR="00431506" w:rsidRPr="006B7123" w14:paraId="66234B13" w14:textId="77777777" w:rsidTr="00431506">
        <w:trPr>
          <w:gridAfter w:val="2"/>
          <w:wAfter w:w="1784" w:type="dxa"/>
        </w:trPr>
        <w:tc>
          <w:tcPr>
            <w:tcW w:w="454" w:type="dxa"/>
          </w:tcPr>
          <w:p w14:paraId="2E025BF7" w14:textId="77777777" w:rsidR="00431506" w:rsidRPr="006B7123" w:rsidRDefault="00431506" w:rsidP="00431506">
            <w:pPr>
              <w:tabs>
                <w:tab w:val="left" w:pos="1418"/>
                <w:tab w:val="left" w:pos="3969"/>
              </w:tabs>
              <w:rPr>
                <w:bCs/>
                <w:i/>
              </w:rPr>
            </w:pPr>
          </w:p>
        </w:tc>
        <w:tc>
          <w:tcPr>
            <w:tcW w:w="1374" w:type="dxa"/>
          </w:tcPr>
          <w:p w14:paraId="2B8ED472" w14:textId="61B206CD" w:rsidR="00431506" w:rsidRPr="006B7123" w:rsidRDefault="00431506" w:rsidP="00431506">
            <w:pPr>
              <w:tabs>
                <w:tab w:val="left" w:pos="1418"/>
                <w:tab w:val="left" w:pos="3969"/>
              </w:tabs>
              <w:rPr>
                <w:i/>
              </w:rPr>
            </w:pPr>
          </w:p>
        </w:tc>
        <w:tc>
          <w:tcPr>
            <w:tcW w:w="4820" w:type="dxa"/>
          </w:tcPr>
          <w:p w14:paraId="2178D85B" w14:textId="4E139E70" w:rsidR="00431506" w:rsidRPr="006B7123" w:rsidRDefault="00431506" w:rsidP="00431506">
            <w:pPr>
              <w:tabs>
                <w:tab w:val="left" w:pos="1418"/>
                <w:tab w:val="left" w:pos="3969"/>
              </w:tabs>
              <w:rPr>
                <w:i/>
              </w:rPr>
            </w:pPr>
          </w:p>
        </w:tc>
        <w:tc>
          <w:tcPr>
            <w:tcW w:w="1842" w:type="dxa"/>
          </w:tcPr>
          <w:p w14:paraId="3410E4B7"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0723092A" w14:textId="77777777" w:rsidR="00431506" w:rsidRPr="006B7123" w:rsidRDefault="00431506" w:rsidP="00431506">
            <w:pPr>
              <w:tabs>
                <w:tab w:val="left" w:pos="1418"/>
                <w:tab w:val="left" w:pos="3969"/>
              </w:tabs>
              <w:jc w:val="center"/>
              <w:rPr>
                <w:bCs/>
                <w:i/>
              </w:rPr>
            </w:pPr>
          </w:p>
        </w:tc>
      </w:tr>
      <w:tr w:rsidR="00431506" w:rsidRPr="006B7123" w14:paraId="428D9A63" w14:textId="77777777" w:rsidTr="00431506">
        <w:trPr>
          <w:gridAfter w:val="2"/>
          <w:wAfter w:w="1784" w:type="dxa"/>
        </w:trPr>
        <w:tc>
          <w:tcPr>
            <w:tcW w:w="454" w:type="dxa"/>
            <w:shd w:val="clear" w:color="auto" w:fill="DBE5F1" w:themeFill="accent1" w:themeFillTint="33"/>
          </w:tcPr>
          <w:p w14:paraId="4E8833E7" w14:textId="34766756"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5A3C044D" w14:textId="4C66D9EA" w:rsidR="00431506" w:rsidRPr="006B7123" w:rsidRDefault="00D0664B" w:rsidP="00431506">
            <w:pPr>
              <w:tabs>
                <w:tab w:val="left" w:pos="1418"/>
                <w:tab w:val="left" w:pos="3969"/>
              </w:tabs>
              <w:rPr>
                <w:bCs/>
              </w:rPr>
            </w:pPr>
            <w:r>
              <w:t>7.4.2.8</w:t>
            </w:r>
          </w:p>
        </w:tc>
        <w:tc>
          <w:tcPr>
            <w:tcW w:w="4820" w:type="dxa"/>
            <w:shd w:val="clear" w:color="auto" w:fill="DBE5F1" w:themeFill="accent1" w:themeFillTint="33"/>
          </w:tcPr>
          <w:p w14:paraId="4B7DE094" w14:textId="4CDF6040" w:rsidR="00431506" w:rsidRPr="006B7123" w:rsidRDefault="00D0664B" w:rsidP="00D0664B">
            <w:pPr>
              <w:tabs>
                <w:tab w:val="left" w:pos="1418"/>
                <w:tab w:val="left" w:pos="3969"/>
              </w:tabs>
            </w:pPr>
            <w:r>
              <w:t>Die Dokumentation des Entwurfs des sicherheitsbezogenen E/E/PE-Systems muss die Verfahren und Maßnahmen festlegen, die während der Phasen des Sicherheitslebenszyklus des E/E/PE-Systems notwendig sind, um den Sicherheits-Integritätslevel zu erreichen.</w:t>
            </w:r>
          </w:p>
        </w:tc>
        <w:tc>
          <w:tcPr>
            <w:tcW w:w="1842" w:type="dxa"/>
            <w:shd w:val="clear" w:color="auto" w:fill="DBE5F1" w:themeFill="accent1" w:themeFillTint="33"/>
          </w:tcPr>
          <w:p w14:paraId="371D691B"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7E55F464" w14:textId="77777777" w:rsidR="00431506" w:rsidRPr="006B7123" w:rsidRDefault="00431506" w:rsidP="00431506">
            <w:pPr>
              <w:tabs>
                <w:tab w:val="left" w:pos="1418"/>
                <w:tab w:val="left" w:pos="3969"/>
              </w:tabs>
              <w:jc w:val="center"/>
              <w:rPr>
                <w:bCs/>
              </w:rPr>
            </w:pPr>
          </w:p>
        </w:tc>
      </w:tr>
      <w:tr w:rsidR="00431506" w:rsidRPr="006B7123" w14:paraId="613DB13A" w14:textId="77777777" w:rsidTr="00431506">
        <w:trPr>
          <w:gridAfter w:val="2"/>
          <w:wAfter w:w="1784" w:type="dxa"/>
        </w:trPr>
        <w:tc>
          <w:tcPr>
            <w:tcW w:w="454" w:type="dxa"/>
          </w:tcPr>
          <w:p w14:paraId="144C0BF7" w14:textId="77777777" w:rsidR="00431506" w:rsidRPr="006B7123" w:rsidRDefault="00431506" w:rsidP="00431506">
            <w:pPr>
              <w:tabs>
                <w:tab w:val="left" w:pos="1418"/>
                <w:tab w:val="left" w:pos="3969"/>
              </w:tabs>
              <w:rPr>
                <w:bCs/>
                <w:i/>
              </w:rPr>
            </w:pPr>
          </w:p>
        </w:tc>
        <w:tc>
          <w:tcPr>
            <w:tcW w:w="1374" w:type="dxa"/>
          </w:tcPr>
          <w:p w14:paraId="4473CA5D" w14:textId="39DE1AC6" w:rsidR="00431506" w:rsidRPr="006B7123" w:rsidRDefault="00431506" w:rsidP="00431506">
            <w:pPr>
              <w:tabs>
                <w:tab w:val="left" w:pos="1418"/>
                <w:tab w:val="left" w:pos="3969"/>
              </w:tabs>
              <w:rPr>
                <w:i/>
              </w:rPr>
            </w:pPr>
          </w:p>
        </w:tc>
        <w:tc>
          <w:tcPr>
            <w:tcW w:w="4820" w:type="dxa"/>
          </w:tcPr>
          <w:p w14:paraId="29271E24" w14:textId="3D672AB4" w:rsidR="00431506" w:rsidRPr="006B7123" w:rsidRDefault="00431506" w:rsidP="00431506">
            <w:pPr>
              <w:tabs>
                <w:tab w:val="left" w:pos="1418"/>
                <w:tab w:val="left" w:pos="3969"/>
              </w:tabs>
              <w:rPr>
                <w:i/>
              </w:rPr>
            </w:pPr>
          </w:p>
        </w:tc>
        <w:tc>
          <w:tcPr>
            <w:tcW w:w="1842" w:type="dxa"/>
          </w:tcPr>
          <w:p w14:paraId="5CBC0213"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33A8792E" w14:textId="77777777" w:rsidR="00431506" w:rsidRPr="006B7123" w:rsidRDefault="00431506" w:rsidP="00431506">
            <w:pPr>
              <w:tabs>
                <w:tab w:val="left" w:pos="1418"/>
                <w:tab w:val="left" w:pos="3969"/>
              </w:tabs>
              <w:jc w:val="center"/>
              <w:rPr>
                <w:bCs/>
                <w:i/>
              </w:rPr>
            </w:pPr>
          </w:p>
        </w:tc>
      </w:tr>
      <w:tr w:rsidR="00431506" w:rsidRPr="006B7123" w14:paraId="38CFD2E0" w14:textId="77777777" w:rsidTr="00431506">
        <w:trPr>
          <w:gridAfter w:val="2"/>
          <w:wAfter w:w="1784" w:type="dxa"/>
        </w:trPr>
        <w:tc>
          <w:tcPr>
            <w:tcW w:w="454" w:type="dxa"/>
            <w:shd w:val="clear" w:color="auto" w:fill="DBE5F1" w:themeFill="accent1" w:themeFillTint="33"/>
          </w:tcPr>
          <w:p w14:paraId="4D689DC2" w14:textId="2FC9ECC2"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4178F47E" w14:textId="69D28F06" w:rsidR="00431506" w:rsidRPr="006B7123" w:rsidRDefault="00D0664B" w:rsidP="00431506">
            <w:pPr>
              <w:tabs>
                <w:tab w:val="left" w:pos="1418"/>
                <w:tab w:val="left" w:pos="3969"/>
              </w:tabs>
              <w:rPr>
                <w:bCs/>
              </w:rPr>
            </w:pPr>
            <w:r>
              <w:t>7.4.2.9</w:t>
            </w:r>
          </w:p>
        </w:tc>
        <w:tc>
          <w:tcPr>
            <w:tcW w:w="4820" w:type="dxa"/>
            <w:shd w:val="clear" w:color="auto" w:fill="DBE5F1" w:themeFill="accent1" w:themeFillTint="33"/>
          </w:tcPr>
          <w:p w14:paraId="6045E5F0" w14:textId="66306654" w:rsidR="00431506" w:rsidRPr="006B7123" w:rsidRDefault="00D0664B" w:rsidP="00431506">
            <w:pPr>
              <w:tabs>
                <w:tab w:val="left" w:pos="1418"/>
                <w:tab w:val="left" w:pos="3969"/>
              </w:tabs>
            </w:pPr>
            <w:r>
              <w:t>Die Dokumentation des Entwurfs des sicherheitsbezogenen E/E/PE-Systems muss die Begründung für die Verfahren und Maßnahmen enthalten, die gewählt worden sind, um eine geeignete Zusammenstellung zu bilden, die für den erforderlichen Sicherheits-Integritätslevel ausreichend ist.</w:t>
            </w:r>
          </w:p>
        </w:tc>
        <w:tc>
          <w:tcPr>
            <w:tcW w:w="1842" w:type="dxa"/>
            <w:shd w:val="clear" w:color="auto" w:fill="DBE5F1" w:themeFill="accent1" w:themeFillTint="33"/>
          </w:tcPr>
          <w:p w14:paraId="7493143B"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497C18CA" w14:textId="77777777" w:rsidR="00431506" w:rsidRPr="006B7123" w:rsidRDefault="00431506" w:rsidP="00431506">
            <w:pPr>
              <w:tabs>
                <w:tab w:val="left" w:pos="1418"/>
                <w:tab w:val="left" w:pos="3969"/>
              </w:tabs>
              <w:jc w:val="center"/>
              <w:rPr>
                <w:bCs/>
              </w:rPr>
            </w:pPr>
          </w:p>
        </w:tc>
      </w:tr>
      <w:tr w:rsidR="00431506" w:rsidRPr="006B7123" w14:paraId="11530A61" w14:textId="77777777" w:rsidTr="00431506">
        <w:trPr>
          <w:gridAfter w:val="2"/>
          <w:wAfter w:w="1784" w:type="dxa"/>
        </w:trPr>
        <w:tc>
          <w:tcPr>
            <w:tcW w:w="454" w:type="dxa"/>
          </w:tcPr>
          <w:p w14:paraId="4D3AE10F" w14:textId="77777777" w:rsidR="00431506" w:rsidRPr="006B7123" w:rsidRDefault="00431506" w:rsidP="00431506">
            <w:pPr>
              <w:tabs>
                <w:tab w:val="left" w:pos="1418"/>
                <w:tab w:val="left" w:pos="3969"/>
              </w:tabs>
              <w:rPr>
                <w:bCs/>
                <w:i/>
              </w:rPr>
            </w:pPr>
          </w:p>
        </w:tc>
        <w:tc>
          <w:tcPr>
            <w:tcW w:w="1374" w:type="dxa"/>
          </w:tcPr>
          <w:p w14:paraId="66D8E3A9" w14:textId="06C040D3" w:rsidR="00431506" w:rsidRPr="006B7123" w:rsidRDefault="00431506" w:rsidP="00431506">
            <w:pPr>
              <w:tabs>
                <w:tab w:val="left" w:pos="1418"/>
                <w:tab w:val="left" w:pos="3969"/>
              </w:tabs>
              <w:rPr>
                <w:i/>
              </w:rPr>
            </w:pPr>
          </w:p>
        </w:tc>
        <w:tc>
          <w:tcPr>
            <w:tcW w:w="4820" w:type="dxa"/>
          </w:tcPr>
          <w:p w14:paraId="29A2BF6F" w14:textId="627D94BF" w:rsidR="00431506" w:rsidRPr="006B7123" w:rsidRDefault="00431506" w:rsidP="00431506">
            <w:pPr>
              <w:tabs>
                <w:tab w:val="left" w:pos="1418"/>
                <w:tab w:val="left" w:pos="3969"/>
              </w:tabs>
              <w:rPr>
                <w:i/>
              </w:rPr>
            </w:pPr>
          </w:p>
        </w:tc>
        <w:tc>
          <w:tcPr>
            <w:tcW w:w="1842" w:type="dxa"/>
          </w:tcPr>
          <w:p w14:paraId="6396D486"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2C63F24C" w14:textId="77777777" w:rsidR="00431506" w:rsidRPr="006B7123" w:rsidRDefault="00431506" w:rsidP="00431506">
            <w:pPr>
              <w:tabs>
                <w:tab w:val="left" w:pos="1418"/>
                <w:tab w:val="left" w:pos="3969"/>
              </w:tabs>
              <w:jc w:val="center"/>
              <w:rPr>
                <w:bCs/>
                <w:i/>
              </w:rPr>
            </w:pPr>
          </w:p>
        </w:tc>
      </w:tr>
      <w:tr w:rsidR="00431506" w:rsidRPr="006B7123" w14:paraId="70E6D3DA" w14:textId="77777777" w:rsidTr="00431506">
        <w:trPr>
          <w:gridAfter w:val="2"/>
          <w:wAfter w:w="1784" w:type="dxa"/>
        </w:trPr>
        <w:tc>
          <w:tcPr>
            <w:tcW w:w="454" w:type="dxa"/>
            <w:shd w:val="clear" w:color="auto" w:fill="DBE5F1" w:themeFill="accent1" w:themeFillTint="33"/>
          </w:tcPr>
          <w:p w14:paraId="17D9BEE2" w14:textId="58DF8E4E"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177C9FF9" w14:textId="12262970" w:rsidR="00431506" w:rsidRPr="006B7123" w:rsidRDefault="00506F66" w:rsidP="00431506">
            <w:pPr>
              <w:tabs>
                <w:tab w:val="left" w:pos="1418"/>
                <w:tab w:val="left" w:pos="3969"/>
              </w:tabs>
              <w:rPr>
                <w:bCs/>
              </w:rPr>
            </w:pPr>
            <w:r>
              <w:t>7.4.2.10</w:t>
            </w:r>
          </w:p>
        </w:tc>
        <w:tc>
          <w:tcPr>
            <w:tcW w:w="4820" w:type="dxa"/>
            <w:shd w:val="clear" w:color="auto" w:fill="DBE5F1" w:themeFill="accent1" w:themeFillTint="33"/>
          </w:tcPr>
          <w:p w14:paraId="2311CBF4" w14:textId="43E06241" w:rsidR="00431506" w:rsidRPr="006B7123" w:rsidRDefault="00506F66" w:rsidP="00431506">
            <w:pPr>
              <w:tabs>
                <w:tab w:val="left" w:pos="1418"/>
                <w:tab w:val="left" w:pos="3969"/>
              </w:tabs>
            </w:pPr>
            <w:r>
              <w:t>Während der Entwurfs- und Entwicklungstätigkeiten muss die Bedeutung (wo zutreffend) aller Hardware- und Software-Wechselwirkungen festgestellt, bewertet und dokumentiert werden</w:t>
            </w:r>
          </w:p>
        </w:tc>
        <w:tc>
          <w:tcPr>
            <w:tcW w:w="1842" w:type="dxa"/>
            <w:shd w:val="clear" w:color="auto" w:fill="DBE5F1" w:themeFill="accent1" w:themeFillTint="33"/>
          </w:tcPr>
          <w:p w14:paraId="7CCA27D4"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7266E833" w14:textId="77777777" w:rsidR="00431506" w:rsidRPr="006B7123" w:rsidRDefault="00431506" w:rsidP="00431506">
            <w:pPr>
              <w:tabs>
                <w:tab w:val="left" w:pos="1418"/>
                <w:tab w:val="left" w:pos="3969"/>
              </w:tabs>
              <w:jc w:val="center"/>
              <w:rPr>
                <w:bCs/>
              </w:rPr>
            </w:pPr>
          </w:p>
        </w:tc>
      </w:tr>
      <w:tr w:rsidR="00431506" w:rsidRPr="006B7123" w14:paraId="3D59BFE4" w14:textId="77777777" w:rsidTr="00431506">
        <w:trPr>
          <w:gridAfter w:val="2"/>
          <w:wAfter w:w="1784" w:type="dxa"/>
        </w:trPr>
        <w:tc>
          <w:tcPr>
            <w:tcW w:w="454" w:type="dxa"/>
          </w:tcPr>
          <w:p w14:paraId="5E41712F" w14:textId="77777777" w:rsidR="00431506" w:rsidRPr="006B7123" w:rsidRDefault="00431506" w:rsidP="00431506">
            <w:pPr>
              <w:tabs>
                <w:tab w:val="left" w:pos="1418"/>
                <w:tab w:val="left" w:pos="3969"/>
              </w:tabs>
              <w:rPr>
                <w:bCs/>
                <w:i/>
              </w:rPr>
            </w:pPr>
          </w:p>
        </w:tc>
        <w:tc>
          <w:tcPr>
            <w:tcW w:w="1374" w:type="dxa"/>
          </w:tcPr>
          <w:p w14:paraId="0F9FF18B" w14:textId="3B7C4753" w:rsidR="00431506" w:rsidRPr="006B7123" w:rsidRDefault="00431506" w:rsidP="00431506">
            <w:pPr>
              <w:tabs>
                <w:tab w:val="left" w:pos="1418"/>
                <w:tab w:val="left" w:pos="3969"/>
              </w:tabs>
              <w:rPr>
                <w:i/>
              </w:rPr>
            </w:pPr>
          </w:p>
        </w:tc>
        <w:tc>
          <w:tcPr>
            <w:tcW w:w="4820" w:type="dxa"/>
          </w:tcPr>
          <w:p w14:paraId="06021055" w14:textId="77777777" w:rsidR="00431506" w:rsidRPr="006B7123" w:rsidRDefault="00431506" w:rsidP="00431506">
            <w:pPr>
              <w:tabs>
                <w:tab w:val="left" w:pos="1418"/>
                <w:tab w:val="left" w:pos="3969"/>
              </w:tabs>
              <w:rPr>
                <w:i/>
              </w:rPr>
            </w:pPr>
          </w:p>
        </w:tc>
        <w:tc>
          <w:tcPr>
            <w:tcW w:w="1842" w:type="dxa"/>
          </w:tcPr>
          <w:p w14:paraId="18392E26"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64AC3428" w14:textId="77777777" w:rsidR="00431506" w:rsidRPr="006B7123" w:rsidRDefault="00431506" w:rsidP="00431506">
            <w:pPr>
              <w:tabs>
                <w:tab w:val="left" w:pos="1418"/>
                <w:tab w:val="left" w:pos="3969"/>
              </w:tabs>
              <w:jc w:val="center"/>
              <w:rPr>
                <w:bCs/>
                <w:i/>
              </w:rPr>
            </w:pPr>
          </w:p>
        </w:tc>
      </w:tr>
      <w:tr w:rsidR="00431506" w:rsidRPr="006B7123" w14:paraId="03FFDD61" w14:textId="77777777" w:rsidTr="00431506">
        <w:trPr>
          <w:gridAfter w:val="2"/>
          <w:wAfter w:w="1784" w:type="dxa"/>
        </w:trPr>
        <w:tc>
          <w:tcPr>
            <w:tcW w:w="454" w:type="dxa"/>
            <w:shd w:val="clear" w:color="auto" w:fill="DBE5F1" w:themeFill="accent1" w:themeFillTint="33"/>
          </w:tcPr>
          <w:p w14:paraId="625A3E9D" w14:textId="718258E0"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3B2106F2" w14:textId="2C9CBF73" w:rsidR="00431506" w:rsidRPr="006B7123" w:rsidRDefault="00506F66" w:rsidP="00431506">
            <w:pPr>
              <w:tabs>
                <w:tab w:val="left" w:pos="1418"/>
                <w:tab w:val="left" w:pos="3969"/>
              </w:tabs>
              <w:rPr>
                <w:bCs/>
              </w:rPr>
            </w:pPr>
            <w:r>
              <w:t>7.4.2.11</w:t>
            </w:r>
          </w:p>
        </w:tc>
        <w:tc>
          <w:tcPr>
            <w:tcW w:w="4820" w:type="dxa"/>
            <w:shd w:val="clear" w:color="auto" w:fill="DBE5F1" w:themeFill="accent1" w:themeFillTint="33"/>
          </w:tcPr>
          <w:p w14:paraId="7D1439B1" w14:textId="115CB51C" w:rsidR="00431506" w:rsidRPr="006B7123" w:rsidRDefault="00506F66" w:rsidP="00431506">
            <w:pPr>
              <w:tabs>
                <w:tab w:val="left" w:pos="1418"/>
                <w:tab w:val="left" w:pos="3969"/>
              </w:tabs>
            </w:pPr>
            <w:r>
              <w:t>Der Entwurf muss auf einer Aufteilung in Teilsysteme basieren, wobei jedes Teilsystem einen festgelegten Entwurf und eine Zusammenstellung von Integrationstests besitzt (siehe 7.5.2).</w:t>
            </w:r>
          </w:p>
        </w:tc>
        <w:tc>
          <w:tcPr>
            <w:tcW w:w="1842" w:type="dxa"/>
            <w:shd w:val="clear" w:color="auto" w:fill="DBE5F1" w:themeFill="accent1" w:themeFillTint="33"/>
          </w:tcPr>
          <w:p w14:paraId="0BF63BF5"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0066D4D7" w14:textId="77777777" w:rsidR="00431506" w:rsidRPr="006B7123" w:rsidRDefault="00431506" w:rsidP="00431506">
            <w:pPr>
              <w:tabs>
                <w:tab w:val="left" w:pos="1418"/>
                <w:tab w:val="left" w:pos="3969"/>
              </w:tabs>
              <w:jc w:val="center"/>
              <w:rPr>
                <w:bCs/>
              </w:rPr>
            </w:pPr>
          </w:p>
        </w:tc>
      </w:tr>
      <w:tr w:rsidR="00431506" w:rsidRPr="006B7123" w14:paraId="2376EBBA" w14:textId="77777777" w:rsidTr="00431506">
        <w:trPr>
          <w:gridAfter w:val="2"/>
          <w:wAfter w:w="1784" w:type="dxa"/>
        </w:trPr>
        <w:tc>
          <w:tcPr>
            <w:tcW w:w="454" w:type="dxa"/>
          </w:tcPr>
          <w:p w14:paraId="171A6A0F" w14:textId="77777777" w:rsidR="00431506" w:rsidRPr="006B7123" w:rsidRDefault="00431506" w:rsidP="00431506">
            <w:pPr>
              <w:tabs>
                <w:tab w:val="left" w:pos="1418"/>
                <w:tab w:val="left" w:pos="3969"/>
              </w:tabs>
              <w:rPr>
                <w:bCs/>
                <w:i/>
              </w:rPr>
            </w:pPr>
          </w:p>
        </w:tc>
        <w:tc>
          <w:tcPr>
            <w:tcW w:w="1374" w:type="dxa"/>
          </w:tcPr>
          <w:p w14:paraId="6B638C27" w14:textId="62ACD4EF" w:rsidR="00431506" w:rsidRPr="006B7123" w:rsidRDefault="00431506" w:rsidP="00431506">
            <w:pPr>
              <w:tabs>
                <w:tab w:val="left" w:pos="1418"/>
                <w:tab w:val="left" w:pos="3969"/>
              </w:tabs>
              <w:rPr>
                <w:bCs/>
                <w:i/>
              </w:rPr>
            </w:pPr>
          </w:p>
        </w:tc>
        <w:tc>
          <w:tcPr>
            <w:tcW w:w="4820" w:type="dxa"/>
          </w:tcPr>
          <w:p w14:paraId="650491AD" w14:textId="30986D7B" w:rsidR="00431506" w:rsidRPr="006B7123" w:rsidRDefault="00431506" w:rsidP="00431506">
            <w:pPr>
              <w:tabs>
                <w:tab w:val="left" w:pos="1418"/>
                <w:tab w:val="left" w:pos="3969"/>
              </w:tabs>
              <w:rPr>
                <w:i/>
              </w:rPr>
            </w:pPr>
          </w:p>
        </w:tc>
        <w:tc>
          <w:tcPr>
            <w:tcW w:w="1842" w:type="dxa"/>
          </w:tcPr>
          <w:p w14:paraId="7B558E0F"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1C37CB17" w14:textId="77777777" w:rsidR="00431506" w:rsidRPr="006B7123" w:rsidRDefault="00431506" w:rsidP="00431506">
            <w:pPr>
              <w:tabs>
                <w:tab w:val="left" w:pos="1418"/>
                <w:tab w:val="left" w:pos="3969"/>
              </w:tabs>
              <w:jc w:val="center"/>
              <w:rPr>
                <w:bCs/>
                <w:i/>
              </w:rPr>
            </w:pPr>
          </w:p>
        </w:tc>
      </w:tr>
      <w:tr w:rsidR="00431506" w:rsidRPr="006B7123" w14:paraId="5E38712D" w14:textId="77777777" w:rsidTr="00431506">
        <w:trPr>
          <w:gridAfter w:val="2"/>
          <w:wAfter w:w="1784" w:type="dxa"/>
        </w:trPr>
        <w:tc>
          <w:tcPr>
            <w:tcW w:w="454" w:type="dxa"/>
            <w:shd w:val="clear" w:color="auto" w:fill="DBE5F1" w:themeFill="accent1" w:themeFillTint="33"/>
          </w:tcPr>
          <w:p w14:paraId="09DC783B" w14:textId="7B146F54"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69FD34CD" w14:textId="5FAB820E" w:rsidR="00431506" w:rsidRPr="006B7123" w:rsidRDefault="00A37095" w:rsidP="00431506">
            <w:pPr>
              <w:tabs>
                <w:tab w:val="left" w:pos="1418"/>
                <w:tab w:val="left" w:pos="3969"/>
              </w:tabs>
              <w:rPr>
                <w:bCs/>
              </w:rPr>
            </w:pPr>
            <w:r>
              <w:t>7.4.2.12</w:t>
            </w:r>
          </w:p>
        </w:tc>
        <w:tc>
          <w:tcPr>
            <w:tcW w:w="4820" w:type="dxa"/>
            <w:shd w:val="clear" w:color="auto" w:fill="DBE5F1" w:themeFill="accent1" w:themeFillTint="33"/>
          </w:tcPr>
          <w:p w14:paraId="0FABEE00" w14:textId="61148216" w:rsidR="00431506" w:rsidRDefault="00A37095" w:rsidP="00431506">
            <w:pPr>
              <w:tabs>
                <w:tab w:val="left" w:pos="1418"/>
                <w:tab w:val="left" w:pos="3969"/>
              </w:tabs>
            </w:pPr>
            <w:r>
              <w:t>Wenn der einleitende Entwurf des sicherheitsbezogenen E/E/PE-Systems abgeschlossen worden ist, muss eine Analyse durchgeführt werden, um zu ermitteln, ob irgendein vernünftigerweise vorhersehbarer Ausfall des sicherheitsbezogenen E/E/PE-Systems eine Gefährdungssituation verursachen oder eine Anforderung an irgendeine andere Maßnahme zur Risikobeherrschung stellen könnte. Wenn irgendein vernünftigerweise vorhersehbarer Ausfall eine dieser Auswirkung haben könnte, muss die erste Priorität die Veränderung des Entwurfs des sicherheitsbezogenen E/E/PE-Systems sein um solche Ausfallarten zu vermeiden.</w:t>
            </w:r>
          </w:p>
          <w:p w14:paraId="4B436A05" w14:textId="6B388EF7" w:rsidR="00A37095" w:rsidRPr="006B7123" w:rsidRDefault="00A37095" w:rsidP="00A37095">
            <w:pPr>
              <w:tabs>
                <w:tab w:val="left" w:pos="1418"/>
                <w:tab w:val="left" w:pos="3969"/>
              </w:tabs>
            </w:pPr>
            <w:r>
              <w:t xml:space="preserve">Wenn dies nicht erfolgen kann, müssen Maßnahmen gewählt werden, um die Wahrscheinlichkeit solcher Ausfallarten auf ein </w:t>
            </w:r>
            <w:r>
              <w:lastRenderedPageBreak/>
              <w:t>Maß zu vermindern, das angemessen zum Ausfallgrenzwert ist. Diese Maßnahmen müssen den Anforderungen dieser Norm unterliegen.</w:t>
            </w:r>
          </w:p>
        </w:tc>
        <w:tc>
          <w:tcPr>
            <w:tcW w:w="1842" w:type="dxa"/>
            <w:shd w:val="clear" w:color="auto" w:fill="DBE5F1" w:themeFill="accent1" w:themeFillTint="33"/>
          </w:tcPr>
          <w:p w14:paraId="7447180E"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6672D3E9" w14:textId="77777777" w:rsidR="00431506" w:rsidRPr="006B7123" w:rsidRDefault="00431506" w:rsidP="00431506">
            <w:pPr>
              <w:tabs>
                <w:tab w:val="left" w:pos="1418"/>
                <w:tab w:val="left" w:pos="3969"/>
              </w:tabs>
              <w:jc w:val="center"/>
              <w:rPr>
                <w:bCs/>
              </w:rPr>
            </w:pPr>
          </w:p>
        </w:tc>
      </w:tr>
      <w:tr w:rsidR="00431506" w:rsidRPr="006B7123" w14:paraId="3169BEB3" w14:textId="77777777" w:rsidTr="00431506">
        <w:trPr>
          <w:gridAfter w:val="2"/>
          <w:wAfter w:w="1784" w:type="dxa"/>
        </w:trPr>
        <w:tc>
          <w:tcPr>
            <w:tcW w:w="454" w:type="dxa"/>
          </w:tcPr>
          <w:p w14:paraId="027A4760" w14:textId="77777777" w:rsidR="00431506" w:rsidRPr="006B7123" w:rsidRDefault="00431506" w:rsidP="00431506">
            <w:pPr>
              <w:tabs>
                <w:tab w:val="left" w:pos="1418"/>
                <w:tab w:val="left" w:pos="3969"/>
              </w:tabs>
              <w:rPr>
                <w:bCs/>
                <w:i/>
              </w:rPr>
            </w:pPr>
          </w:p>
        </w:tc>
        <w:tc>
          <w:tcPr>
            <w:tcW w:w="1374" w:type="dxa"/>
          </w:tcPr>
          <w:p w14:paraId="2810E177" w14:textId="3233BF9E" w:rsidR="00431506" w:rsidRPr="006B7123" w:rsidRDefault="00431506" w:rsidP="00431506">
            <w:pPr>
              <w:tabs>
                <w:tab w:val="left" w:pos="1418"/>
                <w:tab w:val="left" w:pos="3969"/>
              </w:tabs>
              <w:rPr>
                <w:i/>
              </w:rPr>
            </w:pPr>
          </w:p>
        </w:tc>
        <w:tc>
          <w:tcPr>
            <w:tcW w:w="4820" w:type="dxa"/>
          </w:tcPr>
          <w:p w14:paraId="2AA65B2D" w14:textId="39EC1D7B" w:rsidR="00431506" w:rsidRPr="006B7123" w:rsidRDefault="00431506" w:rsidP="00431506">
            <w:pPr>
              <w:tabs>
                <w:tab w:val="left" w:pos="1418"/>
                <w:tab w:val="left" w:pos="3969"/>
              </w:tabs>
              <w:rPr>
                <w:i/>
              </w:rPr>
            </w:pPr>
          </w:p>
        </w:tc>
        <w:tc>
          <w:tcPr>
            <w:tcW w:w="1842" w:type="dxa"/>
          </w:tcPr>
          <w:p w14:paraId="4B04A460"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0C22E2F6" w14:textId="77777777" w:rsidR="00431506" w:rsidRPr="006B7123" w:rsidRDefault="00431506" w:rsidP="00431506">
            <w:pPr>
              <w:tabs>
                <w:tab w:val="left" w:pos="1418"/>
                <w:tab w:val="left" w:pos="3969"/>
              </w:tabs>
              <w:jc w:val="center"/>
              <w:rPr>
                <w:bCs/>
                <w:i/>
              </w:rPr>
            </w:pPr>
          </w:p>
        </w:tc>
      </w:tr>
      <w:tr w:rsidR="00431506" w:rsidRPr="006B7123" w14:paraId="683F5317" w14:textId="77777777" w:rsidTr="00431506">
        <w:trPr>
          <w:gridAfter w:val="2"/>
          <w:wAfter w:w="1784" w:type="dxa"/>
        </w:trPr>
        <w:tc>
          <w:tcPr>
            <w:tcW w:w="454" w:type="dxa"/>
            <w:shd w:val="clear" w:color="auto" w:fill="DBE5F1" w:themeFill="accent1" w:themeFillTint="33"/>
          </w:tcPr>
          <w:p w14:paraId="365ABBE4" w14:textId="321422C2"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51E6ECEC" w14:textId="78E78B02" w:rsidR="00431506" w:rsidRPr="006B7123" w:rsidRDefault="00FB2B0F" w:rsidP="00431506">
            <w:pPr>
              <w:tabs>
                <w:tab w:val="left" w:pos="1418"/>
                <w:tab w:val="left" w:pos="3969"/>
              </w:tabs>
              <w:rPr>
                <w:bCs/>
              </w:rPr>
            </w:pPr>
            <w:r>
              <w:t>7.4.2.13</w:t>
            </w:r>
          </w:p>
        </w:tc>
        <w:tc>
          <w:tcPr>
            <w:tcW w:w="4820" w:type="dxa"/>
            <w:shd w:val="clear" w:color="auto" w:fill="DBE5F1" w:themeFill="accent1" w:themeFillTint="33"/>
          </w:tcPr>
          <w:p w14:paraId="231C046F" w14:textId="5267F324" w:rsidR="00431506" w:rsidRPr="006B7123" w:rsidRDefault="00FB2B0F" w:rsidP="00431506">
            <w:pPr>
              <w:tabs>
                <w:tab w:val="left" w:pos="1418"/>
                <w:tab w:val="left" w:pos="3969"/>
              </w:tabs>
            </w:pPr>
            <w:proofErr w:type="spellStart"/>
            <w:r>
              <w:t>Unterlastung</w:t>
            </w:r>
            <w:proofErr w:type="spellEnd"/>
            <w:r>
              <w:t xml:space="preserve"> (en: de-rating, siehe IEC 61508-7) sollte für alle Hardwarebauteile berücksichtigt werden. Die Begründung für den Betrieb irgendwelcher Hardwareelemente an ihren Grenzen muss dokumentiert werden (siehe IEC 61508-1, Abschnitt 5).</w:t>
            </w:r>
          </w:p>
        </w:tc>
        <w:tc>
          <w:tcPr>
            <w:tcW w:w="1842" w:type="dxa"/>
            <w:shd w:val="clear" w:color="auto" w:fill="DBE5F1" w:themeFill="accent1" w:themeFillTint="33"/>
          </w:tcPr>
          <w:p w14:paraId="04E2E2FB"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0F2A63B2" w14:textId="77777777" w:rsidR="00431506" w:rsidRPr="006B7123" w:rsidRDefault="00431506" w:rsidP="00431506">
            <w:pPr>
              <w:tabs>
                <w:tab w:val="left" w:pos="1418"/>
                <w:tab w:val="left" w:pos="3969"/>
              </w:tabs>
              <w:jc w:val="center"/>
              <w:rPr>
                <w:bCs/>
              </w:rPr>
            </w:pPr>
          </w:p>
        </w:tc>
      </w:tr>
      <w:tr w:rsidR="00431506" w:rsidRPr="006B7123" w14:paraId="1987BBE7" w14:textId="77777777" w:rsidTr="00431506">
        <w:trPr>
          <w:gridAfter w:val="2"/>
          <w:wAfter w:w="1784" w:type="dxa"/>
        </w:trPr>
        <w:tc>
          <w:tcPr>
            <w:tcW w:w="454" w:type="dxa"/>
          </w:tcPr>
          <w:p w14:paraId="60911942" w14:textId="77777777" w:rsidR="00431506" w:rsidRPr="006B7123" w:rsidRDefault="00431506" w:rsidP="00431506">
            <w:pPr>
              <w:tabs>
                <w:tab w:val="left" w:pos="1418"/>
                <w:tab w:val="left" w:pos="3969"/>
              </w:tabs>
              <w:rPr>
                <w:bCs/>
                <w:i/>
              </w:rPr>
            </w:pPr>
          </w:p>
        </w:tc>
        <w:tc>
          <w:tcPr>
            <w:tcW w:w="1374" w:type="dxa"/>
          </w:tcPr>
          <w:p w14:paraId="3982DFEE" w14:textId="498635FB" w:rsidR="00431506" w:rsidRPr="006B7123" w:rsidRDefault="00431506" w:rsidP="00431506">
            <w:pPr>
              <w:tabs>
                <w:tab w:val="left" w:pos="1418"/>
                <w:tab w:val="left" w:pos="3969"/>
              </w:tabs>
              <w:rPr>
                <w:i/>
              </w:rPr>
            </w:pPr>
          </w:p>
        </w:tc>
        <w:tc>
          <w:tcPr>
            <w:tcW w:w="4820" w:type="dxa"/>
          </w:tcPr>
          <w:p w14:paraId="6CD576F7" w14:textId="77777777" w:rsidR="00431506" w:rsidRPr="006B7123" w:rsidRDefault="00431506" w:rsidP="00431506">
            <w:pPr>
              <w:tabs>
                <w:tab w:val="left" w:pos="1418"/>
                <w:tab w:val="left" w:pos="3969"/>
              </w:tabs>
              <w:rPr>
                <w:i/>
              </w:rPr>
            </w:pPr>
          </w:p>
        </w:tc>
        <w:tc>
          <w:tcPr>
            <w:tcW w:w="1842" w:type="dxa"/>
          </w:tcPr>
          <w:p w14:paraId="5441C2D6"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79DC752A" w14:textId="77777777" w:rsidR="00431506" w:rsidRPr="006B7123" w:rsidRDefault="00431506" w:rsidP="00431506">
            <w:pPr>
              <w:tabs>
                <w:tab w:val="left" w:pos="1418"/>
                <w:tab w:val="left" w:pos="3969"/>
              </w:tabs>
              <w:jc w:val="center"/>
              <w:rPr>
                <w:bCs/>
                <w:i/>
              </w:rPr>
            </w:pPr>
          </w:p>
        </w:tc>
      </w:tr>
      <w:tr w:rsidR="00431506" w:rsidRPr="006B7123" w14:paraId="5023426B" w14:textId="77777777" w:rsidTr="00431506">
        <w:trPr>
          <w:gridAfter w:val="2"/>
          <w:wAfter w:w="1784" w:type="dxa"/>
        </w:trPr>
        <w:tc>
          <w:tcPr>
            <w:tcW w:w="454" w:type="dxa"/>
            <w:shd w:val="clear" w:color="auto" w:fill="DBE5F1" w:themeFill="accent1" w:themeFillTint="33"/>
          </w:tcPr>
          <w:p w14:paraId="606398BB" w14:textId="1E8296FB"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67E7360B" w14:textId="4D4902AF" w:rsidR="00431506" w:rsidRPr="006B7123" w:rsidRDefault="00FB2B0F" w:rsidP="00431506">
            <w:pPr>
              <w:tabs>
                <w:tab w:val="left" w:pos="1418"/>
                <w:tab w:val="left" w:pos="3969"/>
              </w:tabs>
              <w:rPr>
                <w:bCs/>
              </w:rPr>
            </w:pPr>
            <w:r>
              <w:t>7.4.2.14</w:t>
            </w:r>
          </w:p>
        </w:tc>
        <w:tc>
          <w:tcPr>
            <w:tcW w:w="4820" w:type="dxa"/>
            <w:shd w:val="clear" w:color="auto" w:fill="DBE5F1" w:themeFill="accent1" w:themeFillTint="33"/>
          </w:tcPr>
          <w:p w14:paraId="2C11245B" w14:textId="110A2563" w:rsidR="00431506" w:rsidRPr="006B7123" w:rsidRDefault="00FB2B0F" w:rsidP="00431506">
            <w:pPr>
              <w:tabs>
                <w:tab w:val="left" w:pos="1418"/>
                <w:tab w:val="left" w:pos="3969"/>
              </w:tabs>
            </w:pPr>
            <w:r>
              <w:t>Wenn der Entwurf eines sicherheitsbezogenen E/E/PE-Systems ein oder mehrere ASICs zur Implementierung einer Sicherheitsfunktion einschließt, muss ein ASIC-Entwicklungslebenszyklus (siehe 7.1.3.1) angewendet werden.</w:t>
            </w:r>
          </w:p>
        </w:tc>
        <w:tc>
          <w:tcPr>
            <w:tcW w:w="1842" w:type="dxa"/>
            <w:shd w:val="clear" w:color="auto" w:fill="DBE5F1" w:themeFill="accent1" w:themeFillTint="33"/>
          </w:tcPr>
          <w:p w14:paraId="28AC812A"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7CE3F462" w14:textId="68A5BFCA" w:rsidR="00431506" w:rsidRPr="006B7123" w:rsidRDefault="00431506" w:rsidP="00431506">
            <w:pPr>
              <w:tabs>
                <w:tab w:val="left" w:pos="1418"/>
                <w:tab w:val="left" w:pos="3969"/>
              </w:tabs>
              <w:jc w:val="center"/>
              <w:rPr>
                <w:bCs/>
              </w:rPr>
            </w:pPr>
          </w:p>
        </w:tc>
      </w:tr>
      <w:tr w:rsidR="00431506" w:rsidRPr="006B7123" w14:paraId="2BA0F18F" w14:textId="77777777" w:rsidTr="00431506">
        <w:trPr>
          <w:gridAfter w:val="2"/>
          <w:wAfter w:w="1784" w:type="dxa"/>
        </w:trPr>
        <w:tc>
          <w:tcPr>
            <w:tcW w:w="454" w:type="dxa"/>
          </w:tcPr>
          <w:p w14:paraId="689801D4" w14:textId="77777777" w:rsidR="00431506" w:rsidRPr="006B7123" w:rsidRDefault="00431506" w:rsidP="00431506">
            <w:pPr>
              <w:tabs>
                <w:tab w:val="left" w:pos="1418"/>
                <w:tab w:val="left" w:pos="3969"/>
              </w:tabs>
              <w:rPr>
                <w:bCs/>
                <w:i/>
              </w:rPr>
            </w:pPr>
          </w:p>
        </w:tc>
        <w:tc>
          <w:tcPr>
            <w:tcW w:w="1374" w:type="dxa"/>
          </w:tcPr>
          <w:p w14:paraId="2A8B0466" w14:textId="3F479064" w:rsidR="00431506" w:rsidRPr="006B7123" w:rsidRDefault="00431506" w:rsidP="00431506">
            <w:pPr>
              <w:tabs>
                <w:tab w:val="left" w:pos="1418"/>
                <w:tab w:val="left" w:pos="3969"/>
              </w:tabs>
              <w:rPr>
                <w:i/>
              </w:rPr>
            </w:pPr>
          </w:p>
        </w:tc>
        <w:tc>
          <w:tcPr>
            <w:tcW w:w="4820" w:type="dxa"/>
          </w:tcPr>
          <w:p w14:paraId="3234837D" w14:textId="12E6E764" w:rsidR="00431506" w:rsidRPr="006B7123" w:rsidRDefault="00431506" w:rsidP="00431506">
            <w:pPr>
              <w:tabs>
                <w:tab w:val="left" w:pos="1418"/>
                <w:tab w:val="left" w:pos="3969"/>
              </w:tabs>
              <w:rPr>
                <w:i/>
              </w:rPr>
            </w:pPr>
          </w:p>
        </w:tc>
        <w:tc>
          <w:tcPr>
            <w:tcW w:w="1842" w:type="dxa"/>
          </w:tcPr>
          <w:p w14:paraId="23A5225C"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1123F5FF" w14:textId="77777777" w:rsidR="00431506" w:rsidRPr="006B7123" w:rsidRDefault="00431506" w:rsidP="00431506">
            <w:pPr>
              <w:tabs>
                <w:tab w:val="left" w:pos="1418"/>
                <w:tab w:val="left" w:pos="3969"/>
              </w:tabs>
              <w:jc w:val="center"/>
              <w:rPr>
                <w:bCs/>
                <w:i/>
              </w:rPr>
            </w:pPr>
          </w:p>
        </w:tc>
      </w:tr>
      <w:tr w:rsidR="00431506" w:rsidRPr="006B7123" w14:paraId="72DCD2C1" w14:textId="77777777" w:rsidTr="00431506">
        <w:trPr>
          <w:gridAfter w:val="2"/>
          <w:wAfter w:w="1784" w:type="dxa"/>
        </w:trPr>
        <w:tc>
          <w:tcPr>
            <w:tcW w:w="454" w:type="dxa"/>
            <w:shd w:val="clear" w:color="auto" w:fill="DBE5F1" w:themeFill="accent1" w:themeFillTint="33"/>
          </w:tcPr>
          <w:p w14:paraId="73B7F595" w14:textId="07CDAFD1"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735558DA" w14:textId="2E3AD676" w:rsidR="00431506" w:rsidRPr="006B7123" w:rsidRDefault="00FB2B0F" w:rsidP="00431506">
            <w:pPr>
              <w:tabs>
                <w:tab w:val="left" w:pos="1418"/>
                <w:tab w:val="left" w:pos="3969"/>
              </w:tabs>
              <w:rPr>
                <w:bCs/>
              </w:rPr>
            </w:pPr>
            <w:r>
              <w:t>7.4.3</w:t>
            </w:r>
          </w:p>
        </w:tc>
        <w:tc>
          <w:tcPr>
            <w:tcW w:w="4820" w:type="dxa"/>
            <w:shd w:val="clear" w:color="auto" w:fill="DBE5F1" w:themeFill="accent1" w:themeFillTint="33"/>
          </w:tcPr>
          <w:p w14:paraId="62CAFFEE" w14:textId="1EAEAD4B" w:rsidR="00431506" w:rsidRPr="00FB2B0F" w:rsidRDefault="00FB2B0F" w:rsidP="00FB2B0F">
            <w:pPr>
              <w:pStyle w:val="Listenabsatz"/>
              <w:tabs>
                <w:tab w:val="left" w:pos="1418"/>
                <w:tab w:val="left" w:pos="3969"/>
              </w:tabs>
              <w:ind w:left="0"/>
              <w:rPr>
                <w:b/>
              </w:rPr>
            </w:pPr>
            <w:r w:rsidRPr="00FB2B0F">
              <w:rPr>
                <w:b/>
              </w:rPr>
              <w:t>Synthese von Elementen zum Erreichen der erforderlichen systematischen Eignung</w:t>
            </w:r>
          </w:p>
        </w:tc>
        <w:tc>
          <w:tcPr>
            <w:tcW w:w="1842" w:type="dxa"/>
            <w:shd w:val="clear" w:color="auto" w:fill="DBE5F1" w:themeFill="accent1" w:themeFillTint="33"/>
          </w:tcPr>
          <w:p w14:paraId="20C92FEB"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614017C5" w14:textId="39BB9D92" w:rsidR="00431506" w:rsidRPr="006B7123" w:rsidRDefault="00431506" w:rsidP="00431506">
            <w:pPr>
              <w:tabs>
                <w:tab w:val="left" w:pos="1418"/>
                <w:tab w:val="left" w:pos="3969"/>
              </w:tabs>
              <w:jc w:val="center"/>
              <w:rPr>
                <w:bCs/>
              </w:rPr>
            </w:pPr>
          </w:p>
        </w:tc>
      </w:tr>
      <w:tr w:rsidR="00431506" w:rsidRPr="006B7123" w14:paraId="0F577FE9" w14:textId="77777777" w:rsidTr="00431506">
        <w:trPr>
          <w:gridAfter w:val="2"/>
          <w:wAfter w:w="1784" w:type="dxa"/>
        </w:trPr>
        <w:tc>
          <w:tcPr>
            <w:tcW w:w="454" w:type="dxa"/>
          </w:tcPr>
          <w:p w14:paraId="7EB23203" w14:textId="77777777" w:rsidR="00431506" w:rsidRPr="006B7123" w:rsidRDefault="00431506" w:rsidP="00431506">
            <w:pPr>
              <w:tabs>
                <w:tab w:val="left" w:pos="1418"/>
                <w:tab w:val="left" w:pos="3969"/>
              </w:tabs>
              <w:rPr>
                <w:bCs/>
                <w:i/>
              </w:rPr>
            </w:pPr>
          </w:p>
        </w:tc>
        <w:tc>
          <w:tcPr>
            <w:tcW w:w="1374" w:type="dxa"/>
          </w:tcPr>
          <w:p w14:paraId="1535A96F" w14:textId="5298006C" w:rsidR="00431506" w:rsidRPr="006B7123" w:rsidRDefault="00431506" w:rsidP="00431506">
            <w:pPr>
              <w:tabs>
                <w:tab w:val="left" w:pos="1418"/>
                <w:tab w:val="left" w:pos="3969"/>
              </w:tabs>
              <w:rPr>
                <w:i/>
              </w:rPr>
            </w:pPr>
          </w:p>
        </w:tc>
        <w:tc>
          <w:tcPr>
            <w:tcW w:w="4820" w:type="dxa"/>
          </w:tcPr>
          <w:p w14:paraId="46B1C30B" w14:textId="44F3A89A" w:rsidR="00431506" w:rsidRPr="006B7123" w:rsidRDefault="00431506" w:rsidP="00431506">
            <w:pPr>
              <w:tabs>
                <w:tab w:val="left" w:pos="1418"/>
                <w:tab w:val="left" w:pos="3969"/>
              </w:tabs>
              <w:rPr>
                <w:i/>
              </w:rPr>
            </w:pPr>
          </w:p>
        </w:tc>
        <w:tc>
          <w:tcPr>
            <w:tcW w:w="1842" w:type="dxa"/>
          </w:tcPr>
          <w:p w14:paraId="2C944DEC"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507E10CE" w14:textId="77777777" w:rsidR="00431506" w:rsidRPr="006B7123" w:rsidRDefault="00431506" w:rsidP="00431506">
            <w:pPr>
              <w:tabs>
                <w:tab w:val="left" w:pos="1418"/>
                <w:tab w:val="left" w:pos="3969"/>
              </w:tabs>
              <w:jc w:val="center"/>
              <w:rPr>
                <w:bCs/>
                <w:i/>
              </w:rPr>
            </w:pPr>
          </w:p>
        </w:tc>
      </w:tr>
      <w:tr w:rsidR="00431506" w:rsidRPr="006B7123" w14:paraId="3AD685F8" w14:textId="77777777" w:rsidTr="00431506">
        <w:trPr>
          <w:gridAfter w:val="2"/>
          <w:wAfter w:w="1784" w:type="dxa"/>
        </w:trPr>
        <w:tc>
          <w:tcPr>
            <w:tcW w:w="454" w:type="dxa"/>
            <w:shd w:val="clear" w:color="auto" w:fill="DBE5F1" w:themeFill="accent1" w:themeFillTint="33"/>
          </w:tcPr>
          <w:p w14:paraId="1C8E2F6D" w14:textId="47D2B162"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15BE1F13" w14:textId="63AE0BDE" w:rsidR="00431506" w:rsidRPr="006B7123" w:rsidRDefault="00FB2B0F" w:rsidP="00431506">
            <w:pPr>
              <w:tabs>
                <w:tab w:val="left" w:pos="1418"/>
                <w:tab w:val="left" w:pos="3969"/>
              </w:tabs>
              <w:rPr>
                <w:bCs/>
              </w:rPr>
            </w:pPr>
            <w:r>
              <w:t>7.4.3.1</w:t>
            </w:r>
          </w:p>
        </w:tc>
        <w:tc>
          <w:tcPr>
            <w:tcW w:w="4820" w:type="dxa"/>
            <w:shd w:val="clear" w:color="auto" w:fill="DBE5F1" w:themeFill="accent1" w:themeFillTint="33"/>
          </w:tcPr>
          <w:p w14:paraId="70DEDD40" w14:textId="77777777" w:rsidR="00431506" w:rsidRDefault="00FB2B0F" w:rsidP="00FB2B0F">
            <w:pPr>
              <w:tabs>
                <w:tab w:val="left" w:pos="1418"/>
                <w:tab w:val="left" w:pos="3969"/>
              </w:tabs>
            </w:pPr>
            <w:r>
              <w:t>Um die Anforderungen an die systematische Sicherheitsintegrität zu erfüllen, kann das vorgesehene sicherheitsbezogene E/E/PE-System unter den in diesem Abschnitt beschriebenen Umständen in Elemente unterschiedlicher systematischer Eignung aufgeteilt werden.</w:t>
            </w:r>
          </w:p>
          <w:p w14:paraId="3F3DD545" w14:textId="77777777" w:rsidR="00C930FD" w:rsidRDefault="00C930FD" w:rsidP="00FB2B0F">
            <w:pPr>
              <w:tabs>
                <w:tab w:val="left" w:pos="1418"/>
                <w:tab w:val="left" w:pos="3969"/>
              </w:tabs>
            </w:pPr>
          </w:p>
          <w:p w14:paraId="7DE257A8" w14:textId="77777777" w:rsidR="00C930FD" w:rsidRDefault="00C930FD" w:rsidP="00FB2B0F">
            <w:pPr>
              <w:tabs>
                <w:tab w:val="left" w:pos="1418"/>
                <w:tab w:val="left" w:pos="3969"/>
              </w:tabs>
            </w:pPr>
            <w:r>
              <w:t xml:space="preserve">ANMERKUNG 1 Die systematische Eignung eines Elements bestimmt das Potenzial für systematische Fehler dieses Elements, das zu einem Ausfall der Sicherheitsfunktion führt. Das Konzept der systematischen Eignung eines Elements ist gleichermaßen auf Hardware- und Softwareelemente anwendbar. </w:t>
            </w:r>
          </w:p>
          <w:p w14:paraId="2D3F9B6C" w14:textId="77777777" w:rsidR="00C930FD" w:rsidRDefault="00C930FD" w:rsidP="00FB2B0F">
            <w:pPr>
              <w:tabs>
                <w:tab w:val="left" w:pos="1418"/>
                <w:tab w:val="left" w:pos="3969"/>
              </w:tabs>
            </w:pPr>
          </w:p>
          <w:p w14:paraId="39BAD167" w14:textId="70145F02" w:rsidR="00C930FD" w:rsidRPr="006B7123" w:rsidRDefault="00C930FD" w:rsidP="00FB2B0F">
            <w:pPr>
              <w:tabs>
                <w:tab w:val="left" w:pos="1418"/>
                <w:tab w:val="left" w:pos="3969"/>
              </w:tabs>
            </w:pPr>
            <w:r>
              <w:t xml:space="preserve">ANMERKUNG 2 IEC 61508-1, 7.6.2.7 beachtet den Nutzen von Unabhängigkeit und Diversität auf der Ebene einer Sicherheitsfunktion und der sicherheitsbezogenen E/E/PE-Systeme, zu denen sie zugeordnet werden könnte. Diese Vorstellungen können auch auf der Ebene des detaillierten Entwurfs angewendet werden, wo eine Anordnung von Elementen, die eine Sicherheitsfunktion implementieren, potenziell </w:t>
            </w:r>
            <w:r>
              <w:lastRenderedPageBreak/>
              <w:t>eine bessere systematische Leistungsfähigkeit erreichen kann als einzelne Elemente.</w:t>
            </w:r>
          </w:p>
        </w:tc>
        <w:tc>
          <w:tcPr>
            <w:tcW w:w="1842" w:type="dxa"/>
            <w:shd w:val="clear" w:color="auto" w:fill="DBE5F1" w:themeFill="accent1" w:themeFillTint="33"/>
          </w:tcPr>
          <w:p w14:paraId="4F002A6B"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54682815" w14:textId="77777777" w:rsidR="00431506" w:rsidRPr="006B7123" w:rsidRDefault="00431506" w:rsidP="00431506">
            <w:pPr>
              <w:tabs>
                <w:tab w:val="left" w:pos="1418"/>
                <w:tab w:val="left" w:pos="3969"/>
              </w:tabs>
              <w:jc w:val="center"/>
              <w:rPr>
                <w:bCs/>
              </w:rPr>
            </w:pPr>
          </w:p>
        </w:tc>
      </w:tr>
      <w:tr w:rsidR="00431506" w:rsidRPr="006B7123" w14:paraId="40662BF6" w14:textId="77777777" w:rsidTr="00431506">
        <w:trPr>
          <w:gridAfter w:val="2"/>
          <w:wAfter w:w="1784" w:type="dxa"/>
        </w:trPr>
        <w:tc>
          <w:tcPr>
            <w:tcW w:w="454" w:type="dxa"/>
          </w:tcPr>
          <w:p w14:paraId="44C692FD" w14:textId="77777777" w:rsidR="00431506" w:rsidRPr="006B7123" w:rsidRDefault="00431506" w:rsidP="00431506">
            <w:pPr>
              <w:tabs>
                <w:tab w:val="left" w:pos="1418"/>
                <w:tab w:val="left" w:pos="3969"/>
              </w:tabs>
              <w:rPr>
                <w:bCs/>
              </w:rPr>
            </w:pPr>
          </w:p>
        </w:tc>
        <w:tc>
          <w:tcPr>
            <w:tcW w:w="1374" w:type="dxa"/>
          </w:tcPr>
          <w:p w14:paraId="1101E056" w14:textId="551F4D31" w:rsidR="00431506" w:rsidRPr="006B7123" w:rsidRDefault="00431506" w:rsidP="00431506">
            <w:pPr>
              <w:tabs>
                <w:tab w:val="left" w:pos="1418"/>
                <w:tab w:val="left" w:pos="3969"/>
              </w:tabs>
            </w:pPr>
          </w:p>
        </w:tc>
        <w:tc>
          <w:tcPr>
            <w:tcW w:w="4820" w:type="dxa"/>
          </w:tcPr>
          <w:p w14:paraId="1007F05A" w14:textId="00298D53" w:rsidR="00431506" w:rsidRPr="006B7123" w:rsidRDefault="00431506" w:rsidP="00431506">
            <w:pPr>
              <w:tabs>
                <w:tab w:val="left" w:pos="1418"/>
                <w:tab w:val="left" w:pos="3969"/>
              </w:tabs>
              <w:rPr>
                <w:i/>
              </w:rPr>
            </w:pPr>
          </w:p>
        </w:tc>
        <w:tc>
          <w:tcPr>
            <w:tcW w:w="1842" w:type="dxa"/>
          </w:tcPr>
          <w:p w14:paraId="1B9C6D83" w14:textId="77777777" w:rsidR="00431506" w:rsidRPr="006B7123" w:rsidRDefault="00431506" w:rsidP="00431506">
            <w:pPr>
              <w:tabs>
                <w:tab w:val="left" w:pos="1418"/>
                <w:tab w:val="left" w:pos="3969"/>
              </w:tabs>
              <w:rPr>
                <w:bCs/>
              </w:rPr>
            </w:pPr>
          </w:p>
        </w:tc>
        <w:tc>
          <w:tcPr>
            <w:tcW w:w="892" w:type="dxa"/>
            <w:shd w:val="clear" w:color="auto" w:fill="D9D9D9" w:themeFill="background1" w:themeFillShade="D9"/>
          </w:tcPr>
          <w:p w14:paraId="5B21F2A3" w14:textId="77777777" w:rsidR="00431506" w:rsidRPr="006B7123" w:rsidRDefault="00431506" w:rsidP="00431506">
            <w:pPr>
              <w:tabs>
                <w:tab w:val="left" w:pos="1418"/>
                <w:tab w:val="left" w:pos="3969"/>
              </w:tabs>
              <w:jc w:val="center"/>
              <w:rPr>
                <w:bCs/>
              </w:rPr>
            </w:pPr>
          </w:p>
        </w:tc>
      </w:tr>
      <w:tr w:rsidR="00431506" w:rsidRPr="006B7123" w14:paraId="4877AECE" w14:textId="77777777" w:rsidTr="00431506">
        <w:trPr>
          <w:gridAfter w:val="2"/>
          <w:wAfter w:w="1784" w:type="dxa"/>
        </w:trPr>
        <w:tc>
          <w:tcPr>
            <w:tcW w:w="454" w:type="dxa"/>
            <w:shd w:val="clear" w:color="auto" w:fill="DBE5F1" w:themeFill="accent1" w:themeFillTint="33"/>
          </w:tcPr>
          <w:p w14:paraId="52DE5ADA" w14:textId="78EBCC3F"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37503C48" w14:textId="3701E31E" w:rsidR="00431506" w:rsidRPr="006B7123" w:rsidRDefault="003F5248" w:rsidP="00431506">
            <w:pPr>
              <w:tabs>
                <w:tab w:val="left" w:pos="1418"/>
                <w:tab w:val="left" w:pos="3969"/>
              </w:tabs>
              <w:rPr>
                <w:bCs/>
              </w:rPr>
            </w:pPr>
            <w:r>
              <w:t>7.4.3.2</w:t>
            </w:r>
          </w:p>
        </w:tc>
        <w:tc>
          <w:tcPr>
            <w:tcW w:w="4820" w:type="dxa"/>
            <w:shd w:val="clear" w:color="auto" w:fill="DBE5F1" w:themeFill="accent1" w:themeFillTint="33"/>
          </w:tcPr>
          <w:p w14:paraId="781DCFC9" w14:textId="4224F5CA" w:rsidR="00431506" w:rsidRPr="006B7123" w:rsidRDefault="003F5248" w:rsidP="003F5248">
            <w:pPr>
              <w:tabs>
                <w:tab w:val="left" w:pos="1418"/>
                <w:tab w:val="left" w:pos="3969"/>
              </w:tabs>
            </w:pPr>
            <w:r>
              <w:t>Für ein Element mit der systematischen Eignung SC N (N = 1, 2, 3), bei dem ein systematischer Fehler dieses Elements nicht zu einem Ausfall der festgelegten Sicherheitsfunktion führt, dies jedoch nur in Kombination mit einem zweiten systematischen Fehler eines anderen Elements mit der systematischen Eignung SC N erfolgt, kann die systematische Eignung der Kombination der beiden Elemente als eine systematische Eignung von SC (N + 1) betrachtet werden, vorausgesetzt, dass zwischen den beiden Elementen eine ausreichende Unabhängigkeit besteht (siehe 7.4.3.4).</w:t>
            </w:r>
          </w:p>
        </w:tc>
        <w:tc>
          <w:tcPr>
            <w:tcW w:w="1842" w:type="dxa"/>
            <w:shd w:val="clear" w:color="auto" w:fill="DBE5F1" w:themeFill="accent1" w:themeFillTint="33"/>
          </w:tcPr>
          <w:p w14:paraId="2AB942F0"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2049C0D7" w14:textId="383D9490" w:rsidR="00431506" w:rsidRPr="006B7123" w:rsidRDefault="00431506" w:rsidP="00431506">
            <w:pPr>
              <w:tabs>
                <w:tab w:val="left" w:pos="1418"/>
                <w:tab w:val="left" w:pos="3969"/>
              </w:tabs>
              <w:jc w:val="center"/>
              <w:rPr>
                <w:bCs/>
              </w:rPr>
            </w:pPr>
          </w:p>
        </w:tc>
      </w:tr>
      <w:tr w:rsidR="00431506" w:rsidRPr="006B7123" w14:paraId="1383F6ED" w14:textId="77777777" w:rsidTr="00431506">
        <w:trPr>
          <w:gridAfter w:val="2"/>
          <w:wAfter w:w="1784" w:type="dxa"/>
        </w:trPr>
        <w:tc>
          <w:tcPr>
            <w:tcW w:w="454" w:type="dxa"/>
          </w:tcPr>
          <w:p w14:paraId="5C52E748" w14:textId="77777777" w:rsidR="00431506" w:rsidRPr="006B7123" w:rsidRDefault="00431506" w:rsidP="00431506">
            <w:pPr>
              <w:tabs>
                <w:tab w:val="left" w:pos="1418"/>
                <w:tab w:val="left" w:pos="3969"/>
              </w:tabs>
              <w:rPr>
                <w:bCs/>
                <w:i/>
              </w:rPr>
            </w:pPr>
          </w:p>
        </w:tc>
        <w:tc>
          <w:tcPr>
            <w:tcW w:w="1374" w:type="dxa"/>
          </w:tcPr>
          <w:p w14:paraId="737F97D6" w14:textId="09079051" w:rsidR="00431506" w:rsidRPr="006B7123" w:rsidRDefault="00431506" w:rsidP="00431506">
            <w:pPr>
              <w:tabs>
                <w:tab w:val="left" w:pos="1418"/>
                <w:tab w:val="left" w:pos="3969"/>
              </w:tabs>
              <w:rPr>
                <w:i/>
              </w:rPr>
            </w:pPr>
          </w:p>
        </w:tc>
        <w:tc>
          <w:tcPr>
            <w:tcW w:w="4820" w:type="dxa"/>
          </w:tcPr>
          <w:p w14:paraId="00F0CF0D" w14:textId="7AD03C1B" w:rsidR="00431506" w:rsidRPr="006B7123" w:rsidRDefault="00431506" w:rsidP="00431506">
            <w:pPr>
              <w:tabs>
                <w:tab w:val="left" w:pos="1418"/>
                <w:tab w:val="left" w:pos="3969"/>
              </w:tabs>
              <w:rPr>
                <w:i/>
              </w:rPr>
            </w:pPr>
          </w:p>
        </w:tc>
        <w:tc>
          <w:tcPr>
            <w:tcW w:w="1842" w:type="dxa"/>
          </w:tcPr>
          <w:p w14:paraId="3143E530" w14:textId="77777777" w:rsidR="00431506" w:rsidRPr="006B7123" w:rsidRDefault="00431506" w:rsidP="00431506">
            <w:pPr>
              <w:tabs>
                <w:tab w:val="left" w:pos="1418"/>
                <w:tab w:val="left" w:pos="3969"/>
              </w:tabs>
              <w:rPr>
                <w:bCs/>
                <w:i/>
              </w:rPr>
            </w:pPr>
          </w:p>
        </w:tc>
        <w:tc>
          <w:tcPr>
            <w:tcW w:w="892" w:type="dxa"/>
            <w:shd w:val="clear" w:color="auto" w:fill="D9D9D9" w:themeFill="background1" w:themeFillShade="D9"/>
          </w:tcPr>
          <w:p w14:paraId="14BC3683" w14:textId="77777777" w:rsidR="00431506" w:rsidRPr="006B7123" w:rsidRDefault="00431506" w:rsidP="00431506">
            <w:pPr>
              <w:tabs>
                <w:tab w:val="left" w:pos="1418"/>
                <w:tab w:val="left" w:pos="3969"/>
              </w:tabs>
              <w:jc w:val="center"/>
              <w:rPr>
                <w:bCs/>
                <w:i/>
              </w:rPr>
            </w:pPr>
          </w:p>
        </w:tc>
      </w:tr>
      <w:tr w:rsidR="00431506" w:rsidRPr="006B7123" w14:paraId="1F71BA4A" w14:textId="77777777" w:rsidTr="00431506">
        <w:trPr>
          <w:gridAfter w:val="2"/>
          <w:wAfter w:w="1784" w:type="dxa"/>
        </w:trPr>
        <w:tc>
          <w:tcPr>
            <w:tcW w:w="454" w:type="dxa"/>
            <w:shd w:val="clear" w:color="auto" w:fill="DBE5F1" w:themeFill="accent1" w:themeFillTint="33"/>
          </w:tcPr>
          <w:p w14:paraId="01279B50" w14:textId="31E0418E"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677E0A67" w14:textId="6A6D1758" w:rsidR="00431506" w:rsidRPr="006B7123" w:rsidRDefault="00D93D8B" w:rsidP="00431506">
            <w:pPr>
              <w:tabs>
                <w:tab w:val="left" w:pos="1418"/>
                <w:tab w:val="left" w:pos="3969"/>
              </w:tabs>
              <w:rPr>
                <w:bCs/>
              </w:rPr>
            </w:pPr>
            <w:r>
              <w:t>7.4.3.3</w:t>
            </w:r>
          </w:p>
        </w:tc>
        <w:tc>
          <w:tcPr>
            <w:tcW w:w="4820" w:type="dxa"/>
            <w:shd w:val="clear" w:color="auto" w:fill="DBE5F1" w:themeFill="accent1" w:themeFillTint="33"/>
          </w:tcPr>
          <w:p w14:paraId="6961F00D" w14:textId="0692EC73" w:rsidR="00431506" w:rsidRPr="006B7123" w:rsidRDefault="00D93D8B" w:rsidP="00D93D8B">
            <w:pPr>
              <w:tabs>
                <w:tab w:val="left" w:pos="1418"/>
                <w:tab w:val="left" w:pos="3969"/>
              </w:tabs>
            </w:pPr>
            <w:r>
              <w:t>Die systematische Eignung, die für eine Kombination von Elementen in Anspruch genommen werden kann, wenn jedes einzelne Element die systematische Eignung SC N besitzt, kann höchstens SC (N + 1) betragen. Ein Element von SC N kann nur einmal auf diese Weise verwendet werden. Es ist nicht gestattet, SC (N + 2) und besser durch aufeinanderfolgendes Zusammenfügen von Anordnungen aus SC N-Elementen zu erreichen.</w:t>
            </w:r>
          </w:p>
        </w:tc>
        <w:tc>
          <w:tcPr>
            <w:tcW w:w="1842" w:type="dxa"/>
            <w:shd w:val="clear" w:color="auto" w:fill="DBE5F1" w:themeFill="accent1" w:themeFillTint="33"/>
          </w:tcPr>
          <w:p w14:paraId="6D4317D5"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41F642E9" w14:textId="77777777" w:rsidR="00431506" w:rsidRPr="006B7123" w:rsidRDefault="00431506" w:rsidP="00431506">
            <w:pPr>
              <w:tabs>
                <w:tab w:val="left" w:pos="1418"/>
                <w:tab w:val="left" w:pos="3969"/>
              </w:tabs>
              <w:jc w:val="center"/>
              <w:rPr>
                <w:bCs/>
              </w:rPr>
            </w:pPr>
          </w:p>
        </w:tc>
      </w:tr>
      <w:tr w:rsidR="00431506" w:rsidRPr="006B7123" w14:paraId="018D6A37" w14:textId="77777777" w:rsidTr="00431506">
        <w:trPr>
          <w:gridAfter w:val="2"/>
          <w:wAfter w:w="1784" w:type="dxa"/>
        </w:trPr>
        <w:tc>
          <w:tcPr>
            <w:tcW w:w="454" w:type="dxa"/>
            <w:shd w:val="clear" w:color="auto" w:fill="auto"/>
          </w:tcPr>
          <w:p w14:paraId="59BC5A9B" w14:textId="77777777" w:rsidR="00431506" w:rsidRPr="006B7123" w:rsidRDefault="00431506" w:rsidP="00431506">
            <w:pPr>
              <w:tabs>
                <w:tab w:val="left" w:pos="1418"/>
                <w:tab w:val="left" w:pos="3969"/>
              </w:tabs>
              <w:rPr>
                <w:bCs/>
                <w:i/>
              </w:rPr>
            </w:pPr>
          </w:p>
        </w:tc>
        <w:tc>
          <w:tcPr>
            <w:tcW w:w="1374" w:type="dxa"/>
            <w:shd w:val="clear" w:color="auto" w:fill="auto"/>
          </w:tcPr>
          <w:p w14:paraId="29ECC4A7" w14:textId="033FA3C1" w:rsidR="00431506" w:rsidRPr="006B7123" w:rsidRDefault="00431506" w:rsidP="00431506">
            <w:pPr>
              <w:tabs>
                <w:tab w:val="left" w:pos="1418"/>
                <w:tab w:val="left" w:pos="3969"/>
              </w:tabs>
              <w:rPr>
                <w:i/>
              </w:rPr>
            </w:pPr>
          </w:p>
        </w:tc>
        <w:tc>
          <w:tcPr>
            <w:tcW w:w="4820" w:type="dxa"/>
            <w:shd w:val="clear" w:color="auto" w:fill="auto"/>
          </w:tcPr>
          <w:p w14:paraId="7B40F40F" w14:textId="77777777" w:rsidR="00431506" w:rsidRPr="006B7123" w:rsidRDefault="00431506" w:rsidP="00431506">
            <w:pPr>
              <w:tabs>
                <w:tab w:val="left" w:pos="1418"/>
                <w:tab w:val="left" w:pos="3969"/>
              </w:tabs>
              <w:rPr>
                <w:i/>
              </w:rPr>
            </w:pPr>
          </w:p>
        </w:tc>
        <w:tc>
          <w:tcPr>
            <w:tcW w:w="1842" w:type="dxa"/>
            <w:shd w:val="clear" w:color="auto" w:fill="auto"/>
          </w:tcPr>
          <w:p w14:paraId="05DFE8E6" w14:textId="77777777" w:rsidR="00431506" w:rsidRPr="006B7123" w:rsidRDefault="00431506" w:rsidP="00431506">
            <w:pPr>
              <w:tabs>
                <w:tab w:val="left" w:pos="1418"/>
                <w:tab w:val="left" w:pos="3969"/>
              </w:tabs>
              <w:rPr>
                <w:bCs/>
                <w:i/>
              </w:rPr>
            </w:pPr>
          </w:p>
        </w:tc>
        <w:tc>
          <w:tcPr>
            <w:tcW w:w="892" w:type="dxa"/>
            <w:shd w:val="clear" w:color="auto" w:fill="auto"/>
          </w:tcPr>
          <w:p w14:paraId="79F6865C" w14:textId="77777777" w:rsidR="00431506" w:rsidRPr="006B7123" w:rsidRDefault="00431506" w:rsidP="00431506">
            <w:pPr>
              <w:tabs>
                <w:tab w:val="left" w:pos="1418"/>
                <w:tab w:val="left" w:pos="3969"/>
              </w:tabs>
              <w:jc w:val="center"/>
              <w:rPr>
                <w:bCs/>
                <w:i/>
              </w:rPr>
            </w:pPr>
          </w:p>
        </w:tc>
      </w:tr>
      <w:tr w:rsidR="00431506" w:rsidRPr="006B7123" w14:paraId="029559B6" w14:textId="77777777" w:rsidTr="00431506">
        <w:trPr>
          <w:gridAfter w:val="2"/>
          <w:wAfter w:w="1784" w:type="dxa"/>
        </w:trPr>
        <w:tc>
          <w:tcPr>
            <w:tcW w:w="454" w:type="dxa"/>
            <w:shd w:val="clear" w:color="auto" w:fill="DBE5F1" w:themeFill="accent1" w:themeFillTint="33"/>
          </w:tcPr>
          <w:p w14:paraId="690473F5" w14:textId="2CE8AA8C"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6AE17E5B" w14:textId="5CEAA609" w:rsidR="00431506" w:rsidRPr="006B7123" w:rsidRDefault="000058C1" w:rsidP="00431506">
            <w:pPr>
              <w:tabs>
                <w:tab w:val="left" w:pos="1418"/>
                <w:tab w:val="left" w:pos="3969"/>
              </w:tabs>
              <w:rPr>
                <w:bCs/>
              </w:rPr>
            </w:pPr>
            <w:r>
              <w:t>7.4.3.4</w:t>
            </w:r>
          </w:p>
        </w:tc>
        <w:tc>
          <w:tcPr>
            <w:tcW w:w="4820" w:type="dxa"/>
            <w:shd w:val="clear" w:color="auto" w:fill="DBE5F1" w:themeFill="accent1" w:themeFillTint="33"/>
          </w:tcPr>
          <w:p w14:paraId="16883972" w14:textId="77777777" w:rsidR="00431506" w:rsidRDefault="000058C1" w:rsidP="000058C1">
            <w:pPr>
              <w:tabs>
                <w:tab w:val="left" w:pos="1418"/>
                <w:tab w:val="left" w:pos="3969"/>
              </w:tabs>
            </w:pPr>
            <w:r>
              <w:t>Ausreichende Unabhängigkeit im Entwurf zwischen Elementen und in der Anwendung von Elementen muss durch eine Analyse gemeinsamer Ursachen begründet werden, um zu zeigen, dass die Wahrscheinlichkeit einer Beeinträchtigung zwischen Elementen und zwischen den Elementen und der Umgebung ausreichend gering im Vergleich zum Sicherheits-Integritätslevel der betrachteten Sicherheitsfunktion ist.</w:t>
            </w:r>
          </w:p>
          <w:p w14:paraId="469910F6" w14:textId="77777777" w:rsidR="009B2A4F" w:rsidRDefault="009B2A4F" w:rsidP="000058C1">
            <w:pPr>
              <w:tabs>
                <w:tab w:val="left" w:pos="1418"/>
                <w:tab w:val="left" w:pos="3969"/>
              </w:tabs>
            </w:pPr>
          </w:p>
          <w:p w14:paraId="2FFFD250" w14:textId="77777777" w:rsidR="009B2A4F" w:rsidRDefault="009B2A4F" w:rsidP="000058C1">
            <w:pPr>
              <w:tabs>
                <w:tab w:val="left" w:pos="1418"/>
                <w:tab w:val="left" w:pos="3969"/>
              </w:tabs>
            </w:pPr>
          </w:p>
          <w:p w14:paraId="5FEE9643" w14:textId="77777777" w:rsidR="009B2A4F" w:rsidRDefault="009B2A4F" w:rsidP="009B2A4F">
            <w:pPr>
              <w:tabs>
                <w:tab w:val="left" w:pos="1418"/>
                <w:tab w:val="left" w:pos="3969"/>
              </w:tabs>
            </w:pPr>
            <w:r>
              <w:t xml:space="preserve">ANMERKUNG 1 Für die systematische Eignung schließen mögliche Ansätze zum Erreichen ausreichender Unabhängigkeit hinsichtlich Hardwareentwurf, Realisierung, Betrieb und Instandhaltung Folgendes ein: – </w:t>
            </w:r>
            <w:r>
              <w:lastRenderedPageBreak/>
              <w:t xml:space="preserve">funktionale Diversität: Verwendung unterschiedlicher Methoden, um die gleichen Ergebnisse zu erreichen; – </w:t>
            </w:r>
            <w:proofErr w:type="spellStart"/>
            <w:r>
              <w:t>diversitäre</w:t>
            </w:r>
            <w:proofErr w:type="spellEnd"/>
            <w:r>
              <w:t xml:space="preserve"> Technologien: Verwendung unterschiedlicher Arten von Betriebsmitteln, um die gleichen Ergebnisse zu erreichen; – gemeinsame Teile/Dienste: Sicherstellen, dass es keine gemeinsamen Teile oder Dienste oder Hilfssysteme (zum Beispiel Stromversorgungen) gibt, deren Ausfall zu einem gefahrbringenden Ausfall aller Systeme führen kann; – gemeinsame Verfahren: Sicherstellen, dass es keine gemeinsamen Betriebs-, Instandhaltungs- oder Prüfverfahren gibt. </w:t>
            </w:r>
          </w:p>
          <w:p w14:paraId="3C8D438F" w14:textId="77777777" w:rsidR="009B2A4F" w:rsidRDefault="009B2A4F" w:rsidP="009B2A4F">
            <w:pPr>
              <w:tabs>
                <w:tab w:val="left" w:pos="1418"/>
                <w:tab w:val="left" w:pos="3969"/>
              </w:tabs>
            </w:pPr>
          </w:p>
          <w:p w14:paraId="00950677" w14:textId="77777777" w:rsidR="009B2A4F" w:rsidRDefault="009B2A4F" w:rsidP="009B2A4F">
            <w:pPr>
              <w:tabs>
                <w:tab w:val="left" w:pos="1418"/>
                <w:tab w:val="left" w:pos="3969"/>
              </w:tabs>
            </w:pPr>
            <w:r>
              <w:t xml:space="preserve">ANMERKUNG 2 Unabhängigkeit von der Anwendung bedeutet, dass Elemente das Ausführungsverhalten untereinander nicht derart ungünstig beeinflussen, dass ein gefahrbringender Ausfall auftreten wird. </w:t>
            </w:r>
          </w:p>
          <w:p w14:paraId="1E453E98" w14:textId="77777777" w:rsidR="009B2A4F" w:rsidRDefault="009B2A4F" w:rsidP="009B2A4F">
            <w:pPr>
              <w:tabs>
                <w:tab w:val="left" w:pos="1418"/>
                <w:tab w:val="left" w:pos="3969"/>
              </w:tabs>
            </w:pPr>
          </w:p>
          <w:p w14:paraId="67B948AA" w14:textId="1CE5283C" w:rsidR="009B2A4F" w:rsidRPr="006B7123" w:rsidRDefault="009B2A4F" w:rsidP="009B2A4F">
            <w:pPr>
              <w:tabs>
                <w:tab w:val="left" w:pos="1418"/>
                <w:tab w:val="left" w:pos="3969"/>
              </w:tabs>
            </w:pPr>
            <w:r>
              <w:t>ANMERKUNG 3 Zur Unabhängigkeit von Softwareelementen siehe IEC 61508-3, 7.4.2.8 und 7.4.2.9.</w:t>
            </w:r>
          </w:p>
        </w:tc>
        <w:tc>
          <w:tcPr>
            <w:tcW w:w="1842" w:type="dxa"/>
            <w:shd w:val="clear" w:color="auto" w:fill="DBE5F1" w:themeFill="accent1" w:themeFillTint="33"/>
          </w:tcPr>
          <w:p w14:paraId="4A259945"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1F75BB0B" w14:textId="77777777" w:rsidR="00431506" w:rsidRPr="006B7123" w:rsidRDefault="00431506" w:rsidP="00431506">
            <w:pPr>
              <w:tabs>
                <w:tab w:val="left" w:pos="1418"/>
                <w:tab w:val="left" w:pos="3969"/>
              </w:tabs>
              <w:jc w:val="center"/>
              <w:rPr>
                <w:bCs/>
              </w:rPr>
            </w:pPr>
          </w:p>
        </w:tc>
      </w:tr>
      <w:tr w:rsidR="00431506" w:rsidRPr="006B7123" w14:paraId="61197063" w14:textId="77777777" w:rsidTr="00431506">
        <w:trPr>
          <w:gridAfter w:val="2"/>
          <w:wAfter w:w="1784" w:type="dxa"/>
        </w:trPr>
        <w:tc>
          <w:tcPr>
            <w:tcW w:w="454" w:type="dxa"/>
            <w:shd w:val="clear" w:color="auto" w:fill="auto"/>
          </w:tcPr>
          <w:p w14:paraId="173E823E" w14:textId="77777777" w:rsidR="00431506" w:rsidRPr="006B7123" w:rsidRDefault="00431506" w:rsidP="00431506">
            <w:pPr>
              <w:tabs>
                <w:tab w:val="left" w:pos="1418"/>
                <w:tab w:val="left" w:pos="3969"/>
              </w:tabs>
              <w:rPr>
                <w:bCs/>
                <w:i/>
              </w:rPr>
            </w:pPr>
          </w:p>
        </w:tc>
        <w:tc>
          <w:tcPr>
            <w:tcW w:w="1374" w:type="dxa"/>
            <w:shd w:val="clear" w:color="auto" w:fill="auto"/>
          </w:tcPr>
          <w:p w14:paraId="541738BF" w14:textId="7D582E6F" w:rsidR="00431506" w:rsidRPr="006B7123" w:rsidRDefault="00431506" w:rsidP="00431506">
            <w:pPr>
              <w:tabs>
                <w:tab w:val="left" w:pos="1418"/>
                <w:tab w:val="left" w:pos="3969"/>
              </w:tabs>
              <w:rPr>
                <w:i/>
              </w:rPr>
            </w:pPr>
          </w:p>
        </w:tc>
        <w:tc>
          <w:tcPr>
            <w:tcW w:w="4820" w:type="dxa"/>
            <w:shd w:val="clear" w:color="auto" w:fill="auto"/>
          </w:tcPr>
          <w:p w14:paraId="19E8E862" w14:textId="77777777" w:rsidR="00431506" w:rsidRPr="006B7123" w:rsidRDefault="00431506" w:rsidP="00431506">
            <w:pPr>
              <w:tabs>
                <w:tab w:val="left" w:pos="1418"/>
                <w:tab w:val="left" w:pos="3969"/>
              </w:tabs>
              <w:rPr>
                <w:i/>
              </w:rPr>
            </w:pPr>
          </w:p>
        </w:tc>
        <w:tc>
          <w:tcPr>
            <w:tcW w:w="1842" w:type="dxa"/>
            <w:shd w:val="clear" w:color="auto" w:fill="auto"/>
          </w:tcPr>
          <w:p w14:paraId="1727A7C9" w14:textId="77777777" w:rsidR="00431506" w:rsidRPr="006B7123" w:rsidRDefault="00431506" w:rsidP="00431506">
            <w:pPr>
              <w:tabs>
                <w:tab w:val="left" w:pos="1418"/>
                <w:tab w:val="left" w:pos="3969"/>
              </w:tabs>
              <w:rPr>
                <w:bCs/>
                <w:i/>
              </w:rPr>
            </w:pPr>
          </w:p>
        </w:tc>
        <w:tc>
          <w:tcPr>
            <w:tcW w:w="892" w:type="dxa"/>
            <w:shd w:val="clear" w:color="auto" w:fill="auto"/>
          </w:tcPr>
          <w:p w14:paraId="675C75A0" w14:textId="77777777" w:rsidR="00431506" w:rsidRPr="006B7123" w:rsidRDefault="00431506" w:rsidP="00431506">
            <w:pPr>
              <w:tabs>
                <w:tab w:val="left" w:pos="1418"/>
                <w:tab w:val="left" w:pos="3969"/>
              </w:tabs>
              <w:jc w:val="center"/>
              <w:rPr>
                <w:bCs/>
                <w:i/>
              </w:rPr>
            </w:pPr>
          </w:p>
        </w:tc>
      </w:tr>
      <w:tr w:rsidR="00431506" w:rsidRPr="006B7123" w14:paraId="626F3645" w14:textId="77777777" w:rsidTr="00431506">
        <w:trPr>
          <w:gridAfter w:val="2"/>
          <w:wAfter w:w="1784" w:type="dxa"/>
        </w:trPr>
        <w:tc>
          <w:tcPr>
            <w:tcW w:w="454" w:type="dxa"/>
            <w:shd w:val="clear" w:color="auto" w:fill="DBE5F1" w:themeFill="accent1" w:themeFillTint="33"/>
          </w:tcPr>
          <w:p w14:paraId="369F3DE3" w14:textId="2F939E6D"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1615EBBC" w14:textId="0AA675E3" w:rsidR="00431506" w:rsidRPr="006B7123" w:rsidRDefault="00745C9E" w:rsidP="00431506">
            <w:pPr>
              <w:tabs>
                <w:tab w:val="left" w:pos="1418"/>
                <w:tab w:val="left" w:pos="3969"/>
              </w:tabs>
              <w:rPr>
                <w:bCs/>
              </w:rPr>
            </w:pPr>
            <w:r>
              <w:t>7.4.4</w:t>
            </w:r>
          </w:p>
        </w:tc>
        <w:tc>
          <w:tcPr>
            <w:tcW w:w="4820" w:type="dxa"/>
            <w:shd w:val="clear" w:color="auto" w:fill="DBE5F1" w:themeFill="accent1" w:themeFillTint="33"/>
          </w:tcPr>
          <w:p w14:paraId="220418EE" w14:textId="479DC54A" w:rsidR="00431506" w:rsidRPr="00745C9E" w:rsidRDefault="00745C9E" w:rsidP="00431506">
            <w:pPr>
              <w:tabs>
                <w:tab w:val="left" w:pos="1418"/>
                <w:tab w:val="left" w:pos="3969"/>
              </w:tabs>
              <w:rPr>
                <w:b/>
              </w:rPr>
            </w:pPr>
            <w:r w:rsidRPr="00745C9E">
              <w:rPr>
                <w:b/>
              </w:rPr>
              <w:t>Einschränkungen der Sicherheitsintegrität der Hardware hinsichtlich der Architektur</w:t>
            </w:r>
          </w:p>
        </w:tc>
        <w:tc>
          <w:tcPr>
            <w:tcW w:w="1842" w:type="dxa"/>
            <w:shd w:val="clear" w:color="auto" w:fill="DBE5F1" w:themeFill="accent1" w:themeFillTint="33"/>
          </w:tcPr>
          <w:p w14:paraId="123D224E"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4E59B485" w14:textId="77777777" w:rsidR="00431506" w:rsidRPr="006B7123" w:rsidRDefault="00431506" w:rsidP="00431506">
            <w:pPr>
              <w:tabs>
                <w:tab w:val="left" w:pos="1418"/>
                <w:tab w:val="left" w:pos="3969"/>
              </w:tabs>
              <w:jc w:val="center"/>
              <w:rPr>
                <w:bCs/>
              </w:rPr>
            </w:pPr>
          </w:p>
        </w:tc>
      </w:tr>
      <w:tr w:rsidR="00431506" w:rsidRPr="006B7123" w14:paraId="24A5368A" w14:textId="77777777" w:rsidTr="00431506">
        <w:trPr>
          <w:gridAfter w:val="2"/>
          <w:wAfter w:w="1784" w:type="dxa"/>
        </w:trPr>
        <w:tc>
          <w:tcPr>
            <w:tcW w:w="454" w:type="dxa"/>
            <w:shd w:val="clear" w:color="auto" w:fill="auto"/>
          </w:tcPr>
          <w:p w14:paraId="692FE0C1" w14:textId="77777777" w:rsidR="00431506" w:rsidRPr="006B7123" w:rsidRDefault="00431506" w:rsidP="00431506">
            <w:pPr>
              <w:tabs>
                <w:tab w:val="left" w:pos="1418"/>
                <w:tab w:val="left" w:pos="3969"/>
              </w:tabs>
              <w:rPr>
                <w:bCs/>
                <w:i/>
              </w:rPr>
            </w:pPr>
          </w:p>
        </w:tc>
        <w:tc>
          <w:tcPr>
            <w:tcW w:w="1374" w:type="dxa"/>
            <w:shd w:val="clear" w:color="auto" w:fill="auto"/>
          </w:tcPr>
          <w:p w14:paraId="6CCE2DD1" w14:textId="1A43EC19" w:rsidR="00431506" w:rsidRPr="006B7123" w:rsidRDefault="00431506" w:rsidP="00431506">
            <w:pPr>
              <w:tabs>
                <w:tab w:val="left" w:pos="1418"/>
                <w:tab w:val="left" w:pos="3969"/>
              </w:tabs>
              <w:rPr>
                <w:i/>
              </w:rPr>
            </w:pPr>
          </w:p>
        </w:tc>
        <w:tc>
          <w:tcPr>
            <w:tcW w:w="4820" w:type="dxa"/>
            <w:shd w:val="clear" w:color="auto" w:fill="auto"/>
          </w:tcPr>
          <w:p w14:paraId="3CC0A5BC" w14:textId="368B0A87" w:rsidR="00431506" w:rsidRPr="006B7123" w:rsidRDefault="00745C9E" w:rsidP="00431506">
            <w:pPr>
              <w:tabs>
                <w:tab w:val="left" w:pos="1418"/>
                <w:tab w:val="left" w:pos="3969"/>
              </w:tabs>
              <w:rPr>
                <w:i/>
              </w:rPr>
            </w:pPr>
            <w:r>
              <w:t>7.4.4.1 Allgemeine Anforderungen</w:t>
            </w:r>
          </w:p>
        </w:tc>
        <w:tc>
          <w:tcPr>
            <w:tcW w:w="1842" w:type="dxa"/>
            <w:shd w:val="clear" w:color="auto" w:fill="auto"/>
          </w:tcPr>
          <w:p w14:paraId="45A2EC0C" w14:textId="77777777" w:rsidR="00431506" w:rsidRPr="006B7123" w:rsidRDefault="00431506" w:rsidP="00431506">
            <w:pPr>
              <w:tabs>
                <w:tab w:val="left" w:pos="1418"/>
                <w:tab w:val="left" w:pos="3969"/>
              </w:tabs>
              <w:rPr>
                <w:bCs/>
                <w:i/>
              </w:rPr>
            </w:pPr>
          </w:p>
        </w:tc>
        <w:tc>
          <w:tcPr>
            <w:tcW w:w="892" w:type="dxa"/>
            <w:shd w:val="clear" w:color="auto" w:fill="auto"/>
          </w:tcPr>
          <w:p w14:paraId="16465E88" w14:textId="77777777" w:rsidR="00431506" w:rsidRPr="006B7123" w:rsidRDefault="00431506" w:rsidP="00431506">
            <w:pPr>
              <w:tabs>
                <w:tab w:val="left" w:pos="1418"/>
                <w:tab w:val="left" w:pos="3969"/>
              </w:tabs>
              <w:jc w:val="center"/>
              <w:rPr>
                <w:bCs/>
                <w:i/>
              </w:rPr>
            </w:pPr>
          </w:p>
        </w:tc>
      </w:tr>
      <w:tr w:rsidR="00431506" w:rsidRPr="006B7123" w14:paraId="55482D01" w14:textId="77777777" w:rsidTr="00431506">
        <w:trPr>
          <w:gridAfter w:val="2"/>
          <w:wAfter w:w="1784" w:type="dxa"/>
        </w:trPr>
        <w:tc>
          <w:tcPr>
            <w:tcW w:w="454" w:type="dxa"/>
            <w:shd w:val="clear" w:color="auto" w:fill="DBE5F1" w:themeFill="accent1" w:themeFillTint="33"/>
          </w:tcPr>
          <w:p w14:paraId="5F81DABE" w14:textId="28DAB3E6"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13B19786" w14:textId="38A695A4" w:rsidR="00431506" w:rsidRPr="006B7123" w:rsidRDefault="00745C9E" w:rsidP="00431506">
            <w:pPr>
              <w:tabs>
                <w:tab w:val="left" w:pos="1418"/>
                <w:tab w:val="left" w:pos="3969"/>
              </w:tabs>
              <w:rPr>
                <w:bCs/>
              </w:rPr>
            </w:pPr>
            <w:r>
              <w:t>7.4.4.1.1</w:t>
            </w:r>
          </w:p>
        </w:tc>
        <w:tc>
          <w:tcPr>
            <w:tcW w:w="4820" w:type="dxa"/>
            <w:shd w:val="clear" w:color="auto" w:fill="DBE5F1" w:themeFill="accent1" w:themeFillTint="33"/>
          </w:tcPr>
          <w:p w14:paraId="58632EA0" w14:textId="77777777" w:rsidR="00745C9E" w:rsidRDefault="00745C9E" w:rsidP="00745C9E">
            <w:pPr>
              <w:tabs>
                <w:tab w:val="left" w:pos="1418"/>
                <w:tab w:val="left" w:pos="3969"/>
              </w:tabs>
            </w:pPr>
            <w:r>
              <w:t xml:space="preserve">Im Hinblick auf die Anforderungen zur Hardwarefehlertoleranz </w:t>
            </w:r>
          </w:p>
          <w:p w14:paraId="7B4D2E9E" w14:textId="77777777" w:rsidR="00745C9E" w:rsidRDefault="00745C9E" w:rsidP="00745C9E">
            <w:pPr>
              <w:tabs>
                <w:tab w:val="left" w:pos="1418"/>
                <w:tab w:val="left" w:pos="3969"/>
              </w:tabs>
            </w:pPr>
          </w:p>
          <w:p w14:paraId="237DCDDA" w14:textId="59F7C16B" w:rsidR="00745C9E" w:rsidRDefault="00745C9E" w:rsidP="00745C9E">
            <w:pPr>
              <w:pStyle w:val="Listenabsatz"/>
              <w:numPr>
                <w:ilvl w:val="0"/>
                <w:numId w:val="42"/>
              </w:numPr>
              <w:tabs>
                <w:tab w:val="left" w:pos="1418"/>
                <w:tab w:val="left" w:pos="3969"/>
              </w:tabs>
            </w:pPr>
            <w:r>
              <w:t xml:space="preserve">bedeutet eine Hardwarefehlertoleranz von N, dass N + 1 die minimale Anzahl von Fehlern ist, die zu einem Verlust der Sicherheitsfunktion führen können (für weitere Erläuterung siehe Anmerkung 1 und Tabelle 2 und Tabelle 3). Bei der Bestimmung der Hardwarefehlertoleranz darf keine Berücksichtigung von anderen Maßnahmen erfolgen, welche die Auswirkungen von Fehlern beherrschen können, wie zum Beispiel Diagnoseeinrichtungen; und </w:t>
            </w:r>
          </w:p>
          <w:p w14:paraId="10C416CB" w14:textId="77777777" w:rsidR="00745C9E" w:rsidRDefault="00745C9E" w:rsidP="00745C9E">
            <w:pPr>
              <w:pStyle w:val="Listenabsatz"/>
              <w:tabs>
                <w:tab w:val="left" w:pos="1418"/>
                <w:tab w:val="left" w:pos="3969"/>
              </w:tabs>
            </w:pPr>
          </w:p>
          <w:p w14:paraId="485D0B4A" w14:textId="77777777" w:rsidR="00745C9E" w:rsidRDefault="00745C9E" w:rsidP="00745C9E">
            <w:pPr>
              <w:pStyle w:val="Listenabsatz"/>
              <w:numPr>
                <w:ilvl w:val="0"/>
                <w:numId w:val="42"/>
              </w:numPr>
              <w:tabs>
                <w:tab w:val="left" w:pos="1418"/>
                <w:tab w:val="left" w:pos="3969"/>
              </w:tabs>
            </w:pPr>
            <w:r>
              <w:t xml:space="preserve">werden, wo ein Fehler direkt zu einem oder mehreren nachfolgenden Fehlern </w:t>
            </w:r>
            <w:r>
              <w:lastRenderedPageBreak/>
              <w:t xml:space="preserve">führt, diese Fehler als ein Einzelfehler betrachtet; </w:t>
            </w:r>
          </w:p>
          <w:p w14:paraId="05671472" w14:textId="77777777" w:rsidR="00745C9E" w:rsidRDefault="00745C9E" w:rsidP="00745C9E">
            <w:pPr>
              <w:pStyle w:val="Listenabsatz"/>
            </w:pPr>
          </w:p>
          <w:p w14:paraId="40D431D2" w14:textId="77777777" w:rsidR="00431506" w:rsidRDefault="00745C9E" w:rsidP="00745C9E">
            <w:pPr>
              <w:pStyle w:val="Listenabsatz"/>
              <w:numPr>
                <w:ilvl w:val="0"/>
                <w:numId w:val="42"/>
              </w:numPr>
              <w:tabs>
                <w:tab w:val="left" w:pos="1418"/>
                <w:tab w:val="left" w:pos="3969"/>
              </w:tabs>
            </w:pPr>
            <w:r>
              <w:t xml:space="preserve"> können bei der Bestimmung der erreichten Hardwarefehlertoleranz bestimmte Fehler unter der Voraussetzung ausgeschlossen werden, dass die Wahrscheinlichkeit ihres Auftretens sehr gering ist im Verhältnis zu den Anforderungen an die Sicherheitsintegrität des Teilsystems. Jeder einzelne Fehlerausschluss muss begründet und dokumentiert werden (siehe Anmerkung 2).</w:t>
            </w:r>
          </w:p>
          <w:p w14:paraId="4F384EAF" w14:textId="77777777" w:rsidR="00745C9E" w:rsidRDefault="00745C9E" w:rsidP="00745C9E">
            <w:pPr>
              <w:pStyle w:val="Listenabsatz"/>
            </w:pPr>
          </w:p>
          <w:p w14:paraId="1F0EA3C2" w14:textId="01C6ECAF" w:rsidR="00745C9E" w:rsidRPr="006B7123" w:rsidRDefault="00745C9E" w:rsidP="00745C9E">
            <w:pPr>
              <w:tabs>
                <w:tab w:val="left" w:pos="1418"/>
                <w:tab w:val="left" w:pos="3969"/>
              </w:tabs>
            </w:pPr>
            <w:r>
              <w:t xml:space="preserve">ANMERKUNGEN </w:t>
            </w:r>
            <w:proofErr w:type="spellStart"/>
            <w:r>
              <w:t>Beachten</w:t>
            </w:r>
            <w:proofErr w:type="spellEnd"/>
            <w:r>
              <w:t>!</w:t>
            </w:r>
          </w:p>
        </w:tc>
        <w:tc>
          <w:tcPr>
            <w:tcW w:w="1842" w:type="dxa"/>
            <w:shd w:val="clear" w:color="auto" w:fill="DBE5F1" w:themeFill="accent1" w:themeFillTint="33"/>
          </w:tcPr>
          <w:p w14:paraId="0FAD062C"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7BD27E67" w14:textId="520235D8" w:rsidR="00431506" w:rsidRPr="006B7123" w:rsidRDefault="00431506" w:rsidP="00431506">
            <w:pPr>
              <w:tabs>
                <w:tab w:val="left" w:pos="1418"/>
                <w:tab w:val="left" w:pos="3969"/>
              </w:tabs>
              <w:rPr>
                <w:bCs/>
              </w:rPr>
            </w:pPr>
          </w:p>
        </w:tc>
      </w:tr>
      <w:tr w:rsidR="00431506" w:rsidRPr="006B7123" w14:paraId="2DDC282D" w14:textId="77777777" w:rsidTr="00431506">
        <w:trPr>
          <w:gridAfter w:val="2"/>
          <w:wAfter w:w="1784" w:type="dxa"/>
        </w:trPr>
        <w:tc>
          <w:tcPr>
            <w:tcW w:w="454" w:type="dxa"/>
            <w:shd w:val="clear" w:color="auto" w:fill="auto"/>
          </w:tcPr>
          <w:p w14:paraId="00E81CBE" w14:textId="77777777" w:rsidR="00431506" w:rsidRPr="006B7123" w:rsidRDefault="00431506" w:rsidP="00431506">
            <w:pPr>
              <w:tabs>
                <w:tab w:val="left" w:pos="1418"/>
                <w:tab w:val="left" w:pos="3969"/>
              </w:tabs>
              <w:rPr>
                <w:bCs/>
                <w:i/>
              </w:rPr>
            </w:pPr>
          </w:p>
        </w:tc>
        <w:tc>
          <w:tcPr>
            <w:tcW w:w="1374" w:type="dxa"/>
            <w:shd w:val="clear" w:color="auto" w:fill="auto"/>
          </w:tcPr>
          <w:p w14:paraId="63A35BB9" w14:textId="15C3084D" w:rsidR="00431506" w:rsidRPr="006B7123" w:rsidRDefault="00431506" w:rsidP="00431506">
            <w:pPr>
              <w:tabs>
                <w:tab w:val="left" w:pos="1418"/>
                <w:tab w:val="left" w:pos="3969"/>
              </w:tabs>
              <w:rPr>
                <w:i/>
              </w:rPr>
            </w:pPr>
          </w:p>
        </w:tc>
        <w:tc>
          <w:tcPr>
            <w:tcW w:w="4820" w:type="dxa"/>
            <w:shd w:val="clear" w:color="auto" w:fill="auto"/>
          </w:tcPr>
          <w:p w14:paraId="0D02A99D" w14:textId="69344835" w:rsidR="00431506" w:rsidRPr="006B7123" w:rsidRDefault="00431506" w:rsidP="00431506">
            <w:pPr>
              <w:tabs>
                <w:tab w:val="left" w:pos="1418"/>
                <w:tab w:val="left" w:pos="3969"/>
              </w:tabs>
              <w:rPr>
                <w:i/>
              </w:rPr>
            </w:pPr>
          </w:p>
        </w:tc>
        <w:tc>
          <w:tcPr>
            <w:tcW w:w="1842" w:type="dxa"/>
            <w:shd w:val="clear" w:color="auto" w:fill="auto"/>
          </w:tcPr>
          <w:p w14:paraId="3A319180" w14:textId="77777777" w:rsidR="00431506" w:rsidRPr="006B7123" w:rsidRDefault="00431506" w:rsidP="00431506">
            <w:pPr>
              <w:tabs>
                <w:tab w:val="left" w:pos="1418"/>
                <w:tab w:val="left" w:pos="3969"/>
              </w:tabs>
              <w:rPr>
                <w:bCs/>
                <w:i/>
              </w:rPr>
            </w:pPr>
          </w:p>
        </w:tc>
        <w:tc>
          <w:tcPr>
            <w:tcW w:w="892" w:type="dxa"/>
            <w:shd w:val="clear" w:color="auto" w:fill="auto"/>
          </w:tcPr>
          <w:p w14:paraId="1AA7AE73" w14:textId="77777777" w:rsidR="00431506" w:rsidRPr="006B7123" w:rsidRDefault="00431506" w:rsidP="00431506">
            <w:pPr>
              <w:tabs>
                <w:tab w:val="left" w:pos="1418"/>
                <w:tab w:val="left" w:pos="3969"/>
              </w:tabs>
              <w:jc w:val="center"/>
              <w:rPr>
                <w:bCs/>
                <w:i/>
              </w:rPr>
            </w:pPr>
          </w:p>
        </w:tc>
      </w:tr>
      <w:tr w:rsidR="00431506" w:rsidRPr="006B7123" w14:paraId="4FA9A76E" w14:textId="77777777" w:rsidTr="00431506">
        <w:trPr>
          <w:gridAfter w:val="2"/>
          <w:wAfter w:w="1784" w:type="dxa"/>
        </w:trPr>
        <w:tc>
          <w:tcPr>
            <w:tcW w:w="454" w:type="dxa"/>
            <w:shd w:val="clear" w:color="auto" w:fill="DBE5F1" w:themeFill="accent1" w:themeFillTint="33"/>
          </w:tcPr>
          <w:p w14:paraId="3970E995" w14:textId="08B898C0"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3BBDBE83" w14:textId="41EE26A7" w:rsidR="00431506" w:rsidRPr="006B7123" w:rsidRDefault="00ED5333" w:rsidP="00431506">
            <w:pPr>
              <w:tabs>
                <w:tab w:val="left" w:pos="1418"/>
                <w:tab w:val="left" w:pos="3969"/>
              </w:tabs>
              <w:rPr>
                <w:bCs/>
              </w:rPr>
            </w:pPr>
            <w:r>
              <w:t>7.4.4.1.2</w:t>
            </w:r>
          </w:p>
        </w:tc>
        <w:tc>
          <w:tcPr>
            <w:tcW w:w="4820" w:type="dxa"/>
            <w:shd w:val="clear" w:color="auto" w:fill="DBE5F1" w:themeFill="accent1" w:themeFillTint="33"/>
          </w:tcPr>
          <w:p w14:paraId="79428912" w14:textId="2BE66CF1" w:rsidR="00431506" w:rsidRPr="006B7123" w:rsidRDefault="00ED5333" w:rsidP="00431506">
            <w:pPr>
              <w:tabs>
                <w:tab w:val="left" w:pos="1418"/>
                <w:tab w:val="left" w:pos="3969"/>
              </w:tabs>
            </w:pPr>
            <w:r>
              <w:t>Ein Element kann als vom Typ A betrachtet werden, wenn für die Bauteile, die für das Erreichen der Sicherheitsfunktion erforderlich sind: a) das Ausfallverhalten aller eingesetzten Bauteile eindeutig definiert ist; und b) das Verhalten des Elements unter Fehlerbedingungen vollständig bestimmt werden kann; und c) ausreichend verlässliche Ausfalldaten existieren, um zu zeigen, dass die angenommenen Ausfallraten für erkannte und unerkannte gefahrbringende Ausfälle erreicht werden (siehe 7.4.9.3 bis 7.4.9.5)</w:t>
            </w:r>
          </w:p>
        </w:tc>
        <w:tc>
          <w:tcPr>
            <w:tcW w:w="1842" w:type="dxa"/>
            <w:shd w:val="clear" w:color="auto" w:fill="DBE5F1" w:themeFill="accent1" w:themeFillTint="33"/>
          </w:tcPr>
          <w:p w14:paraId="08915D72" w14:textId="77777777"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4BBA9317" w14:textId="77777777" w:rsidR="00431506" w:rsidRPr="006B7123" w:rsidRDefault="00431506" w:rsidP="00431506">
            <w:pPr>
              <w:tabs>
                <w:tab w:val="left" w:pos="1418"/>
                <w:tab w:val="left" w:pos="3969"/>
              </w:tabs>
              <w:jc w:val="center"/>
              <w:rPr>
                <w:bCs/>
              </w:rPr>
            </w:pPr>
          </w:p>
        </w:tc>
      </w:tr>
      <w:tr w:rsidR="00431506" w:rsidRPr="006B7123" w14:paraId="21993BFB" w14:textId="77777777" w:rsidTr="00431506">
        <w:trPr>
          <w:gridAfter w:val="2"/>
          <w:wAfter w:w="1784" w:type="dxa"/>
        </w:trPr>
        <w:tc>
          <w:tcPr>
            <w:tcW w:w="454" w:type="dxa"/>
            <w:shd w:val="clear" w:color="auto" w:fill="auto"/>
          </w:tcPr>
          <w:p w14:paraId="51133596" w14:textId="77777777" w:rsidR="00431506" w:rsidRPr="006B7123" w:rsidRDefault="00431506" w:rsidP="00431506">
            <w:pPr>
              <w:tabs>
                <w:tab w:val="left" w:pos="1418"/>
                <w:tab w:val="left" w:pos="3969"/>
              </w:tabs>
              <w:rPr>
                <w:bCs/>
              </w:rPr>
            </w:pPr>
          </w:p>
        </w:tc>
        <w:tc>
          <w:tcPr>
            <w:tcW w:w="1374" w:type="dxa"/>
            <w:shd w:val="clear" w:color="auto" w:fill="auto"/>
          </w:tcPr>
          <w:p w14:paraId="68FBA1B1" w14:textId="6F37373E" w:rsidR="00431506" w:rsidRPr="006B7123" w:rsidRDefault="00431506" w:rsidP="00431506">
            <w:pPr>
              <w:tabs>
                <w:tab w:val="left" w:pos="1418"/>
                <w:tab w:val="left" w:pos="3969"/>
              </w:tabs>
            </w:pPr>
          </w:p>
        </w:tc>
        <w:tc>
          <w:tcPr>
            <w:tcW w:w="4820" w:type="dxa"/>
            <w:shd w:val="clear" w:color="auto" w:fill="auto"/>
          </w:tcPr>
          <w:p w14:paraId="1876FA37" w14:textId="2D6AA48B" w:rsidR="00431506" w:rsidRPr="006B7123" w:rsidRDefault="00431506" w:rsidP="00431506">
            <w:pPr>
              <w:tabs>
                <w:tab w:val="left" w:pos="1418"/>
                <w:tab w:val="left" w:pos="3969"/>
              </w:tabs>
            </w:pPr>
          </w:p>
        </w:tc>
        <w:tc>
          <w:tcPr>
            <w:tcW w:w="1842" w:type="dxa"/>
            <w:shd w:val="clear" w:color="auto" w:fill="auto"/>
          </w:tcPr>
          <w:p w14:paraId="2769CD93" w14:textId="77777777" w:rsidR="00431506" w:rsidRPr="006B7123" w:rsidRDefault="00431506" w:rsidP="00431506">
            <w:pPr>
              <w:tabs>
                <w:tab w:val="left" w:pos="1418"/>
                <w:tab w:val="left" w:pos="3969"/>
              </w:tabs>
              <w:rPr>
                <w:bCs/>
              </w:rPr>
            </w:pPr>
          </w:p>
        </w:tc>
        <w:tc>
          <w:tcPr>
            <w:tcW w:w="892" w:type="dxa"/>
            <w:shd w:val="clear" w:color="auto" w:fill="auto"/>
          </w:tcPr>
          <w:p w14:paraId="21003FB8" w14:textId="77777777" w:rsidR="00431506" w:rsidRPr="006B7123" w:rsidRDefault="00431506" w:rsidP="00431506">
            <w:pPr>
              <w:tabs>
                <w:tab w:val="left" w:pos="1418"/>
                <w:tab w:val="left" w:pos="3969"/>
              </w:tabs>
              <w:jc w:val="center"/>
              <w:rPr>
                <w:bCs/>
              </w:rPr>
            </w:pPr>
          </w:p>
        </w:tc>
      </w:tr>
      <w:tr w:rsidR="00431506" w:rsidRPr="006B7123" w14:paraId="4A440F9F" w14:textId="77777777" w:rsidTr="00431506">
        <w:trPr>
          <w:gridAfter w:val="2"/>
          <w:wAfter w:w="1784" w:type="dxa"/>
        </w:trPr>
        <w:tc>
          <w:tcPr>
            <w:tcW w:w="454" w:type="dxa"/>
            <w:shd w:val="clear" w:color="auto" w:fill="DBE5F1" w:themeFill="accent1" w:themeFillTint="33"/>
          </w:tcPr>
          <w:p w14:paraId="3A890B24" w14:textId="2A0A904F"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367D384C" w14:textId="729222BA" w:rsidR="00431506" w:rsidRPr="006B7123" w:rsidRDefault="00ED5333" w:rsidP="00431506">
            <w:pPr>
              <w:tabs>
                <w:tab w:val="left" w:pos="1418"/>
                <w:tab w:val="left" w:pos="3969"/>
              </w:tabs>
              <w:rPr>
                <w:bCs/>
              </w:rPr>
            </w:pPr>
            <w:r>
              <w:t>7.4.4.1.4</w:t>
            </w:r>
          </w:p>
        </w:tc>
        <w:tc>
          <w:tcPr>
            <w:tcW w:w="4820" w:type="dxa"/>
            <w:shd w:val="clear" w:color="auto" w:fill="DBE5F1" w:themeFill="accent1" w:themeFillTint="33"/>
          </w:tcPr>
          <w:p w14:paraId="5762521B" w14:textId="77777777" w:rsidR="00ED5333" w:rsidRDefault="00ED5333" w:rsidP="00ED5333">
            <w:pPr>
              <w:tabs>
                <w:tab w:val="left" w:pos="1418"/>
                <w:tab w:val="left" w:pos="3969"/>
              </w:tabs>
            </w:pPr>
            <w:r>
              <w:t xml:space="preserve">Bei der Abschätzung des Anteils sicherer Ausfälle eines Elements, das zur Verwendung in einem Teilsystem mit einer Hardwarefehlertoleranz von 0 vorgesehen ist und das eine Sicherheitsfunktion oder einen Teil einer Sicherheitsfunktion ausführt, die in der Betriebsart mit hoher Anforderungsrate oder bei kontinuierlicher Anforderung betrieben wird, darf die Diagnose nur angerechnet werden, wenn: </w:t>
            </w:r>
          </w:p>
          <w:p w14:paraId="7C6A7B60" w14:textId="77777777" w:rsidR="00ED5333" w:rsidRDefault="00ED5333" w:rsidP="00ED5333">
            <w:pPr>
              <w:tabs>
                <w:tab w:val="left" w:pos="1418"/>
                <w:tab w:val="left" w:pos="3969"/>
              </w:tabs>
            </w:pPr>
          </w:p>
          <w:p w14:paraId="5AAD046E" w14:textId="77777777" w:rsidR="00ED5333" w:rsidRDefault="00ED5333" w:rsidP="00ED5333">
            <w:pPr>
              <w:tabs>
                <w:tab w:val="left" w:pos="1418"/>
                <w:tab w:val="left" w:pos="3969"/>
              </w:tabs>
            </w:pPr>
            <w:r>
              <w:t>– die Summe von Diagnose-Testintervall und der Zeit, um die zum Erreichen oder Aufrechterhalten eines sicheren Zustands festgelegte Reaktion durchzuführen, kleiner als die Prozess-Sicherheitszeit ist; oder</w:t>
            </w:r>
          </w:p>
          <w:p w14:paraId="7CE59BBD" w14:textId="4658E098" w:rsidR="00431506" w:rsidRPr="006B7123" w:rsidRDefault="00ED5333" w:rsidP="00ED5333">
            <w:pPr>
              <w:tabs>
                <w:tab w:val="left" w:pos="1418"/>
                <w:tab w:val="left" w:pos="3969"/>
              </w:tabs>
            </w:pPr>
            <w:r>
              <w:lastRenderedPageBreak/>
              <w:t xml:space="preserve"> – bei Betrieb in der Betriebsart mit hoher Anforderungsrate das Verhältnis der Diagnose-</w:t>
            </w:r>
            <w:proofErr w:type="spellStart"/>
            <w:r>
              <w:t>Testrate</w:t>
            </w:r>
            <w:proofErr w:type="spellEnd"/>
            <w:r>
              <w:t xml:space="preserve"> zur Anforderungsrate 100 gleicht oder übertrifft.</w:t>
            </w:r>
          </w:p>
        </w:tc>
        <w:tc>
          <w:tcPr>
            <w:tcW w:w="1842" w:type="dxa"/>
            <w:shd w:val="clear" w:color="auto" w:fill="DBE5F1" w:themeFill="accent1" w:themeFillTint="33"/>
          </w:tcPr>
          <w:p w14:paraId="0F94A397" w14:textId="7FD37410"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54548A22" w14:textId="77777777" w:rsidR="00431506" w:rsidRPr="006B7123" w:rsidRDefault="00431506" w:rsidP="00431506">
            <w:pPr>
              <w:tabs>
                <w:tab w:val="left" w:pos="1418"/>
                <w:tab w:val="left" w:pos="3969"/>
              </w:tabs>
              <w:jc w:val="center"/>
              <w:rPr>
                <w:bCs/>
              </w:rPr>
            </w:pPr>
          </w:p>
        </w:tc>
      </w:tr>
      <w:tr w:rsidR="00431506" w:rsidRPr="006B7123" w14:paraId="29E795B4" w14:textId="77777777" w:rsidTr="00431506">
        <w:trPr>
          <w:gridAfter w:val="2"/>
          <w:wAfter w:w="1784" w:type="dxa"/>
        </w:trPr>
        <w:tc>
          <w:tcPr>
            <w:tcW w:w="454" w:type="dxa"/>
            <w:shd w:val="clear" w:color="auto" w:fill="auto"/>
          </w:tcPr>
          <w:p w14:paraId="62A4C815" w14:textId="77777777" w:rsidR="00431506" w:rsidRPr="006B7123" w:rsidRDefault="00431506" w:rsidP="00431506">
            <w:pPr>
              <w:tabs>
                <w:tab w:val="left" w:pos="1418"/>
                <w:tab w:val="left" w:pos="3969"/>
              </w:tabs>
              <w:rPr>
                <w:bCs/>
              </w:rPr>
            </w:pPr>
          </w:p>
        </w:tc>
        <w:tc>
          <w:tcPr>
            <w:tcW w:w="1374" w:type="dxa"/>
            <w:shd w:val="clear" w:color="auto" w:fill="auto"/>
          </w:tcPr>
          <w:p w14:paraId="669CB9C0" w14:textId="724F033C" w:rsidR="00431506" w:rsidRPr="006B7123" w:rsidRDefault="00431506" w:rsidP="00431506">
            <w:pPr>
              <w:tabs>
                <w:tab w:val="left" w:pos="1418"/>
                <w:tab w:val="left" w:pos="3969"/>
              </w:tabs>
              <w:rPr>
                <w:bCs/>
              </w:rPr>
            </w:pPr>
          </w:p>
        </w:tc>
        <w:tc>
          <w:tcPr>
            <w:tcW w:w="4820" w:type="dxa"/>
            <w:shd w:val="clear" w:color="auto" w:fill="auto"/>
          </w:tcPr>
          <w:p w14:paraId="258ED8B6" w14:textId="77777777" w:rsidR="00431506" w:rsidRPr="006B7123" w:rsidRDefault="00431506" w:rsidP="00431506">
            <w:pPr>
              <w:tabs>
                <w:tab w:val="left" w:pos="1418"/>
                <w:tab w:val="left" w:pos="3969"/>
              </w:tabs>
            </w:pPr>
          </w:p>
        </w:tc>
        <w:tc>
          <w:tcPr>
            <w:tcW w:w="1842" w:type="dxa"/>
            <w:shd w:val="clear" w:color="auto" w:fill="auto"/>
          </w:tcPr>
          <w:p w14:paraId="741C8F69" w14:textId="77777777" w:rsidR="00431506" w:rsidRPr="006B7123" w:rsidRDefault="00431506" w:rsidP="00431506">
            <w:pPr>
              <w:tabs>
                <w:tab w:val="left" w:pos="1418"/>
                <w:tab w:val="left" w:pos="3969"/>
              </w:tabs>
              <w:rPr>
                <w:bCs/>
              </w:rPr>
            </w:pPr>
          </w:p>
        </w:tc>
        <w:tc>
          <w:tcPr>
            <w:tcW w:w="892" w:type="dxa"/>
            <w:shd w:val="clear" w:color="auto" w:fill="auto"/>
          </w:tcPr>
          <w:p w14:paraId="06B6B26C" w14:textId="77777777" w:rsidR="00431506" w:rsidRPr="006B7123" w:rsidRDefault="00431506" w:rsidP="00431506">
            <w:pPr>
              <w:tabs>
                <w:tab w:val="left" w:pos="1418"/>
                <w:tab w:val="left" w:pos="3969"/>
              </w:tabs>
              <w:jc w:val="center"/>
              <w:rPr>
                <w:bCs/>
              </w:rPr>
            </w:pPr>
          </w:p>
        </w:tc>
      </w:tr>
      <w:tr w:rsidR="00431506" w:rsidRPr="006B7123" w14:paraId="7264079B" w14:textId="77777777" w:rsidTr="00431506">
        <w:trPr>
          <w:gridAfter w:val="2"/>
          <w:wAfter w:w="1784" w:type="dxa"/>
        </w:trPr>
        <w:tc>
          <w:tcPr>
            <w:tcW w:w="454" w:type="dxa"/>
            <w:shd w:val="clear" w:color="auto" w:fill="DBE5F1" w:themeFill="accent1" w:themeFillTint="33"/>
          </w:tcPr>
          <w:p w14:paraId="3018155D" w14:textId="2AA31557"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26F85905" w14:textId="16F8C671" w:rsidR="00431506" w:rsidRPr="006B7123" w:rsidRDefault="00ED5333" w:rsidP="00431506">
            <w:pPr>
              <w:tabs>
                <w:tab w:val="left" w:pos="1418"/>
                <w:tab w:val="left" w:pos="3969"/>
              </w:tabs>
              <w:rPr>
                <w:bCs/>
              </w:rPr>
            </w:pPr>
            <w:r>
              <w:t>7.4.4.1.5</w:t>
            </w:r>
          </w:p>
        </w:tc>
        <w:tc>
          <w:tcPr>
            <w:tcW w:w="4820" w:type="dxa"/>
            <w:shd w:val="clear" w:color="auto" w:fill="DBE5F1" w:themeFill="accent1" w:themeFillTint="33"/>
          </w:tcPr>
          <w:p w14:paraId="79F02DF4" w14:textId="77777777" w:rsidR="00ED5333" w:rsidRDefault="00ED5333" w:rsidP="00431506">
            <w:pPr>
              <w:tabs>
                <w:tab w:val="left" w:pos="1418"/>
                <w:tab w:val="left" w:pos="3969"/>
              </w:tabs>
            </w:pPr>
            <w:r>
              <w:t xml:space="preserve">Bei der Abschätzung des Anteils sicherer Ausfälle eines Elements, das: </w:t>
            </w:r>
          </w:p>
          <w:p w14:paraId="73F88C57" w14:textId="77777777" w:rsidR="00ED5333" w:rsidRDefault="00ED5333" w:rsidP="00431506">
            <w:pPr>
              <w:tabs>
                <w:tab w:val="left" w:pos="1418"/>
                <w:tab w:val="left" w:pos="3969"/>
              </w:tabs>
            </w:pPr>
          </w:p>
          <w:p w14:paraId="1CDE32FE" w14:textId="77777777" w:rsidR="00ED5333" w:rsidRDefault="00ED5333" w:rsidP="00431506">
            <w:pPr>
              <w:tabs>
                <w:tab w:val="left" w:pos="1418"/>
                <w:tab w:val="left" w:pos="3969"/>
              </w:tabs>
            </w:pPr>
            <w:r>
              <w:t xml:space="preserve">– eine Hardwarefehlertoleranz größer 0 besitzt und das eine Sicherheitsfunktion oder einen Teil einer Sicherheitsfunktion ausführt, die in der Betriebsart mit hoher Anforderungsrate oder bei kontinuierlicher Anforderung betrieben wird; oder </w:t>
            </w:r>
          </w:p>
          <w:p w14:paraId="64AE4417" w14:textId="77777777" w:rsidR="00ED5333" w:rsidRDefault="00ED5333" w:rsidP="00431506">
            <w:pPr>
              <w:tabs>
                <w:tab w:val="left" w:pos="1418"/>
                <w:tab w:val="left" w:pos="3969"/>
              </w:tabs>
            </w:pPr>
          </w:p>
          <w:p w14:paraId="5B33E8EA" w14:textId="77777777" w:rsidR="00ED5333" w:rsidRDefault="00ED5333" w:rsidP="00431506">
            <w:pPr>
              <w:tabs>
                <w:tab w:val="left" w:pos="1418"/>
                <w:tab w:val="left" w:pos="3969"/>
              </w:tabs>
            </w:pPr>
            <w:r>
              <w:t xml:space="preserve">– eine Sicherheitsfunktion oder einen Teil einer Sicherheitsfunktion in der Betriebsart mit niedriger Anforderungsrate ausführt; </w:t>
            </w:r>
          </w:p>
          <w:p w14:paraId="213DD970" w14:textId="77777777" w:rsidR="00ED5333" w:rsidRDefault="00ED5333" w:rsidP="00431506">
            <w:pPr>
              <w:tabs>
                <w:tab w:val="left" w:pos="1418"/>
                <w:tab w:val="left" w:pos="3969"/>
              </w:tabs>
            </w:pPr>
          </w:p>
          <w:p w14:paraId="207BCC31" w14:textId="2156FD3D" w:rsidR="00431506" w:rsidRPr="006B7123" w:rsidRDefault="00ED5333" w:rsidP="00431506">
            <w:pPr>
              <w:tabs>
                <w:tab w:val="left" w:pos="1418"/>
                <w:tab w:val="left" w:pos="3969"/>
              </w:tabs>
            </w:pPr>
            <w:r>
              <w:t>darf die Diagnose nur angerechnet werden, wenn die Summe von Diagnose-Testintervall und die Zeit zur Ausführung der Reparatur eines erkannten Ausfalls geringer ist, als die in der Berechnung zur Ermittlung der erreichten Sicherheitsintegrität für diese Sicherheitsfunktion verwendete MTTR.</w:t>
            </w:r>
          </w:p>
        </w:tc>
        <w:tc>
          <w:tcPr>
            <w:tcW w:w="1842" w:type="dxa"/>
            <w:shd w:val="clear" w:color="auto" w:fill="DBE5F1" w:themeFill="accent1" w:themeFillTint="33"/>
          </w:tcPr>
          <w:p w14:paraId="48553031" w14:textId="6E18868E"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0726B114" w14:textId="77777777" w:rsidR="00431506" w:rsidRPr="006B7123" w:rsidRDefault="00431506" w:rsidP="00431506">
            <w:pPr>
              <w:tabs>
                <w:tab w:val="left" w:pos="1418"/>
                <w:tab w:val="left" w:pos="3969"/>
              </w:tabs>
              <w:jc w:val="center"/>
              <w:rPr>
                <w:bCs/>
              </w:rPr>
            </w:pPr>
          </w:p>
        </w:tc>
      </w:tr>
      <w:tr w:rsidR="00C930FD" w:rsidRPr="006B7123" w14:paraId="0436F94B" w14:textId="77777777" w:rsidTr="009B2A4F">
        <w:trPr>
          <w:gridAfter w:val="2"/>
          <w:wAfter w:w="1784" w:type="dxa"/>
        </w:trPr>
        <w:tc>
          <w:tcPr>
            <w:tcW w:w="454" w:type="dxa"/>
            <w:shd w:val="clear" w:color="auto" w:fill="auto"/>
          </w:tcPr>
          <w:p w14:paraId="44C055D8" w14:textId="77777777" w:rsidR="00C930FD" w:rsidRPr="006B7123" w:rsidRDefault="00C930FD" w:rsidP="00431506">
            <w:pPr>
              <w:tabs>
                <w:tab w:val="left" w:pos="1418"/>
                <w:tab w:val="left" w:pos="3969"/>
              </w:tabs>
              <w:rPr>
                <w:bCs/>
              </w:rPr>
            </w:pPr>
          </w:p>
        </w:tc>
        <w:tc>
          <w:tcPr>
            <w:tcW w:w="1374" w:type="dxa"/>
            <w:shd w:val="clear" w:color="auto" w:fill="auto"/>
          </w:tcPr>
          <w:p w14:paraId="21AA0A19" w14:textId="77777777" w:rsidR="00C930FD" w:rsidRPr="006B7123" w:rsidRDefault="00C930FD" w:rsidP="00431506">
            <w:pPr>
              <w:tabs>
                <w:tab w:val="left" w:pos="1418"/>
                <w:tab w:val="left" w:pos="3969"/>
              </w:tabs>
              <w:rPr>
                <w:bCs/>
              </w:rPr>
            </w:pPr>
          </w:p>
        </w:tc>
        <w:tc>
          <w:tcPr>
            <w:tcW w:w="4820" w:type="dxa"/>
            <w:shd w:val="clear" w:color="auto" w:fill="auto"/>
          </w:tcPr>
          <w:p w14:paraId="135237A1" w14:textId="77777777" w:rsidR="00C930FD" w:rsidRPr="006B7123" w:rsidRDefault="00C930FD" w:rsidP="00431506">
            <w:pPr>
              <w:tabs>
                <w:tab w:val="left" w:pos="1418"/>
                <w:tab w:val="left" w:pos="3969"/>
              </w:tabs>
            </w:pPr>
          </w:p>
        </w:tc>
        <w:tc>
          <w:tcPr>
            <w:tcW w:w="1842" w:type="dxa"/>
            <w:shd w:val="clear" w:color="auto" w:fill="auto"/>
          </w:tcPr>
          <w:p w14:paraId="542CC718" w14:textId="77777777" w:rsidR="00C930FD" w:rsidRPr="006B7123" w:rsidRDefault="00C930FD" w:rsidP="00431506">
            <w:pPr>
              <w:tabs>
                <w:tab w:val="left" w:pos="1418"/>
                <w:tab w:val="left" w:pos="3969"/>
              </w:tabs>
              <w:rPr>
                <w:bCs/>
              </w:rPr>
            </w:pPr>
          </w:p>
        </w:tc>
        <w:tc>
          <w:tcPr>
            <w:tcW w:w="892" w:type="dxa"/>
            <w:shd w:val="clear" w:color="auto" w:fill="auto"/>
          </w:tcPr>
          <w:p w14:paraId="54DED8FB" w14:textId="77777777" w:rsidR="00C930FD" w:rsidRPr="006B7123" w:rsidRDefault="00C930FD" w:rsidP="00431506">
            <w:pPr>
              <w:tabs>
                <w:tab w:val="left" w:pos="1418"/>
                <w:tab w:val="left" w:pos="3969"/>
              </w:tabs>
              <w:jc w:val="center"/>
              <w:rPr>
                <w:bCs/>
              </w:rPr>
            </w:pPr>
          </w:p>
        </w:tc>
      </w:tr>
      <w:tr w:rsidR="00C930FD" w:rsidRPr="006B7123" w14:paraId="1491BB20" w14:textId="77777777" w:rsidTr="00431506">
        <w:trPr>
          <w:gridAfter w:val="2"/>
          <w:wAfter w:w="1784" w:type="dxa"/>
        </w:trPr>
        <w:tc>
          <w:tcPr>
            <w:tcW w:w="454" w:type="dxa"/>
            <w:shd w:val="clear" w:color="auto" w:fill="DBE5F1" w:themeFill="accent1" w:themeFillTint="33"/>
          </w:tcPr>
          <w:p w14:paraId="5B0B1607" w14:textId="77777777" w:rsidR="00C930FD" w:rsidRPr="006B7123" w:rsidRDefault="00C930FD" w:rsidP="00431506">
            <w:pPr>
              <w:tabs>
                <w:tab w:val="left" w:pos="1418"/>
                <w:tab w:val="left" w:pos="3969"/>
              </w:tabs>
              <w:rPr>
                <w:bCs/>
              </w:rPr>
            </w:pPr>
          </w:p>
        </w:tc>
        <w:tc>
          <w:tcPr>
            <w:tcW w:w="1374" w:type="dxa"/>
            <w:shd w:val="clear" w:color="auto" w:fill="DBE5F1" w:themeFill="accent1" w:themeFillTint="33"/>
          </w:tcPr>
          <w:p w14:paraId="5358E7E7" w14:textId="7EEA008E" w:rsidR="00C930FD" w:rsidRPr="006B7123" w:rsidRDefault="003A51A5" w:rsidP="00431506">
            <w:pPr>
              <w:tabs>
                <w:tab w:val="left" w:pos="1418"/>
                <w:tab w:val="left" w:pos="3969"/>
              </w:tabs>
              <w:rPr>
                <w:bCs/>
              </w:rPr>
            </w:pPr>
            <w:r>
              <w:t>7.4.4.2.1</w:t>
            </w:r>
          </w:p>
        </w:tc>
        <w:tc>
          <w:tcPr>
            <w:tcW w:w="4820" w:type="dxa"/>
            <w:shd w:val="clear" w:color="auto" w:fill="DBE5F1" w:themeFill="accent1" w:themeFillTint="33"/>
          </w:tcPr>
          <w:p w14:paraId="5F6C2151" w14:textId="77777777" w:rsidR="003A51A5" w:rsidRDefault="003A51A5" w:rsidP="00431506">
            <w:pPr>
              <w:tabs>
                <w:tab w:val="left" w:pos="1418"/>
                <w:tab w:val="left" w:pos="3969"/>
              </w:tabs>
            </w:pPr>
            <w:r>
              <w:t xml:space="preserve">Um den maximalen Sicherheits-Integritätslevel zu bestimmen, der für eine Sicherheitsfunktion in Anspruch genommen werden kann, muss das folgende Verfahren befolgt werden: </w:t>
            </w:r>
          </w:p>
          <w:p w14:paraId="798C89B3" w14:textId="77777777" w:rsidR="003A51A5" w:rsidRDefault="003A51A5" w:rsidP="00431506">
            <w:pPr>
              <w:tabs>
                <w:tab w:val="left" w:pos="1418"/>
                <w:tab w:val="left" w:pos="3969"/>
              </w:tabs>
            </w:pPr>
          </w:p>
          <w:p w14:paraId="6AE73670" w14:textId="77777777" w:rsidR="003A51A5" w:rsidRDefault="003A51A5" w:rsidP="00431506">
            <w:pPr>
              <w:tabs>
                <w:tab w:val="left" w:pos="1418"/>
                <w:tab w:val="left" w:pos="3969"/>
              </w:tabs>
            </w:pPr>
            <w:r>
              <w:t xml:space="preserve">1) Definition der Teilsysteme, aus denen das sicherheitsbezogene E/E/PE-System besteht. </w:t>
            </w:r>
          </w:p>
          <w:p w14:paraId="6024B587" w14:textId="77777777" w:rsidR="003A51A5" w:rsidRDefault="003A51A5" w:rsidP="00431506">
            <w:pPr>
              <w:tabs>
                <w:tab w:val="left" w:pos="1418"/>
                <w:tab w:val="left" w:pos="3969"/>
              </w:tabs>
            </w:pPr>
          </w:p>
          <w:p w14:paraId="3906AAA1" w14:textId="77777777" w:rsidR="003A51A5" w:rsidRDefault="003A51A5" w:rsidP="003A51A5">
            <w:pPr>
              <w:tabs>
                <w:tab w:val="left" w:pos="1418"/>
                <w:tab w:val="left" w:pos="3969"/>
              </w:tabs>
            </w:pPr>
            <w:r>
              <w:t xml:space="preserve">2) Für jedes Teilsystem Bestimmung des Anteils sicherer Ausfälle separat für alle Elemente im Teilsystem (d. h. auf individueller Basis von Elementen mit jedem Element mit einer Hardwarefehlertoleranz von 0). Bei redundanter Konfiguration der Elemente kann die SFF unter Berücksichtigung der zusätzlichen Diagnose, die vorhanden sein kann (z. B. durch Vergleich von redundanten Elementen), berechnet werden. </w:t>
            </w:r>
          </w:p>
          <w:p w14:paraId="2965DFBC" w14:textId="77777777" w:rsidR="003A51A5" w:rsidRDefault="003A51A5" w:rsidP="003A51A5">
            <w:pPr>
              <w:tabs>
                <w:tab w:val="left" w:pos="1418"/>
                <w:tab w:val="left" w:pos="3969"/>
              </w:tabs>
            </w:pPr>
          </w:p>
          <w:p w14:paraId="4FE5EECC" w14:textId="45CEF9C7" w:rsidR="003A51A5" w:rsidRDefault="003A51A5" w:rsidP="003A51A5">
            <w:pPr>
              <w:tabs>
                <w:tab w:val="left" w:pos="1418"/>
                <w:tab w:val="left" w:pos="3969"/>
              </w:tabs>
            </w:pPr>
            <w:r>
              <w:lastRenderedPageBreak/>
              <w:t xml:space="preserve">3) Für jedes Element Berücksichtigung des erreichten Anteils sicherer Ausfälle und der Hardwarefehlertoleranz von 0 zur Bestimmung des maximalen Sicherheits-Integritätslevels, der aus </w:t>
            </w:r>
            <w:r w:rsidRPr="003A51A5">
              <w:rPr>
                <w:b/>
              </w:rPr>
              <w:t>Tabelle 2, Spalte 2</w:t>
            </w:r>
            <w:r>
              <w:t xml:space="preserve"> (für Typ A-Elemente), und aus </w:t>
            </w:r>
            <w:r w:rsidRPr="003A51A5">
              <w:rPr>
                <w:b/>
              </w:rPr>
              <w:t>Tabelle 3, Spalte 2</w:t>
            </w:r>
            <w:r>
              <w:t xml:space="preserve"> (für Typ B-Elemente), in Anspruch genommen werden kann.</w:t>
            </w:r>
          </w:p>
          <w:p w14:paraId="63F03B33" w14:textId="77777777" w:rsidR="003A51A5" w:rsidRDefault="003A51A5" w:rsidP="003A51A5">
            <w:pPr>
              <w:tabs>
                <w:tab w:val="left" w:pos="1418"/>
                <w:tab w:val="left" w:pos="3969"/>
              </w:tabs>
            </w:pPr>
          </w:p>
          <w:p w14:paraId="14C56F33" w14:textId="04229DD5" w:rsidR="00C930FD" w:rsidRPr="006B7123" w:rsidRDefault="003A51A5" w:rsidP="003A51A5">
            <w:pPr>
              <w:tabs>
                <w:tab w:val="left" w:pos="1418"/>
                <w:tab w:val="left" w:pos="3969"/>
              </w:tabs>
            </w:pPr>
            <w:r>
              <w:t xml:space="preserve">4) Anwendung der Methode in </w:t>
            </w:r>
            <w:r w:rsidRPr="003A51A5">
              <w:rPr>
                <w:b/>
              </w:rPr>
              <w:t>7.4.4.2.3</w:t>
            </w:r>
            <w:r>
              <w:t xml:space="preserve"> und </w:t>
            </w:r>
            <w:r w:rsidRPr="003A51A5">
              <w:rPr>
                <w:b/>
              </w:rPr>
              <w:t>7.4.4.2.4</w:t>
            </w:r>
            <w:r>
              <w:t xml:space="preserve"> zur Bestimmung des maximalen </w:t>
            </w:r>
            <w:proofErr w:type="spellStart"/>
            <w:r>
              <w:t>SicherheitsIntegritätslevels</w:t>
            </w:r>
            <w:proofErr w:type="spellEnd"/>
            <w:r>
              <w:t xml:space="preserve">, der für das Teilsystem in Anspruch genommen werden kann. 5) Der maximale Sicherheits-Integritätslevel, der für ein sicherheitsbezogenes E/E/PE-System in Anspruch genommen werden kann, muss durch das Teilsystem bestimmt werden, das den niedrigsten </w:t>
            </w:r>
            <w:proofErr w:type="spellStart"/>
            <w:r>
              <w:t>Sicherheits</w:t>
            </w:r>
            <w:proofErr w:type="spellEnd"/>
          </w:p>
        </w:tc>
        <w:tc>
          <w:tcPr>
            <w:tcW w:w="1842" w:type="dxa"/>
            <w:shd w:val="clear" w:color="auto" w:fill="DBE5F1" w:themeFill="accent1" w:themeFillTint="33"/>
          </w:tcPr>
          <w:p w14:paraId="7547A8AD" w14:textId="77777777" w:rsidR="00C930FD" w:rsidRPr="006B7123" w:rsidRDefault="00C930FD" w:rsidP="00431506">
            <w:pPr>
              <w:tabs>
                <w:tab w:val="left" w:pos="1418"/>
                <w:tab w:val="left" w:pos="3969"/>
              </w:tabs>
              <w:rPr>
                <w:bCs/>
              </w:rPr>
            </w:pPr>
          </w:p>
        </w:tc>
        <w:tc>
          <w:tcPr>
            <w:tcW w:w="892" w:type="dxa"/>
            <w:shd w:val="clear" w:color="auto" w:fill="DBE5F1" w:themeFill="accent1" w:themeFillTint="33"/>
          </w:tcPr>
          <w:p w14:paraId="591EFB0B" w14:textId="77777777" w:rsidR="00C930FD" w:rsidRPr="006B7123" w:rsidRDefault="00C930FD" w:rsidP="00431506">
            <w:pPr>
              <w:tabs>
                <w:tab w:val="left" w:pos="1418"/>
                <w:tab w:val="left" w:pos="3969"/>
              </w:tabs>
              <w:jc w:val="center"/>
              <w:rPr>
                <w:bCs/>
              </w:rPr>
            </w:pPr>
          </w:p>
        </w:tc>
      </w:tr>
      <w:tr w:rsidR="00C930FD" w:rsidRPr="006B7123" w14:paraId="517D4A21" w14:textId="77777777" w:rsidTr="009B2A4F">
        <w:trPr>
          <w:gridAfter w:val="2"/>
          <w:wAfter w:w="1784" w:type="dxa"/>
        </w:trPr>
        <w:tc>
          <w:tcPr>
            <w:tcW w:w="454" w:type="dxa"/>
            <w:shd w:val="clear" w:color="auto" w:fill="auto"/>
          </w:tcPr>
          <w:p w14:paraId="0321EA9F" w14:textId="77777777" w:rsidR="00C930FD" w:rsidRPr="006B7123" w:rsidRDefault="00C930FD" w:rsidP="00431506">
            <w:pPr>
              <w:tabs>
                <w:tab w:val="left" w:pos="1418"/>
                <w:tab w:val="left" w:pos="3969"/>
              </w:tabs>
              <w:rPr>
                <w:bCs/>
              </w:rPr>
            </w:pPr>
          </w:p>
        </w:tc>
        <w:tc>
          <w:tcPr>
            <w:tcW w:w="1374" w:type="dxa"/>
            <w:shd w:val="clear" w:color="auto" w:fill="auto"/>
          </w:tcPr>
          <w:p w14:paraId="4732808C" w14:textId="77777777" w:rsidR="00C930FD" w:rsidRPr="006B7123" w:rsidRDefault="00C930FD" w:rsidP="00431506">
            <w:pPr>
              <w:tabs>
                <w:tab w:val="left" w:pos="1418"/>
                <w:tab w:val="left" w:pos="3969"/>
              </w:tabs>
              <w:rPr>
                <w:bCs/>
              </w:rPr>
            </w:pPr>
          </w:p>
        </w:tc>
        <w:tc>
          <w:tcPr>
            <w:tcW w:w="4820" w:type="dxa"/>
            <w:shd w:val="clear" w:color="auto" w:fill="auto"/>
          </w:tcPr>
          <w:p w14:paraId="777A49D5" w14:textId="77777777" w:rsidR="00C930FD" w:rsidRPr="006B7123" w:rsidRDefault="00C930FD" w:rsidP="00431506">
            <w:pPr>
              <w:tabs>
                <w:tab w:val="left" w:pos="1418"/>
                <w:tab w:val="left" w:pos="3969"/>
              </w:tabs>
            </w:pPr>
          </w:p>
        </w:tc>
        <w:tc>
          <w:tcPr>
            <w:tcW w:w="1842" w:type="dxa"/>
            <w:shd w:val="clear" w:color="auto" w:fill="auto"/>
          </w:tcPr>
          <w:p w14:paraId="296F7275" w14:textId="77777777" w:rsidR="00C930FD" w:rsidRPr="006B7123" w:rsidRDefault="00C930FD" w:rsidP="00431506">
            <w:pPr>
              <w:tabs>
                <w:tab w:val="left" w:pos="1418"/>
                <w:tab w:val="left" w:pos="3969"/>
              </w:tabs>
              <w:rPr>
                <w:bCs/>
              </w:rPr>
            </w:pPr>
          </w:p>
        </w:tc>
        <w:tc>
          <w:tcPr>
            <w:tcW w:w="892" w:type="dxa"/>
            <w:shd w:val="clear" w:color="auto" w:fill="auto"/>
          </w:tcPr>
          <w:p w14:paraId="3386B292" w14:textId="77777777" w:rsidR="00C930FD" w:rsidRPr="006B7123" w:rsidRDefault="00C930FD" w:rsidP="00431506">
            <w:pPr>
              <w:tabs>
                <w:tab w:val="left" w:pos="1418"/>
                <w:tab w:val="left" w:pos="3969"/>
              </w:tabs>
              <w:jc w:val="center"/>
              <w:rPr>
                <w:bCs/>
              </w:rPr>
            </w:pPr>
          </w:p>
        </w:tc>
      </w:tr>
      <w:tr w:rsidR="00C930FD" w:rsidRPr="006B7123" w14:paraId="777B8826" w14:textId="77777777" w:rsidTr="00431506">
        <w:trPr>
          <w:gridAfter w:val="2"/>
          <w:wAfter w:w="1784" w:type="dxa"/>
        </w:trPr>
        <w:tc>
          <w:tcPr>
            <w:tcW w:w="454" w:type="dxa"/>
            <w:shd w:val="clear" w:color="auto" w:fill="DBE5F1" w:themeFill="accent1" w:themeFillTint="33"/>
          </w:tcPr>
          <w:p w14:paraId="259066C1" w14:textId="77777777" w:rsidR="00C930FD" w:rsidRPr="006B7123" w:rsidRDefault="00C930FD" w:rsidP="00431506">
            <w:pPr>
              <w:tabs>
                <w:tab w:val="left" w:pos="1418"/>
                <w:tab w:val="left" w:pos="3969"/>
              </w:tabs>
              <w:rPr>
                <w:bCs/>
              </w:rPr>
            </w:pPr>
          </w:p>
        </w:tc>
        <w:tc>
          <w:tcPr>
            <w:tcW w:w="1374" w:type="dxa"/>
            <w:shd w:val="clear" w:color="auto" w:fill="DBE5F1" w:themeFill="accent1" w:themeFillTint="33"/>
          </w:tcPr>
          <w:p w14:paraId="2FC2C45E" w14:textId="66506267" w:rsidR="00C930FD" w:rsidRPr="006B7123" w:rsidRDefault="003A51A5" w:rsidP="00431506">
            <w:pPr>
              <w:tabs>
                <w:tab w:val="left" w:pos="1418"/>
                <w:tab w:val="left" w:pos="3969"/>
              </w:tabs>
              <w:rPr>
                <w:bCs/>
              </w:rPr>
            </w:pPr>
            <w:r>
              <w:t>7.4.4.2.1</w:t>
            </w:r>
          </w:p>
        </w:tc>
        <w:tc>
          <w:tcPr>
            <w:tcW w:w="4820" w:type="dxa"/>
            <w:shd w:val="clear" w:color="auto" w:fill="DBE5F1" w:themeFill="accent1" w:themeFillTint="33"/>
          </w:tcPr>
          <w:p w14:paraId="3C81AC66" w14:textId="77777777" w:rsidR="003A51A5" w:rsidRDefault="003A51A5" w:rsidP="00431506">
            <w:pPr>
              <w:tabs>
                <w:tab w:val="left" w:pos="1418"/>
                <w:tab w:val="left" w:pos="3969"/>
              </w:tabs>
            </w:pPr>
            <w:r>
              <w:t xml:space="preserve">Um den maximalen Sicherheits-Integritätslevel zu bestimmen, der für eine Sicherheitsfunktion in Anspruch genommen werden kann, muss das folgende Verfahren befolgt werden: </w:t>
            </w:r>
          </w:p>
          <w:p w14:paraId="32AC8FC3" w14:textId="77777777" w:rsidR="003A51A5" w:rsidRDefault="003A51A5" w:rsidP="00431506">
            <w:pPr>
              <w:tabs>
                <w:tab w:val="left" w:pos="1418"/>
                <w:tab w:val="left" w:pos="3969"/>
              </w:tabs>
            </w:pPr>
          </w:p>
          <w:p w14:paraId="480F11B6" w14:textId="77777777" w:rsidR="003A51A5" w:rsidRDefault="003A51A5" w:rsidP="00431506">
            <w:pPr>
              <w:tabs>
                <w:tab w:val="left" w:pos="1418"/>
                <w:tab w:val="left" w:pos="3969"/>
              </w:tabs>
            </w:pPr>
            <w:r>
              <w:t xml:space="preserve">1) Definition der Teilsysteme, aus denen das sicherheitsbezogene E/E/PE-System besteht. </w:t>
            </w:r>
          </w:p>
          <w:p w14:paraId="129C3EF7" w14:textId="77777777" w:rsidR="003A51A5" w:rsidRDefault="003A51A5" w:rsidP="00431506">
            <w:pPr>
              <w:tabs>
                <w:tab w:val="left" w:pos="1418"/>
                <w:tab w:val="left" w:pos="3969"/>
              </w:tabs>
            </w:pPr>
          </w:p>
          <w:p w14:paraId="7B2EAC51" w14:textId="77777777" w:rsidR="003A51A5" w:rsidRDefault="003A51A5" w:rsidP="003A51A5">
            <w:pPr>
              <w:tabs>
                <w:tab w:val="left" w:pos="1418"/>
                <w:tab w:val="left" w:pos="3969"/>
              </w:tabs>
            </w:pPr>
            <w:r>
              <w:t xml:space="preserve">2) Für jedes Teilsystem Bestimmung des Anteils sicherer Ausfälle separat für alle Elemente im Teilsystem (d. h. auf individueller Basis von Elementen mit jedem Element mit einer Hardwarefehlertoleranz von 0). Bei redundanter Konfiguration der Elemente kann die SFF unter Berücksichtigung der zusätzlichen Diagnose, die vorhanden sein kann (z. B. durch Vergleich von redundanten Elementen), berechnet werden. </w:t>
            </w:r>
          </w:p>
          <w:p w14:paraId="5F25D533" w14:textId="77777777" w:rsidR="003A51A5" w:rsidRDefault="003A51A5" w:rsidP="003A51A5">
            <w:pPr>
              <w:tabs>
                <w:tab w:val="left" w:pos="1418"/>
                <w:tab w:val="left" w:pos="3969"/>
              </w:tabs>
            </w:pPr>
          </w:p>
          <w:p w14:paraId="3E5F77B5" w14:textId="3D7CA242" w:rsidR="003A51A5" w:rsidRDefault="003A51A5" w:rsidP="003A51A5">
            <w:pPr>
              <w:tabs>
                <w:tab w:val="left" w:pos="1418"/>
                <w:tab w:val="left" w:pos="3969"/>
              </w:tabs>
            </w:pPr>
            <w:r>
              <w:t xml:space="preserve">3) Für jedes Element Berücksichtigung des erreichten Anteils sicherer Ausfälle und der Hardwarefehlertoleranz von 0 zur Bestimmung des maximalen Sicherheits-Integritätslevels, der aus Tabelle 2, Spalte 2 (für Typ A-Elemente), und aus Tabelle 3, Spalte 2 (für Typ B-Elemente), in Anspruch genommen werden kann. </w:t>
            </w:r>
          </w:p>
          <w:p w14:paraId="541DD2C9" w14:textId="77777777" w:rsidR="003A51A5" w:rsidRDefault="003A51A5" w:rsidP="003A51A5">
            <w:pPr>
              <w:tabs>
                <w:tab w:val="left" w:pos="1418"/>
                <w:tab w:val="left" w:pos="3969"/>
              </w:tabs>
            </w:pPr>
          </w:p>
          <w:p w14:paraId="66FEEC82" w14:textId="77777777" w:rsidR="003A51A5" w:rsidRDefault="003A51A5" w:rsidP="003A51A5">
            <w:pPr>
              <w:tabs>
                <w:tab w:val="left" w:pos="1418"/>
                <w:tab w:val="left" w:pos="3969"/>
              </w:tabs>
            </w:pPr>
            <w:r>
              <w:t xml:space="preserve">4) Anwendung der Methode in </w:t>
            </w:r>
            <w:r w:rsidRPr="003A51A5">
              <w:rPr>
                <w:b/>
              </w:rPr>
              <w:t>7.4.4.2.3</w:t>
            </w:r>
            <w:r>
              <w:t xml:space="preserve"> und </w:t>
            </w:r>
            <w:r w:rsidRPr="003A51A5">
              <w:rPr>
                <w:b/>
              </w:rPr>
              <w:t>7.4.4.2.4</w:t>
            </w:r>
            <w:r>
              <w:t xml:space="preserve"> zur Bestimmung des maximalen </w:t>
            </w:r>
            <w:proofErr w:type="spellStart"/>
            <w:r>
              <w:t>Sicherheits</w:t>
            </w:r>
            <w:proofErr w:type="spellEnd"/>
            <w:r>
              <w:t xml:space="preserve"> Integritätslevels, der für das Teilsystem in Anspruch genommen werden kann. </w:t>
            </w:r>
          </w:p>
          <w:p w14:paraId="2FEB3FC7" w14:textId="77777777" w:rsidR="003A51A5" w:rsidRDefault="003A51A5" w:rsidP="003A51A5">
            <w:pPr>
              <w:tabs>
                <w:tab w:val="left" w:pos="1418"/>
                <w:tab w:val="left" w:pos="3969"/>
              </w:tabs>
            </w:pPr>
          </w:p>
          <w:p w14:paraId="5DF42436" w14:textId="1B29DC0B" w:rsidR="00C930FD" w:rsidRPr="006B7123" w:rsidRDefault="003A51A5" w:rsidP="003A51A5">
            <w:pPr>
              <w:tabs>
                <w:tab w:val="left" w:pos="1418"/>
                <w:tab w:val="left" w:pos="3969"/>
              </w:tabs>
            </w:pPr>
            <w:r>
              <w:t>5) Der maximale Sicherheits-Integritätslevel, der für ein sicherheitsbezogenes E/E/PE-System in Anspruch genommen werden kann, m</w:t>
            </w:r>
          </w:p>
        </w:tc>
        <w:tc>
          <w:tcPr>
            <w:tcW w:w="1842" w:type="dxa"/>
            <w:shd w:val="clear" w:color="auto" w:fill="DBE5F1" w:themeFill="accent1" w:themeFillTint="33"/>
          </w:tcPr>
          <w:p w14:paraId="7A1E1231" w14:textId="77777777" w:rsidR="00C930FD" w:rsidRPr="006B7123" w:rsidRDefault="00C930FD" w:rsidP="00431506">
            <w:pPr>
              <w:tabs>
                <w:tab w:val="left" w:pos="1418"/>
                <w:tab w:val="left" w:pos="3969"/>
              </w:tabs>
              <w:rPr>
                <w:bCs/>
              </w:rPr>
            </w:pPr>
          </w:p>
        </w:tc>
        <w:tc>
          <w:tcPr>
            <w:tcW w:w="892" w:type="dxa"/>
            <w:shd w:val="clear" w:color="auto" w:fill="DBE5F1" w:themeFill="accent1" w:themeFillTint="33"/>
          </w:tcPr>
          <w:p w14:paraId="6EACD530" w14:textId="77777777" w:rsidR="00C930FD" w:rsidRPr="006B7123" w:rsidRDefault="00C930FD" w:rsidP="00431506">
            <w:pPr>
              <w:tabs>
                <w:tab w:val="left" w:pos="1418"/>
                <w:tab w:val="left" w:pos="3969"/>
              </w:tabs>
              <w:jc w:val="center"/>
              <w:rPr>
                <w:bCs/>
              </w:rPr>
            </w:pPr>
          </w:p>
        </w:tc>
      </w:tr>
      <w:tr w:rsidR="00C930FD" w:rsidRPr="006B7123" w14:paraId="06659A24" w14:textId="77777777" w:rsidTr="009B2A4F">
        <w:trPr>
          <w:gridAfter w:val="2"/>
          <w:wAfter w:w="1784" w:type="dxa"/>
        </w:trPr>
        <w:tc>
          <w:tcPr>
            <w:tcW w:w="454" w:type="dxa"/>
            <w:shd w:val="clear" w:color="auto" w:fill="auto"/>
          </w:tcPr>
          <w:p w14:paraId="2FF30876" w14:textId="77777777" w:rsidR="00C930FD" w:rsidRPr="006B7123" w:rsidRDefault="00C930FD" w:rsidP="00431506">
            <w:pPr>
              <w:tabs>
                <w:tab w:val="left" w:pos="1418"/>
                <w:tab w:val="left" w:pos="3969"/>
              </w:tabs>
              <w:rPr>
                <w:bCs/>
              </w:rPr>
            </w:pPr>
          </w:p>
        </w:tc>
        <w:tc>
          <w:tcPr>
            <w:tcW w:w="1374" w:type="dxa"/>
            <w:shd w:val="clear" w:color="auto" w:fill="auto"/>
          </w:tcPr>
          <w:p w14:paraId="19985A4E" w14:textId="77777777" w:rsidR="00C930FD" w:rsidRPr="006B7123" w:rsidRDefault="00C930FD" w:rsidP="00431506">
            <w:pPr>
              <w:tabs>
                <w:tab w:val="left" w:pos="1418"/>
                <w:tab w:val="left" w:pos="3969"/>
              </w:tabs>
              <w:rPr>
                <w:bCs/>
              </w:rPr>
            </w:pPr>
          </w:p>
        </w:tc>
        <w:tc>
          <w:tcPr>
            <w:tcW w:w="4820" w:type="dxa"/>
            <w:shd w:val="clear" w:color="auto" w:fill="auto"/>
          </w:tcPr>
          <w:p w14:paraId="04CD2819" w14:textId="77777777" w:rsidR="00C930FD" w:rsidRPr="006B7123" w:rsidRDefault="00C930FD" w:rsidP="00431506">
            <w:pPr>
              <w:tabs>
                <w:tab w:val="left" w:pos="1418"/>
                <w:tab w:val="left" w:pos="3969"/>
              </w:tabs>
            </w:pPr>
          </w:p>
        </w:tc>
        <w:tc>
          <w:tcPr>
            <w:tcW w:w="1842" w:type="dxa"/>
            <w:shd w:val="clear" w:color="auto" w:fill="auto"/>
          </w:tcPr>
          <w:p w14:paraId="4D87FEAE" w14:textId="77777777" w:rsidR="00C930FD" w:rsidRPr="006B7123" w:rsidRDefault="00C930FD" w:rsidP="00431506">
            <w:pPr>
              <w:tabs>
                <w:tab w:val="left" w:pos="1418"/>
                <w:tab w:val="left" w:pos="3969"/>
              </w:tabs>
              <w:rPr>
                <w:bCs/>
              </w:rPr>
            </w:pPr>
          </w:p>
        </w:tc>
        <w:tc>
          <w:tcPr>
            <w:tcW w:w="892" w:type="dxa"/>
            <w:shd w:val="clear" w:color="auto" w:fill="auto"/>
          </w:tcPr>
          <w:p w14:paraId="75422A81" w14:textId="77777777" w:rsidR="00C930FD" w:rsidRPr="006B7123" w:rsidRDefault="00C930FD" w:rsidP="00431506">
            <w:pPr>
              <w:tabs>
                <w:tab w:val="left" w:pos="1418"/>
                <w:tab w:val="left" w:pos="3969"/>
              </w:tabs>
              <w:jc w:val="center"/>
              <w:rPr>
                <w:bCs/>
              </w:rPr>
            </w:pPr>
          </w:p>
        </w:tc>
      </w:tr>
      <w:tr w:rsidR="00C930FD" w:rsidRPr="006B7123" w14:paraId="3A41C497" w14:textId="77777777" w:rsidTr="00431506">
        <w:trPr>
          <w:gridAfter w:val="2"/>
          <w:wAfter w:w="1784" w:type="dxa"/>
        </w:trPr>
        <w:tc>
          <w:tcPr>
            <w:tcW w:w="454" w:type="dxa"/>
            <w:shd w:val="clear" w:color="auto" w:fill="DBE5F1" w:themeFill="accent1" w:themeFillTint="33"/>
          </w:tcPr>
          <w:p w14:paraId="217FEC0D" w14:textId="77777777" w:rsidR="00C930FD" w:rsidRPr="006B7123" w:rsidRDefault="00C930FD" w:rsidP="00431506">
            <w:pPr>
              <w:tabs>
                <w:tab w:val="left" w:pos="1418"/>
                <w:tab w:val="left" w:pos="3969"/>
              </w:tabs>
              <w:rPr>
                <w:bCs/>
              </w:rPr>
            </w:pPr>
          </w:p>
        </w:tc>
        <w:tc>
          <w:tcPr>
            <w:tcW w:w="1374" w:type="dxa"/>
            <w:shd w:val="clear" w:color="auto" w:fill="DBE5F1" w:themeFill="accent1" w:themeFillTint="33"/>
          </w:tcPr>
          <w:p w14:paraId="438F83C4" w14:textId="289B7FB6" w:rsidR="00C930FD" w:rsidRPr="006B7123" w:rsidRDefault="00427A9E" w:rsidP="00431506">
            <w:pPr>
              <w:tabs>
                <w:tab w:val="left" w:pos="1418"/>
                <w:tab w:val="left" w:pos="3969"/>
              </w:tabs>
              <w:rPr>
                <w:bCs/>
              </w:rPr>
            </w:pPr>
            <w:r>
              <w:t>7.4.4.2.2</w:t>
            </w:r>
          </w:p>
        </w:tc>
        <w:tc>
          <w:tcPr>
            <w:tcW w:w="4820" w:type="dxa"/>
            <w:shd w:val="clear" w:color="auto" w:fill="DBE5F1" w:themeFill="accent1" w:themeFillTint="33"/>
          </w:tcPr>
          <w:p w14:paraId="2657D2F6" w14:textId="77777777" w:rsidR="00427A9E" w:rsidRDefault="00427A9E" w:rsidP="00431506">
            <w:pPr>
              <w:tabs>
                <w:tab w:val="left" w:pos="1418"/>
                <w:tab w:val="left" w:pos="3969"/>
              </w:tabs>
            </w:pPr>
            <w:r>
              <w:t xml:space="preserve">Zur Anwendung auf Teilsysteme, die Elemente enthalten, die die speziellen, unten detaillierten Anforderungen erfüllen, ist als Alternative zur Anwendung der Anforderungen nach </w:t>
            </w:r>
            <w:r w:rsidRPr="00427A9E">
              <w:rPr>
                <w:b/>
              </w:rPr>
              <w:t>7.4.4.2.1</w:t>
            </w:r>
            <w:r>
              <w:t xml:space="preserve"> 2) bis </w:t>
            </w:r>
            <w:r w:rsidRPr="00427A9E">
              <w:rPr>
                <w:b/>
              </w:rPr>
              <w:t>7.4.4.2.1</w:t>
            </w:r>
            <w:r>
              <w:t xml:space="preserve"> 4) Folgendes anwendbar: </w:t>
            </w:r>
          </w:p>
          <w:p w14:paraId="0A23E6D6" w14:textId="77777777" w:rsidR="00427A9E" w:rsidRDefault="00427A9E" w:rsidP="00431506">
            <w:pPr>
              <w:tabs>
                <w:tab w:val="left" w:pos="1418"/>
                <w:tab w:val="left" w:pos="3969"/>
              </w:tabs>
            </w:pPr>
          </w:p>
          <w:p w14:paraId="6EC8492A" w14:textId="77777777" w:rsidR="00427A9E" w:rsidRDefault="00427A9E" w:rsidP="00431506">
            <w:pPr>
              <w:tabs>
                <w:tab w:val="left" w:pos="1418"/>
                <w:tab w:val="left" w:pos="3969"/>
              </w:tabs>
            </w:pPr>
            <w:r>
              <w:t xml:space="preserve">1) das Teilsystem enthält mehr als ein Element, und </w:t>
            </w:r>
          </w:p>
          <w:p w14:paraId="0E15828A" w14:textId="77777777" w:rsidR="00427A9E" w:rsidRDefault="00427A9E" w:rsidP="00431506">
            <w:pPr>
              <w:tabs>
                <w:tab w:val="left" w:pos="1418"/>
                <w:tab w:val="left" w:pos="3969"/>
              </w:tabs>
            </w:pPr>
          </w:p>
          <w:p w14:paraId="7783DA92" w14:textId="77777777" w:rsidR="00427A9E" w:rsidRDefault="00427A9E" w:rsidP="00431506">
            <w:pPr>
              <w:tabs>
                <w:tab w:val="left" w:pos="1418"/>
                <w:tab w:val="left" w:pos="3969"/>
              </w:tabs>
            </w:pPr>
            <w:r>
              <w:t xml:space="preserve">2) die Elemente sind gleichen Typs, und </w:t>
            </w:r>
          </w:p>
          <w:p w14:paraId="7AD5299D" w14:textId="77777777" w:rsidR="00427A9E" w:rsidRDefault="00427A9E" w:rsidP="00431506">
            <w:pPr>
              <w:tabs>
                <w:tab w:val="left" w:pos="1418"/>
                <w:tab w:val="left" w:pos="3969"/>
              </w:tabs>
            </w:pPr>
          </w:p>
          <w:p w14:paraId="2F5B182B" w14:textId="77777777" w:rsidR="00427A9E" w:rsidRDefault="00427A9E" w:rsidP="00431506">
            <w:pPr>
              <w:tabs>
                <w:tab w:val="left" w:pos="1418"/>
                <w:tab w:val="left" w:pos="3969"/>
              </w:tabs>
            </w:pPr>
            <w:r>
              <w:t xml:space="preserve">3) alle Elemente haben Anteile sicherer Ausfälle erreicht, die in den gleichen Bereichen liegen (siehe Anmerkung 1 unten), die in den Tabellen 2 und 3 angegeben sind; dann kann das folgende Verfahren verwendet werden: </w:t>
            </w:r>
          </w:p>
          <w:p w14:paraId="56E751B1" w14:textId="77777777" w:rsidR="00427A9E" w:rsidRDefault="00427A9E" w:rsidP="00431506">
            <w:pPr>
              <w:tabs>
                <w:tab w:val="left" w:pos="1418"/>
                <w:tab w:val="left" w:pos="3969"/>
              </w:tabs>
            </w:pPr>
          </w:p>
          <w:p w14:paraId="2B46C6D4" w14:textId="065EC5F0" w:rsidR="00427A9E" w:rsidRDefault="00427A9E" w:rsidP="00427A9E">
            <w:pPr>
              <w:pStyle w:val="Listenabsatz"/>
              <w:numPr>
                <w:ilvl w:val="0"/>
                <w:numId w:val="43"/>
              </w:numPr>
              <w:tabs>
                <w:tab w:val="left" w:pos="1418"/>
                <w:tab w:val="left" w:pos="3969"/>
              </w:tabs>
            </w:pPr>
            <w:r>
              <w:t>Bestimmung des Anteils sicherer Ausfälle für alle einzelnen Elemente. Bei redundanter Konfiguration der Elemente kann die SFF unter Berücksichtigung der zusätzlichen Diagnose, die vorhanden sein kann (z. B. durch Vergleich von redundanten Elementen), berechnet werden;</w:t>
            </w:r>
          </w:p>
          <w:p w14:paraId="7CDC48C6" w14:textId="77777777" w:rsidR="00427A9E" w:rsidRDefault="00427A9E" w:rsidP="00427A9E">
            <w:pPr>
              <w:pStyle w:val="Listenabsatz"/>
              <w:tabs>
                <w:tab w:val="left" w:pos="1418"/>
                <w:tab w:val="left" w:pos="3969"/>
              </w:tabs>
            </w:pPr>
          </w:p>
          <w:p w14:paraId="21E993B3" w14:textId="1C3D70C7" w:rsidR="00427A9E" w:rsidRDefault="00427A9E" w:rsidP="00427A9E">
            <w:pPr>
              <w:pStyle w:val="Listenabsatz"/>
              <w:numPr>
                <w:ilvl w:val="0"/>
                <w:numId w:val="43"/>
              </w:numPr>
              <w:tabs>
                <w:tab w:val="left" w:pos="1418"/>
                <w:tab w:val="left" w:pos="3969"/>
              </w:tabs>
            </w:pPr>
            <w:r>
              <w:t xml:space="preserve"> Bestimmung der Hardwarefehlertoleranz des Teilsystems; </w:t>
            </w:r>
          </w:p>
          <w:p w14:paraId="7C1C36E4" w14:textId="77777777" w:rsidR="00427A9E" w:rsidRDefault="00427A9E" w:rsidP="00427A9E">
            <w:pPr>
              <w:pStyle w:val="Listenabsatz"/>
              <w:tabs>
                <w:tab w:val="left" w:pos="1418"/>
                <w:tab w:val="left" w:pos="3969"/>
              </w:tabs>
            </w:pPr>
          </w:p>
          <w:p w14:paraId="2E310A33" w14:textId="6522B018" w:rsidR="00427A9E" w:rsidRDefault="00427A9E" w:rsidP="00427A9E">
            <w:pPr>
              <w:pStyle w:val="Listenabsatz"/>
              <w:numPr>
                <w:ilvl w:val="0"/>
                <w:numId w:val="43"/>
              </w:numPr>
              <w:tabs>
                <w:tab w:val="left" w:pos="1418"/>
                <w:tab w:val="left" w:pos="3969"/>
              </w:tabs>
            </w:pPr>
            <w:r>
              <w:t xml:space="preserve">Bestimmung des maximalen Sicherheits-Integritätslevels, der für das Teilsystem in Anspruch genommen werden kann, aus Tabelle 2, wenn die Elemente dem Typ A entsprechen; </w:t>
            </w:r>
          </w:p>
          <w:p w14:paraId="55021B0E" w14:textId="77777777" w:rsidR="00427A9E" w:rsidRDefault="00427A9E" w:rsidP="00427A9E">
            <w:pPr>
              <w:pStyle w:val="Listenabsatz"/>
            </w:pPr>
          </w:p>
          <w:p w14:paraId="69DC373F" w14:textId="77777777" w:rsidR="00C930FD" w:rsidRDefault="00427A9E" w:rsidP="00427A9E">
            <w:pPr>
              <w:pStyle w:val="Listenabsatz"/>
              <w:numPr>
                <w:ilvl w:val="0"/>
                <w:numId w:val="43"/>
              </w:numPr>
              <w:tabs>
                <w:tab w:val="left" w:pos="1418"/>
                <w:tab w:val="left" w:pos="3969"/>
              </w:tabs>
            </w:pPr>
            <w:r>
              <w:t>Bestimmung des maximalen Sicherheits-Integritätslevels, der für das Teilsystem in Anspruch genommen werden kann, aus Tabelle 3, wenn die Elemente dem Typ B entsprechen.</w:t>
            </w:r>
          </w:p>
          <w:p w14:paraId="2E7DED79" w14:textId="77777777" w:rsidR="00C74809" w:rsidRDefault="00C74809" w:rsidP="00C74809">
            <w:pPr>
              <w:tabs>
                <w:tab w:val="left" w:pos="1418"/>
                <w:tab w:val="left" w:pos="3969"/>
              </w:tabs>
            </w:pPr>
          </w:p>
          <w:p w14:paraId="68B5A9A1" w14:textId="77777777" w:rsidR="00C74809" w:rsidRDefault="00C74809" w:rsidP="00C74809">
            <w:pPr>
              <w:tabs>
                <w:tab w:val="left" w:pos="1418"/>
                <w:tab w:val="left" w:pos="3969"/>
              </w:tabs>
            </w:pPr>
            <w:r>
              <w:t>ANMERKUNG 1 Der Bereich, auf den in 3) oben hingewiesen ist, bezieht sich auf die Tabellen 2 und 3, in denen der Anteil sicherer Ausfälle in einen von vier Bereichen fällt (d. h. (&lt; 60 %), (60 % bis &lt; 90%), (90 % bis &lt; 99 %) und (≥ 99 %)). Alle SFF haben im gleichen Bereich zu liegen (z. B. alle im Bereich (90 % bis &lt; 99 %)).</w:t>
            </w:r>
          </w:p>
          <w:p w14:paraId="2F8A124B" w14:textId="77777777" w:rsidR="00C74809" w:rsidRDefault="00C74809" w:rsidP="00C74809">
            <w:pPr>
              <w:tabs>
                <w:tab w:val="left" w:pos="1418"/>
                <w:tab w:val="left" w:pos="3969"/>
              </w:tabs>
            </w:pPr>
          </w:p>
          <w:p w14:paraId="73D67458" w14:textId="05B978D0" w:rsidR="00C74809" w:rsidRDefault="00C74809" w:rsidP="00C74809">
            <w:pPr>
              <w:tabs>
                <w:tab w:val="left" w:pos="1418"/>
                <w:tab w:val="left" w:pos="3969"/>
              </w:tabs>
            </w:pPr>
            <w:r>
              <w:t>Aus Tabelle 3 ist ersichtlich, dass für eine Hardwarefehlertoleranz gleich 1, mit Anteilen sicherer Ausfälle für beide Elemente im Bereich von (90 % bis &lt; 99 %), der maximal zulässige Sicherheits-Integritätslevel für die festgelegte Sicherheitsfunktion SIL 3 beträgt</w:t>
            </w:r>
          </w:p>
          <w:p w14:paraId="2AB2438E" w14:textId="3A7026B8" w:rsidR="00C74809" w:rsidRDefault="00C74809" w:rsidP="00C74809">
            <w:pPr>
              <w:tabs>
                <w:tab w:val="left" w:pos="1418"/>
                <w:tab w:val="left" w:pos="3969"/>
              </w:tabs>
            </w:pPr>
          </w:p>
          <w:p w14:paraId="58DEF3E8" w14:textId="0E9DC29A" w:rsidR="00C74809" w:rsidRDefault="00C74809" w:rsidP="00C74809">
            <w:pPr>
              <w:tabs>
                <w:tab w:val="left" w:pos="1418"/>
                <w:tab w:val="left" w:pos="3969"/>
              </w:tabs>
            </w:pPr>
            <w:r>
              <w:rPr>
                <w:noProof/>
              </w:rPr>
              <w:drawing>
                <wp:inline distT="0" distB="0" distL="0" distR="0" wp14:anchorId="553F5606" wp14:editId="79D41A57">
                  <wp:extent cx="2971800" cy="2263775"/>
                  <wp:effectExtent l="0" t="0" r="0" b="317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71800" cy="2263775"/>
                          </a:xfrm>
                          <a:prstGeom prst="rect">
                            <a:avLst/>
                          </a:prstGeom>
                        </pic:spPr>
                      </pic:pic>
                    </a:graphicData>
                  </a:graphic>
                </wp:inline>
              </w:drawing>
            </w:r>
          </w:p>
          <w:p w14:paraId="02BFBE70" w14:textId="77777777" w:rsidR="00C74809" w:rsidRDefault="00C74809" w:rsidP="00C74809">
            <w:pPr>
              <w:tabs>
                <w:tab w:val="left" w:pos="1418"/>
                <w:tab w:val="left" w:pos="3969"/>
              </w:tabs>
            </w:pPr>
          </w:p>
          <w:p w14:paraId="001298A6" w14:textId="3FF3B050" w:rsidR="00C74809" w:rsidRDefault="00C74809" w:rsidP="00C74809">
            <w:pPr>
              <w:tabs>
                <w:tab w:val="left" w:pos="1418"/>
                <w:tab w:val="left" w:pos="3969"/>
              </w:tabs>
            </w:pPr>
            <w:r>
              <w:t>Aus Tabelle 2 ist ersichtlich, dass zum Erreichen der Anforderung von SIL 3 die erforderliche Hardwarefehlertoleranz gleich 1 sein muss. Dies bedeutet, dass zwei parallele Elemente notwendig sind.</w:t>
            </w:r>
          </w:p>
          <w:p w14:paraId="65A952A9" w14:textId="2FCF26AB" w:rsidR="00C74809" w:rsidRDefault="00C74809" w:rsidP="00C74809">
            <w:pPr>
              <w:tabs>
                <w:tab w:val="left" w:pos="1418"/>
                <w:tab w:val="left" w:pos="3969"/>
              </w:tabs>
            </w:pPr>
          </w:p>
          <w:p w14:paraId="390B37C7" w14:textId="683E87D2" w:rsidR="00C74809" w:rsidRDefault="00C74809" w:rsidP="00C74809">
            <w:pPr>
              <w:tabs>
                <w:tab w:val="left" w:pos="1418"/>
                <w:tab w:val="left" w:pos="3969"/>
              </w:tabs>
            </w:pPr>
            <w:r>
              <w:rPr>
                <w:noProof/>
              </w:rPr>
              <w:lastRenderedPageBreak/>
              <w:drawing>
                <wp:inline distT="0" distB="0" distL="0" distR="0" wp14:anchorId="41ED61EC" wp14:editId="4AD28462">
                  <wp:extent cx="2971800" cy="2085975"/>
                  <wp:effectExtent l="0" t="0" r="0" b="9525"/>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71800" cy="2085975"/>
                          </a:xfrm>
                          <a:prstGeom prst="rect">
                            <a:avLst/>
                          </a:prstGeom>
                        </pic:spPr>
                      </pic:pic>
                    </a:graphicData>
                  </a:graphic>
                </wp:inline>
              </w:drawing>
            </w:r>
          </w:p>
          <w:p w14:paraId="73BED642" w14:textId="1B190A71" w:rsidR="00C74809" w:rsidRPr="006B7123" w:rsidRDefault="00C74809" w:rsidP="00C74809">
            <w:pPr>
              <w:tabs>
                <w:tab w:val="left" w:pos="1418"/>
                <w:tab w:val="left" w:pos="3969"/>
              </w:tabs>
            </w:pPr>
          </w:p>
        </w:tc>
        <w:tc>
          <w:tcPr>
            <w:tcW w:w="1842" w:type="dxa"/>
            <w:shd w:val="clear" w:color="auto" w:fill="DBE5F1" w:themeFill="accent1" w:themeFillTint="33"/>
          </w:tcPr>
          <w:p w14:paraId="7B2E9CEE" w14:textId="77777777" w:rsidR="00C930FD" w:rsidRPr="006B7123" w:rsidRDefault="00C930FD" w:rsidP="00431506">
            <w:pPr>
              <w:tabs>
                <w:tab w:val="left" w:pos="1418"/>
                <w:tab w:val="left" w:pos="3969"/>
              </w:tabs>
              <w:rPr>
                <w:bCs/>
              </w:rPr>
            </w:pPr>
          </w:p>
        </w:tc>
        <w:tc>
          <w:tcPr>
            <w:tcW w:w="892" w:type="dxa"/>
            <w:shd w:val="clear" w:color="auto" w:fill="DBE5F1" w:themeFill="accent1" w:themeFillTint="33"/>
          </w:tcPr>
          <w:p w14:paraId="46475983" w14:textId="77777777" w:rsidR="00C930FD" w:rsidRPr="006B7123" w:rsidRDefault="00C930FD" w:rsidP="00431506">
            <w:pPr>
              <w:tabs>
                <w:tab w:val="left" w:pos="1418"/>
                <w:tab w:val="left" w:pos="3969"/>
              </w:tabs>
              <w:jc w:val="center"/>
              <w:rPr>
                <w:bCs/>
              </w:rPr>
            </w:pPr>
          </w:p>
        </w:tc>
      </w:tr>
      <w:tr w:rsidR="00C930FD" w:rsidRPr="006B7123" w14:paraId="5294C15D" w14:textId="77777777" w:rsidTr="009B2A4F">
        <w:trPr>
          <w:gridAfter w:val="2"/>
          <w:wAfter w:w="1784" w:type="dxa"/>
        </w:trPr>
        <w:tc>
          <w:tcPr>
            <w:tcW w:w="454" w:type="dxa"/>
            <w:shd w:val="clear" w:color="auto" w:fill="auto"/>
          </w:tcPr>
          <w:p w14:paraId="084B8D0A" w14:textId="77777777" w:rsidR="00C930FD" w:rsidRPr="006B7123" w:rsidRDefault="00C930FD" w:rsidP="00431506">
            <w:pPr>
              <w:tabs>
                <w:tab w:val="left" w:pos="1418"/>
                <w:tab w:val="left" w:pos="3969"/>
              </w:tabs>
              <w:rPr>
                <w:bCs/>
              </w:rPr>
            </w:pPr>
          </w:p>
        </w:tc>
        <w:tc>
          <w:tcPr>
            <w:tcW w:w="1374" w:type="dxa"/>
            <w:shd w:val="clear" w:color="auto" w:fill="auto"/>
          </w:tcPr>
          <w:p w14:paraId="556E6E81" w14:textId="77777777" w:rsidR="00C930FD" w:rsidRPr="006B7123" w:rsidRDefault="00C930FD" w:rsidP="00431506">
            <w:pPr>
              <w:tabs>
                <w:tab w:val="left" w:pos="1418"/>
                <w:tab w:val="left" w:pos="3969"/>
              </w:tabs>
              <w:rPr>
                <w:bCs/>
              </w:rPr>
            </w:pPr>
          </w:p>
        </w:tc>
        <w:tc>
          <w:tcPr>
            <w:tcW w:w="4820" w:type="dxa"/>
            <w:shd w:val="clear" w:color="auto" w:fill="auto"/>
          </w:tcPr>
          <w:p w14:paraId="08923BB6" w14:textId="77777777" w:rsidR="00C930FD" w:rsidRPr="006B7123" w:rsidRDefault="00C930FD" w:rsidP="00431506">
            <w:pPr>
              <w:tabs>
                <w:tab w:val="left" w:pos="1418"/>
                <w:tab w:val="left" w:pos="3969"/>
              </w:tabs>
            </w:pPr>
          </w:p>
        </w:tc>
        <w:tc>
          <w:tcPr>
            <w:tcW w:w="1842" w:type="dxa"/>
            <w:shd w:val="clear" w:color="auto" w:fill="auto"/>
          </w:tcPr>
          <w:p w14:paraId="6D09575B" w14:textId="77777777" w:rsidR="00C930FD" w:rsidRPr="006B7123" w:rsidRDefault="00C930FD" w:rsidP="00431506">
            <w:pPr>
              <w:tabs>
                <w:tab w:val="left" w:pos="1418"/>
                <w:tab w:val="left" w:pos="3969"/>
              </w:tabs>
              <w:rPr>
                <w:bCs/>
              </w:rPr>
            </w:pPr>
          </w:p>
        </w:tc>
        <w:tc>
          <w:tcPr>
            <w:tcW w:w="892" w:type="dxa"/>
            <w:shd w:val="clear" w:color="auto" w:fill="auto"/>
          </w:tcPr>
          <w:p w14:paraId="1A693EA3" w14:textId="77777777" w:rsidR="00C930FD" w:rsidRPr="006B7123" w:rsidRDefault="00C930FD" w:rsidP="00431506">
            <w:pPr>
              <w:tabs>
                <w:tab w:val="left" w:pos="1418"/>
                <w:tab w:val="left" w:pos="3969"/>
              </w:tabs>
              <w:jc w:val="center"/>
              <w:rPr>
                <w:bCs/>
              </w:rPr>
            </w:pPr>
          </w:p>
        </w:tc>
      </w:tr>
      <w:tr w:rsidR="00C930FD" w:rsidRPr="006B7123" w14:paraId="670BA4F4" w14:textId="77777777" w:rsidTr="00431506">
        <w:trPr>
          <w:gridAfter w:val="2"/>
          <w:wAfter w:w="1784" w:type="dxa"/>
        </w:trPr>
        <w:tc>
          <w:tcPr>
            <w:tcW w:w="454" w:type="dxa"/>
            <w:shd w:val="clear" w:color="auto" w:fill="DBE5F1" w:themeFill="accent1" w:themeFillTint="33"/>
          </w:tcPr>
          <w:p w14:paraId="02181FF6" w14:textId="77777777" w:rsidR="00C930FD" w:rsidRPr="006B7123" w:rsidRDefault="00C930FD" w:rsidP="00431506">
            <w:pPr>
              <w:tabs>
                <w:tab w:val="left" w:pos="1418"/>
                <w:tab w:val="left" w:pos="3969"/>
              </w:tabs>
              <w:rPr>
                <w:bCs/>
              </w:rPr>
            </w:pPr>
          </w:p>
        </w:tc>
        <w:tc>
          <w:tcPr>
            <w:tcW w:w="1374" w:type="dxa"/>
            <w:shd w:val="clear" w:color="auto" w:fill="DBE5F1" w:themeFill="accent1" w:themeFillTint="33"/>
          </w:tcPr>
          <w:p w14:paraId="728ED4F7" w14:textId="613170D0" w:rsidR="00C930FD" w:rsidRPr="006B7123" w:rsidRDefault="00A77F86" w:rsidP="00431506">
            <w:pPr>
              <w:tabs>
                <w:tab w:val="left" w:pos="1418"/>
                <w:tab w:val="left" w:pos="3969"/>
              </w:tabs>
              <w:rPr>
                <w:bCs/>
              </w:rPr>
            </w:pPr>
            <w:r>
              <w:t>7.4.4.2.3</w:t>
            </w:r>
          </w:p>
        </w:tc>
        <w:tc>
          <w:tcPr>
            <w:tcW w:w="4820" w:type="dxa"/>
            <w:shd w:val="clear" w:color="auto" w:fill="DBE5F1" w:themeFill="accent1" w:themeFillTint="33"/>
          </w:tcPr>
          <w:p w14:paraId="572DCF3C" w14:textId="77777777" w:rsidR="00C930FD" w:rsidRDefault="00A77F86" w:rsidP="00A77F86">
            <w:pPr>
              <w:tabs>
                <w:tab w:val="left" w:pos="1418"/>
                <w:tab w:val="left" w:pos="3969"/>
              </w:tabs>
            </w:pPr>
            <w:r>
              <w:t>In einem sicherheitsbezogenen E/E/PE-Teilsystem, in dem eine Anzahl von Element-Sicherheitsfunktionen durch eine serielle Kombination von Elementen ausgeführt wird (wie zum Beispiel in Bild 5), muss der maximale Sicherheits-Integritätslevel, der für die betrachtete Sicherheitsfunktion beansprucht werden kann, durch das Element bestimmt werden, das den niedrigsten Sicherheits-Integritätslevel erreicht hat für den erreichten Anteil sicherer Ausfälle für eine Hardwarefehlertoleranz von 0. Zur Veranschaulichung der Methode nehme man eine Architektur nach Bild 5 an und betrachte das Beispiel unten.</w:t>
            </w:r>
          </w:p>
          <w:p w14:paraId="197C5C7F" w14:textId="77777777" w:rsidR="00A77F86" w:rsidRDefault="00A77F86" w:rsidP="00A77F86">
            <w:pPr>
              <w:tabs>
                <w:tab w:val="left" w:pos="1418"/>
                <w:tab w:val="left" w:pos="3969"/>
              </w:tabs>
            </w:pPr>
          </w:p>
          <w:p w14:paraId="6C8CF533" w14:textId="1EB9ADB3" w:rsidR="00A77F86" w:rsidRPr="006B7123" w:rsidRDefault="00A77F86" w:rsidP="00A77F86">
            <w:pPr>
              <w:tabs>
                <w:tab w:val="left" w:pos="1418"/>
                <w:tab w:val="left" w:pos="3969"/>
              </w:tabs>
            </w:pPr>
            <w:r>
              <w:rPr>
                <w:noProof/>
              </w:rPr>
              <w:drawing>
                <wp:inline distT="0" distB="0" distL="0" distR="0" wp14:anchorId="54497994" wp14:editId="21C9FC88">
                  <wp:extent cx="2971800" cy="962660"/>
                  <wp:effectExtent l="0" t="0" r="0" b="889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71800" cy="962660"/>
                          </a:xfrm>
                          <a:prstGeom prst="rect">
                            <a:avLst/>
                          </a:prstGeom>
                        </pic:spPr>
                      </pic:pic>
                    </a:graphicData>
                  </a:graphic>
                </wp:inline>
              </w:drawing>
            </w:r>
          </w:p>
        </w:tc>
        <w:tc>
          <w:tcPr>
            <w:tcW w:w="1842" w:type="dxa"/>
            <w:shd w:val="clear" w:color="auto" w:fill="DBE5F1" w:themeFill="accent1" w:themeFillTint="33"/>
          </w:tcPr>
          <w:p w14:paraId="76A7A4D4" w14:textId="77777777" w:rsidR="00C930FD" w:rsidRPr="006B7123" w:rsidRDefault="00C930FD" w:rsidP="00431506">
            <w:pPr>
              <w:tabs>
                <w:tab w:val="left" w:pos="1418"/>
                <w:tab w:val="left" w:pos="3969"/>
              </w:tabs>
              <w:rPr>
                <w:bCs/>
              </w:rPr>
            </w:pPr>
          </w:p>
        </w:tc>
        <w:tc>
          <w:tcPr>
            <w:tcW w:w="892" w:type="dxa"/>
            <w:shd w:val="clear" w:color="auto" w:fill="DBE5F1" w:themeFill="accent1" w:themeFillTint="33"/>
          </w:tcPr>
          <w:p w14:paraId="186B4A3C" w14:textId="77777777" w:rsidR="00C930FD" w:rsidRPr="006B7123" w:rsidRDefault="00C930FD" w:rsidP="00431506">
            <w:pPr>
              <w:tabs>
                <w:tab w:val="left" w:pos="1418"/>
                <w:tab w:val="left" w:pos="3969"/>
              </w:tabs>
              <w:jc w:val="center"/>
              <w:rPr>
                <w:bCs/>
              </w:rPr>
            </w:pPr>
          </w:p>
        </w:tc>
      </w:tr>
      <w:tr w:rsidR="00431506" w:rsidRPr="006B7123" w14:paraId="03A91DB2" w14:textId="77777777" w:rsidTr="00431506">
        <w:trPr>
          <w:gridAfter w:val="2"/>
          <w:wAfter w:w="1784" w:type="dxa"/>
        </w:trPr>
        <w:tc>
          <w:tcPr>
            <w:tcW w:w="454" w:type="dxa"/>
            <w:shd w:val="clear" w:color="auto" w:fill="auto"/>
          </w:tcPr>
          <w:p w14:paraId="4193E7F5" w14:textId="77777777" w:rsidR="00431506" w:rsidRPr="006B7123" w:rsidRDefault="00431506" w:rsidP="00431506">
            <w:pPr>
              <w:tabs>
                <w:tab w:val="left" w:pos="1418"/>
                <w:tab w:val="left" w:pos="3969"/>
              </w:tabs>
              <w:rPr>
                <w:bCs/>
              </w:rPr>
            </w:pPr>
          </w:p>
        </w:tc>
        <w:tc>
          <w:tcPr>
            <w:tcW w:w="1374" w:type="dxa"/>
            <w:shd w:val="clear" w:color="auto" w:fill="auto"/>
          </w:tcPr>
          <w:p w14:paraId="623684E8" w14:textId="4D76626D" w:rsidR="00431506" w:rsidRPr="006B7123" w:rsidRDefault="00431506" w:rsidP="00431506">
            <w:pPr>
              <w:tabs>
                <w:tab w:val="left" w:pos="1418"/>
                <w:tab w:val="left" w:pos="3969"/>
              </w:tabs>
            </w:pPr>
          </w:p>
        </w:tc>
        <w:tc>
          <w:tcPr>
            <w:tcW w:w="4820" w:type="dxa"/>
            <w:shd w:val="clear" w:color="auto" w:fill="auto"/>
          </w:tcPr>
          <w:p w14:paraId="6095AF7E" w14:textId="77777777" w:rsidR="00431506" w:rsidRPr="006B7123" w:rsidRDefault="00431506" w:rsidP="00431506">
            <w:pPr>
              <w:tabs>
                <w:tab w:val="left" w:pos="1418"/>
                <w:tab w:val="left" w:pos="3969"/>
              </w:tabs>
            </w:pPr>
          </w:p>
        </w:tc>
        <w:tc>
          <w:tcPr>
            <w:tcW w:w="1842" w:type="dxa"/>
            <w:shd w:val="clear" w:color="auto" w:fill="auto"/>
          </w:tcPr>
          <w:p w14:paraId="697A4E3C" w14:textId="77777777" w:rsidR="00431506" w:rsidRPr="006B7123" w:rsidRDefault="00431506" w:rsidP="00431506">
            <w:pPr>
              <w:tabs>
                <w:tab w:val="left" w:pos="1418"/>
                <w:tab w:val="left" w:pos="3969"/>
              </w:tabs>
              <w:rPr>
                <w:bCs/>
              </w:rPr>
            </w:pPr>
          </w:p>
        </w:tc>
        <w:tc>
          <w:tcPr>
            <w:tcW w:w="892" w:type="dxa"/>
            <w:shd w:val="clear" w:color="auto" w:fill="auto"/>
          </w:tcPr>
          <w:p w14:paraId="14184F5B" w14:textId="77777777" w:rsidR="00431506" w:rsidRPr="006B7123" w:rsidRDefault="00431506" w:rsidP="00431506">
            <w:pPr>
              <w:tabs>
                <w:tab w:val="left" w:pos="1418"/>
                <w:tab w:val="left" w:pos="3969"/>
              </w:tabs>
              <w:jc w:val="center"/>
              <w:rPr>
                <w:bCs/>
              </w:rPr>
            </w:pPr>
          </w:p>
        </w:tc>
      </w:tr>
      <w:tr w:rsidR="00431506" w:rsidRPr="006B7123" w14:paraId="1DAC05D3" w14:textId="77777777" w:rsidTr="00431506">
        <w:trPr>
          <w:gridAfter w:val="2"/>
          <w:wAfter w:w="1784" w:type="dxa"/>
        </w:trPr>
        <w:tc>
          <w:tcPr>
            <w:tcW w:w="454" w:type="dxa"/>
            <w:shd w:val="clear" w:color="auto" w:fill="DBE5F1" w:themeFill="accent1" w:themeFillTint="33"/>
          </w:tcPr>
          <w:p w14:paraId="0284C01F" w14:textId="1996A5C6"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39CB0DA6" w14:textId="7F61C34B" w:rsidR="00431506" w:rsidRPr="006B7123" w:rsidRDefault="00776B8E" w:rsidP="00431506">
            <w:pPr>
              <w:tabs>
                <w:tab w:val="left" w:pos="1418"/>
                <w:tab w:val="left" w:pos="3969"/>
              </w:tabs>
              <w:rPr>
                <w:bCs/>
              </w:rPr>
            </w:pPr>
            <w:r>
              <w:t>7.4.4.2.4</w:t>
            </w:r>
          </w:p>
        </w:tc>
        <w:tc>
          <w:tcPr>
            <w:tcW w:w="4820" w:type="dxa"/>
            <w:shd w:val="clear" w:color="auto" w:fill="DBE5F1" w:themeFill="accent1" w:themeFillTint="33"/>
          </w:tcPr>
          <w:p w14:paraId="1E8BEF66" w14:textId="77777777" w:rsidR="00776B8E" w:rsidRDefault="00776B8E" w:rsidP="00431506">
            <w:pPr>
              <w:tabs>
                <w:tab w:val="left" w:pos="1418"/>
                <w:tab w:val="left" w:pos="3969"/>
              </w:tabs>
            </w:pPr>
            <w:r>
              <w:t xml:space="preserve">In einem sicherheitsbezogenen E/E/PE-Teilsystem, in dem eine Element-Sicherheitsfunktion durch eine Anzahl von Kanälen (Kombination von parallelen Elementen) mit einer Hardwarefehlertoleranz von N ausgeführt wird, muss der maximale Sicherheits-Integritätslevel, der für die betrachtete Sicherheitsfunktion beansprucht werden kann, bestimmt werden durch: </w:t>
            </w:r>
          </w:p>
          <w:p w14:paraId="13A0503C" w14:textId="77777777" w:rsidR="00776B8E" w:rsidRDefault="00776B8E" w:rsidP="00431506">
            <w:pPr>
              <w:tabs>
                <w:tab w:val="left" w:pos="1418"/>
                <w:tab w:val="left" w:pos="3969"/>
              </w:tabs>
            </w:pPr>
          </w:p>
          <w:p w14:paraId="57942CE5" w14:textId="11EFF42A" w:rsidR="00776B8E" w:rsidRDefault="00776B8E" w:rsidP="00776B8E">
            <w:pPr>
              <w:tabs>
                <w:tab w:val="left" w:pos="1418"/>
                <w:tab w:val="left" w:pos="3969"/>
              </w:tabs>
              <w:ind w:left="639" w:hanging="284"/>
            </w:pPr>
            <w:r>
              <w:t xml:space="preserve">a) Gruppierung der seriellen Kombination von Elementen für jeden Kanal und nachfolgend Bestimmung des maximalen Sicherheits-Integritätslevels, der für die betrachtete Sicherheitsfunktion für jeden Kanal in Anspruch genommen werden kann (siehe 7.4.4.2.3); und </w:t>
            </w:r>
          </w:p>
          <w:p w14:paraId="581316BD" w14:textId="77777777" w:rsidR="00776B8E" w:rsidRDefault="00776B8E" w:rsidP="00776B8E">
            <w:pPr>
              <w:tabs>
                <w:tab w:val="left" w:pos="1418"/>
                <w:tab w:val="left" w:pos="3969"/>
              </w:tabs>
            </w:pPr>
          </w:p>
          <w:p w14:paraId="2B7ECB74" w14:textId="19FA3D40" w:rsidR="00431506" w:rsidRDefault="00776B8E" w:rsidP="00776B8E">
            <w:pPr>
              <w:pStyle w:val="Listenabsatz"/>
              <w:numPr>
                <w:ilvl w:val="0"/>
                <w:numId w:val="44"/>
              </w:numPr>
              <w:tabs>
                <w:tab w:val="left" w:pos="1418"/>
                <w:tab w:val="left" w:pos="3969"/>
              </w:tabs>
            </w:pPr>
            <w:r>
              <w:t>Auswahl des Kanals mit dem höchsten Sicherheits-Integritätslevel, der für die betrachtete Sicherheitsfunktion erreicht worden ist, und nachfolgend Addition von N Sicherheits-</w:t>
            </w:r>
            <w:proofErr w:type="spellStart"/>
            <w:r>
              <w:t>Integritätsleveln</w:t>
            </w:r>
            <w:proofErr w:type="spellEnd"/>
            <w:r>
              <w:t xml:space="preserve"> zur Bestimmung des maximalen Sicherheits-Integritätslevels für die Gesamtkombination des Teilsystems. Zur Veranschaulichung der Methode wird eine Architektur nach Bild 6 angenommen, siehe auch Beispiel unten.</w:t>
            </w:r>
          </w:p>
          <w:p w14:paraId="47C90379" w14:textId="77777777" w:rsidR="00776B8E" w:rsidRDefault="00776B8E" w:rsidP="00776B8E">
            <w:pPr>
              <w:tabs>
                <w:tab w:val="left" w:pos="1418"/>
                <w:tab w:val="left" w:pos="3969"/>
              </w:tabs>
            </w:pPr>
          </w:p>
          <w:p w14:paraId="3DD76F7A" w14:textId="498EAC11" w:rsidR="00776B8E" w:rsidRPr="00776B8E" w:rsidRDefault="00776B8E" w:rsidP="00776B8E">
            <w:pPr>
              <w:tabs>
                <w:tab w:val="left" w:pos="1418"/>
                <w:tab w:val="left" w:pos="3969"/>
              </w:tabs>
              <w:rPr>
                <w:b/>
              </w:rPr>
            </w:pPr>
            <w:r w:rsidRPr="00776B8E">
              <w:rPr>
                <w:b/>
              </w:rPr>
              <w:t>Umfassende Beispiele beachten !!!</w:t>
            </w:r>
          </w:p>
        </w:tc>
        <w:tc>
          <w:tcPr>
            <w:tcW w:w="1842" w:type="dxa"/>
            <w:shd w:val="clear" w:color="auto" w:fill="DBE5F1" w:themeFill="accent1" w:themeFillTint="33"/>
          </w:tcPr>
          <w:p w14:paraId="0CDC6175" w14:textId="7BDA5B68"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7D937993" w14:textId="77777777" w:rsidR="00431506" w:rsidRPr="006B7123" w:rsidRDefault="00431506" w:rsidP="00431506">
            <w:pPr>
              <w:tabs>
                <w:tab w:val="left" w:pos="1418"/>
                <w:tab w:val="left" w:pos="3969"/>
              </w:tabs>
              <w:jc w:val="center"/>
              <w:rPr>
                <w:bCs/>
              </w:rPr>
            </w:pPr>
          </w:p>
        </w:tc>
      </w:tr>
      <w:tr w:rsidR="00431506" w:rsidRPr="006B7123" w14:paraId="68B98160" w14:textId="77777777" w:rsidTr="00431506">
        <w:trPr>
          <w:gridAfter w:val="2"/>
          <w:wAfter w:w="1784" w:type="dxa"/>
        </w:trPr>
        <w:tc>
          <w:tcPr>
            <w:tcW w:w="454" w:type="dxa"/>
            <w:shd w:val="clear" w:color="auto" w:fill="auto"/>
          </w:tcPr>
          <w:p w14:paraId="69A338AE" w14:textId="77777777" w:rsidR="00431506" w:rsidRPr="006B7123" w:rsidRDefault="00431506" w:rsidP="00431506">
            <w:pPr>
              <w:tabs>
                <w:tab w:val="left" w:pos="1418"/>
                <w:tab w:val="left" w:pos="3969"/>
              </w:tabs>
              <w:rPr>
                <w:bCs/>
              </w:rPr>
            </w:pPr>
          </w:p>
        </w:tc>
        <w:tc>
          <w:tcPr>
            <w:tcW w:w="1374" w:type="dxa"/>
            <w:shd w:val="clear" w:color="auto" w:fill="auto"/>
          </w:tcPr>
          <w:p w14:paraId="35C25EAD" w14:textId="2F79A305" w:rsidR="00431506" w:rsidRPr="006B7123" w:rsidRDefault="00431506" w:rsidP="00431506">
            <w:pPr>
              <w:tabs>
                <w:tab w:val="left" w:pos="1418"/>
                <w:tab w:val="left" w:pos="3969"/>
              </w:tabs>
            </w:pPr>
          </w:p>
        </w:tc>
        <w:tc>
          <w:tcPr>
            <w:tcW w:w="4820" w:type="dxa"/>
            <w:shd w:val="clear" w:color="auto" w:fill="auto"/>
          </w:tcPr>
          <w:p w14:paraId="7CB6E929" w14:textId="43625C3F" w:rsidR="00431506" w:rsidRPr="006B7123" w:rsidRDefault="00431506" w:rsidP="00431506">
            <w:pPr>
              <w:tabs>
                <w:tab w:val="left" w:pos="1418"/>
                <w:tab w:val="left" w:pos="3969"/>
              </w:tabs>
            </w:pPr>
          </w:p>
        </w:tc>
        <w:tc>
          <w:tcPr>
            <w:tcW w:w="1842" w:type="dxa"/>
            <w:shd w:val="clear" w:color="auto" w:fill="auto"/>
          </w:tcPr>
          <w:p w14:paraId="101BD3B1" w14:textId="77777777" w:rsidR="00431506" w:rsidRPr="006B7123" w:rsidRDefault="00431506" w:rsidP="00431506">
            <w:pPr>
              <w:tabs>
                <w:tab w:val="left" w:pos="1418"/>
                <w:tab w:val="left" w:pos="3969"/>
              </w:tabs>
              <w:rPr>
                <w:bCs/>
              </w:rPr>
            </w:pPr>
          </w:p>
        </w:tc>
        <w:tc>
          <w:tcPr>
            <w:tcW w:w="892" w:type="dxa"/>
            <w:shd w:val="clear" w:color="auto" w:fill="auto"/>
          </w:tcPr>
          <w:p w14:paraId="1694E247" w14:textId="77777777" w:rsidR="00431506" w:rsidRPr="006B7123" w:rsidRDefault="00431506" w:rsidP="00431506">
            <w:pPr>
              <w:tabs>
                <w:tab w:val="left" w:pos="1418"/>
                <w:tab w:val="left" w:pos="3969"/>
              </w:tabs>
              <w:jc w:val="center"/>
              <w:rPr>
                <w:bCs/>
              </w:rPr>
            </w:pPr>
          </w:p>
        </w:tc>
      </w:tr>
      <w:tr w:rsidR="00431506" w:rsidRPr="006B7123" w14:paraId="49C11C99" w14:textId="77777777" w:rsidTr="00431506">
        <w:trPr>
          <w:gridAfter w:val="2"/>
          <w:wAfter w:w="1784" w:type="dxa"/>
        </w:trPr>
        <w:tc>
          <w:tcPr>
            <w:tcW w:w="454" w:type="dxa"/>
            <w:shd w:val="clear" w:color="auto" w:fill="DBE5F1" w:themeFill="accent1" w:themeFillTint="33"/>
          </w:tcPr>
          <w:p w14:paraId="6B682839" w14:textId="25168437" w:rsidR="00431506" w:rsidRPr="006B7123" w:rsidRDefault="00431506" w:rsidP="00431506">
            <w:pPr>
              <w:tabs>
                <w:tab w:val="left" w:pos="1418"/>
                <w:tab w:val="left" w:pos="3969"/>
              </w:tabs>
              <w:rPr>
                <w:bCs/>
              </w:rPr>
            </w:pPr>
          </w:p>
        </w:tc>
        <w:tc>
          <w:tcPr>
            <w:tcW w:w="1374" w:type="dxa"/>
            <w:shd w:val="clear" w:color="auto" w:fill="DBE5F1" w:themeFill="accent1" w:themeFillTint="33"/>
          </w:tcPr>
          <w:p w14:paraId="15DBF1DE" w14:textId="73B58AA0" w:rsidR="00431506" w:rsidRPr="006B7123" w:rsidRDefault="00103715" w:rsidP="00431506">
            <w:pPr>
              <w:tabs>
                <w:tab w:val="left" w:pos="1418"/>
                <w:tab w:val="left" w:pos="3969"/>
              </w:tabs>
              <w:rPr>
                <w:bCs/>
              </w:rPr>
            </w:pPr>
            <w:r>
              <w:t>7.4.4.3</w:t>
            </w:r>
          </w:p>
        </w:tc>
        <w:tc>
          <w:tcPr>
            <w:tcW w:w="4820" w:type="dxa"/>
            <w:shd w:val="clear" w:color="auto" w:fill="DBE5F1" w:themeFill="accent1" w:themeFillTint="33"/>
          </w:tcPr>
          <w:p w14:paraId="31DA9F80" w14:textId="18C90AF1" w:rsidR="00431506" w:rsidRPr="00103715" w:rsidRDefault="00103715" w:rsidP="00431506">
            <w:pPr>
              <w:tabs>
                <w:tab w:val="left" w:pos="1418"/>
                <w:tab w:val="left" w:pos="3969"/>
              </w:tabs>
              <w:rPr>
                <w:b/>
              </w:rPr>
            </w:pPr>
            <w:r w:rsidRPr="00103715">
              <w:rPr>
                <w:b/>
              </w:rPr>
              <w:t>Pfad 2H</w:t>
            </w:r>
          </w:p>
        </w:tc>
        <w:tc>
          <w:tcPr>
            <w:tcW w:w="1842" w:type="dxa"/>
            <w:shd w:val="clear" w:color="auto" w:fill="DBE5F1" w:themeFill="accent1" w:themeFillTint="33"/>
          </w:tcPr>
          <w:p w14:paraId="2B25C0C7" w14:textId="02F1A3DD" w:rsidR="00431506" w:rsidRPr="006B7123" w:rsidRDefault="00431506" w:rsidP="00431506">
            <w:pPr>
              <w:tabs>
                <w:tab w:val="left" w:pos="1418"/>
                <w:tab w:val="left" w:pos="3969"/>
              </w:tabs>
              <w:rPr>
                <w:bCs/>
              </w:rPr>
            </w:pPr>
          </w:p>
        </w:tc>
        <w:tc>
          <w:tcPr>
            <w:tcW w:w="892" w:type="dxa"/>
            <w:shd w:val="clear" w:color="auto" w:fill="DBE5F1" w:themeFill="accent1" w:themeFillTint="33"/>
          </w:tcPr>
          <w:p w14:paraId="62614C83" w14:textId="77777777" w:rsidR="00431506" w:rsidRPr="006B7123" w:rsidRDefault="00431506" w:rsidP="00431506">
            <w:pPr>
              <w:tabs>
                <w:tab w:val="left" w:pos="1418"/>
                <w:tab w:val="left" w:pos="3969"/>
              </w:tabs>
              <w:jc w:val="center"/>
              <w:rPr>
                <w:bCs/>
              </w:rPr>
            </w:pPr>
          </w:p>
        </w:tc>
      </w:tr>
      <w:tr w:rsidR="00431506" w:rsidRPr="006B7123" w14:paraId="52C7BF0A" w14:textId="77777777" w:rsidTr="00431506">
        <w:trPr>
          <w:gridAfter w:val="2"/>
          <w:wAfter w:w="1784" w:type="dxa"/>
        </w:trPr>
        <w:tc>
          <w:tcPr>
            <w:tcW w:w="454" w:type="dxa"/>
            <w:shd w:val="clear" w:color="auto" w:fill="auto"/>
          </w:tcPr>
          <w:p w14:paraId="33F782B0" w14:textId="77777777" w:rsidR="00431506" w:rsidRPr="006B7123" w:rsidRDefault="00431506" w:rsidP="00431506">
            <w:pPr>
              <w:tabs>
                <w:tab w:val="left" w:pos="1418"/>
                <w:tab w:val="left" w:pos="3969"/>
              </w:tabs>
              <w:rPr>
                <w:bCs/>
              </w:rPr>
            </w:pPr>
          </w:p>
        </w:tc>
        <w:tc>
          <w:tcPr>
            <w:tcW w:w="1374" w:type="dxa"/>
            <w:shd w:val="clear" w:color="auto" w:fill="auto"/>
          </w:tcPr>
          <w:p w14:paraId="395D561B" w14:textId="6BDAF963" w:rsidR="00431506" w:rsidRPr="006B7123" w:rsidRDefault="00431506" w:rsidP="00431506">
            <w:pPr>
              <w:tabs>
                <w:tab w:val="left" w:pos="1418"/>
                <w:tab w:val="left" w:pos="3969"/>
              </w:tabs>
            </w:pPr>
          </w:p>
        </w:tc>
        <w:tc>
          <w:tcPr>
            <w:tcW w:w="4820" w:type="dxa"/>
            <w:shd w:val="clear" w:color="auto" w:fill="auto"/>
          </w:tcPr>
          <w:p w14:paraId="4CBD1E2D" w14:textId="77777777" w:rsidR="00431506" w:rsidRPr="006B7123" w:rsidRDefault="00431506" w:rsidP="00431506">
            <w:pPr>
              <w:tabs>
                <w:tab w:val="left" w:pos="1418"/>
                <w:tab w:val="left" w:pos="3969"/>
              </w:tabs>
            </w:pPr>
          </w:p>
        </w:tc>
        <w:tc>
          <w:tcPr>
            <w:tcW w:w="1842" w:type="dxa"/>
            <w:shd w:val="clear" w:color="auto" w:fill="auto"/>
          </w:tcPr>
          <w:p w14:paraId="0E3B926C" w14:textId="77777777" w:rsidR="00431506" w:rsidRPr="006B7123" w:rsidRDefault="00431506" w:rsidP="00431506">
            <w:pPr>
              <w:tabs>
                <w:tab w:val="left" w:pos="1418"/>
                <w:tab w:val="left" w:pos="3969"/>
              </w:tabs>
              <w:rPr>
                <w:bCs/>
              </w:rPr>
            </w:pPr>
          </w:p>
        </w:tc>
        <w:tc>
          <w:tcPr>
            <w:tcW w:w="892" w:type="dxa"/>
            <w:shd w:val="clear" w:color="auto" w:fill="auto"/>
          </w:tcPr>
          <w:p w14:paraId="1E6CE632" w14:textId="77777777" w:rsidR="00431506" w:rsidRPr="006B7123" w:rsidRDefault="00431506" w:rsidP="00431506">
            <w:pPr>
              <w:tabs>
                <w:tab w:val="left" w:pos="1418"/>
                <w:tab w:val="left" w:pos="3969"/>
              </w:tabs>
              <w:jc w:val="center"/>
              <w:rPr>
                <w:bCs/>
              </w:rPr>
            </w:pPr>
          </w:p>
        </w:tc>
      </w:tr>
      <w:tr w:rsidR="00103715" w:rsidRPr="006B7123" w14:paraId="06BA95BD" w14:textId="3909E013" w:rsidTr="00A854F7">
        <w:tc>
          <w:tcPr>
            <w:tcW w:w="454" w:type="dxa"/>
            <w:shd w:val="clear" w:color="auto" w:fill="DBE5F1" w:themeFill="accent1" w:themeFillTint="33"/>
          </w:tcPr>
          <w:p w14:paraId="61DE521B" w14:textId="54ED5A48"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2900D1BE" w14:textId="1E2C8FE2" w:rsidR="00103715" w:rsidRPr="006B7123" w:rsidRDefault="00103715" w:rsidP="00103715">
            <w:pPr>
              <w:tabs>
                <w:tab w:val="left" w:pos="1418"/>
                <w:tab w:val="left" w:pos="3969"/>
              </w:tabs>
              <w:rPr>
                <w:bCs/>
              </w:rPr>
            </w:pPr>
            <w:r>
              <w:t>7.4.4.3.1</w:t>
            </w:r>
          </w:p>
        </w:tc>
        <w:tc>
          <w:tcPr>
            <w:tcW w:w="4820" w:type="dxa"/>
            <w:shd w:val="clear" w:color="auto" w:fill="DBE5F1" w:themeFill="accent1" w:themeFillTint="33"/>
          </w:tcPr>
          <w:p w14:paraId="4438FFB6" w14:textId="77777777" w:rsidR="00103715" w:rsidRDefault="00103715" w:rsidP="00103715">
            <w:pPr>
              <w:tabs>
                <w:tab w:val="left" w:pos="1418"/>
                <w:tab w:val="left" w:pos="3969"/>
              </w:tabs>
            </w:pPr>
            <w:r>
              <w:t xml:space="preserve">Die minimale Hardwarefehlertoleranz für jedes Teilsystem eines sicherheitsbezogenen E/E/PE-Systems, das eine Sicherheitsfunktion eines festgelegten Sicherheits-Integritätslevel ausführt, muss wie folgt sein: </w:t>
            </w:r>
          </w:p>
          <w:p w14:paraId="3FFC2FCC" w14:textId="77777777" w:rsidR="00103715" w:rsidRDefault="00103715" w:rsidP="00103715">
            <w:pPr>
              <w:tabs>
                <w:tab w:val="left" w:pos="1418"/>
                <w:tab w:val="left" w:pos="3969"/>
              </w:tabs>
            </w:pPr>
          </w:p>
          <w:p w14:paraId="208FCDDA" w14:textId="77777777" w:rsidR="00103715" w:rsidRDefault="00103715" w:rsidP="00103715">
            <w:pPr>
              <w:tabs>
                <w:tab w:val="left" w:pos="1418"/>
                <w:tab w:val="left" w:pos="3969"/>
              </w:tabs>
            </w:pPr>
          </w:p>
          <w:p w14:paraId="5F70F9FA" w14:textId="77777777" w:rsidR="00103715" w:rsidRDefault="00103715" w:rsidP="00103715">
            <w:pPr>
              <w:tabs>
                <w:tab w:val="left" w:pos="1418"/>
                <w:tab w:val="left" w:pos="3969"/>
              </w:tabs>
            </w:pPr>
            <w:r>
              <w:t xml:space="preserve">ANMERKUNG In den folgenden Abschnitten kann die Sicherheitsfunktion, wenn nicht anders festgelegt, entweder in einer Betriebsart mit niedriger Anforderungsrate oder in einer Betriebsart mit hoher Anforderungsrate oder bei kontinuierlicher Anforderung in Betrieb sein. </w:t>
            </w:r>
          </w:p>
          <w:p w14:paraId="4AB01469" w14:textId="77777777" w:rsidR="00103715" w:rsidRDefault="00103715" w:rsidP="00103715">
            <w:pPr>
              <w:tabs>
                <w:tab w:val="left" w:pos="1418"/>
                <w:tab w:val="left" w:pos="3969"/>
              </w:tabs>
            </w:pPr>
          </w:p>
          <w:p w14:paraId="411653E2" w14:textId="77777777" w:rsidR="00103715" w:rsidRDefault="00103715" w:rsidP="00103715">
            <w:pPr>
              <w:tabs>
                <w:tab w:val="left" w:pos="1418"/>
                <w:tab w:val="left" w:pos="3969"/>
              </w:tabs>
            </w:pPr>
            <w:r>
              <w:t xml:space="preserve">a) eine Hardwarefehlertoleranz von 2 für eine festgelegte Sicherheitsfunktion von SIL 4, außer </w:t>
            </w:r>
            <w:proofErr w:type="gramStart"/>
            <w:r>
              <w:t>die Bedingungen</w:t>
            </w:r>
            <w:proofErr w:type="gramEnd"/>
            <w:r>
              <w:t xml:space="preserve"> von 7.4.4.3.2 treffen zu; </w:t>
            </w:r>
          </w:p>
          <w:p w14:paraId="06E32D7B" w14:textId="77777777" w:rsidR="00103715" w:rsidRDefault="00103715" w:rsidP="00103715">
            <w:pPr>
              <w:tabs>
                <w:tab w:val="left" w:pos="1418"/>
                <w:tab w:val="left" w:pos="3969"/>
              </w:tabs>
            </w:pPr>
          </w:p>
          <w:p w14:paraId="6E5A9880" w14:textId="77777777" w:rsidR="00103715" w:rsidRDefault="00103715" w:rsidP="00103715">
            <w:pPr>
              <w:tabs>
                <w:tab w:val="left" w:pos="1418"/>
                <w:tab w:val="left" w:pos="3969"/>
              </w:tabs>
            </w:pPr>
            <w:r>
              <w:t xml:space="preserve">b) eine Hardwarefehlertoleranz von 1 für eine festgelegte Sicherheitsfunktion von SIL 3, außer </w:t>
            </w:r>
            <w:proofErr w:type="gramStart"/>
            <w:r>
              <w:t>die Bedingungen</w:t>
            </w:r>
            <w:proofErr w:type="gramEnd"/>
            <w:r>
              <w:t xml:space="preserve"> von 7.4.4.3.2 treffen zu;</w:t>
            </w:r>
          </w:p>
          <w:p w14:paraId="25839B32" w14:textId="77777777" w:rsidR="00103715" w:rsidRDefault="00103715" w:rsidP="00103715">
            <w:pPr>
              <w:tabs>
                <w:tab w:val="left" w:pos="1418"/>
                <w:tab w:val="left" w:pos="3969"/>
              </w:tabs>
            </w:pPr>
          </w:p>
          <w:p w14:paraId="5920D347" w14:textId="77777777" w:rsidR="00103715" w:rsidRDefault="00103715" w:rsidP="00103715">
            <w:pPr>
              <w:tabs>
                <w:tab w:val="left" w:pos="1418"/>
                <w:tab w:val="left" w:pos="3969"/>
              </w:tabs>
            </w:pPr>
            <w:r>
              <w:t xml:space="preserve">c) eine Hardwarefehlertoleranz von 1 für eine festgelegte Sicherheitsfunktion von SIL 2, die in der Betriebsart mit hoher Anforderungsrate oder bei kontinuierlicher Anforderung betrieben wird, außer die Bedingungen von 7.4.4.3.2 treffen zu; </w:t>
            </w:r>
          </w:p>
          <w:p w14:paraId="7F941FC4" w14:textId="77777777" w:rsidR="00103715" w:rsidRDefault="00103715" w:rsidP="00103715">
            <w:pPr>
              <w:tabs>
                <w:tab w:val="left" w:pos="1418"/>
                <w:tab w:val="left" w:pos="3969"/>
              </w:tabs>
            </w:pPr>
            <w:bookmarkStart w:id="5" w:name="_GoBack"/>
            <w:bookmarkEnd w:id="5"/>
          </w:p>
          <w:p w14:paraId="7F888B2D" w14:textId="77777777" w:rsidR="00103715" w:rsidRDefault="00103715" w:rsidP="00103715">
            <w:pPr>
              <w:tabs>
                <w:tab w:val="left" w:pos="1418"/>
                <w:tab w:val="left" w:pos="3969"/>
              </w:tabs>
            </w:pPr>
            <w:r>
              <w:t xml:space="preserve">d) eine Hardwarefehlertoleranz von 0 für eine festgelegte Sicherheitsfunktion von SIL 2, die in der Betriebsart mit niedriger Anforderungsrate betrieben wird; </w:t>
            </w:r>
          </w:p>
          <w:p w14:paraId="0571E922" w14:textId="77777777" w:rsidR="00103715" w:rsidRDefault="00103715" w:rsidP="00103715">
            <w:pPr>
              <w:tabs>
                <w:tab w:val="left" w:pos="1418"/>
                <w:tab w:val="left" w:pos="3969"/>
              </w:tabs>
            </w:pPr>
          </w:p>
          <w:p w14:paraId="16DEE61B" w14:textId="58FD389E" w:rsidR="00103715" w:rsidRPr="006B7123" w:rsidRDefault="00103715" w:rsidP="00103715">
            <w:pPr>
              <w:tabs>
                <w:tab w:val="left" w:pos="1418"/>
                <w:tab w:val="left" w:pos="3969"/>
              </w:tabs>
            </w:pPr>
            <w:r>
              <w:t>e) eine Hardwarefehlertoleranz von 0 für eine festgelegte Sicherheitsfunktion von SIL 1.</w:t>
            </w:r>
          </w:p>
        </w:tc>
        <w:tc>
          <w:tcPr>
            <w:tcW w:w="1842" w:type="dxa"/>
            <w:shd w:val="clear" w:color="auto" w:fill="DBE5F1" w:themeFill="accent1" w:themeFillTint="33"/>
          </w:tcPr>
          <w:p w14:paraId="002E481E" w14:textId="274D6E09"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0A91641E" w14:textId="77777777" w:rsidR="00103715" w:rsidRPr="006B7123" w:rsidRDefault="00103715" w:rsidP="00103715">
            <w:pPr>
              <w:tabs>
                <w:tab w:val="left" w:pos="1418"/>
                <w:tab w:val="left" w:pos="3969"/>
              </w:tabs>
              <w:jc w:val="center"/>
              <w:rPr>
                <w:bCs/>
              </w:rPr>
            </w:pPr>
          </w:p>
        </w:tc>
        <w:tc>
          <w:tcPr>
            <w:tcW w:w="892" w:type="dxa"/>
          </w:tcPr>
          <w:p w14:paraId="4AE60D6C" w14:textId="77777777" w:rsidR="00103715" w:rsidRPr="006B7123" w:rsidRDefault="00103715" w:rsidP="00103715"/>
        </w:tc>
        <w:tc>
          <w:tcPr>
            <w:tcW w:w="892" w:type="dxa"/>
          </w:tcPr>
          <w:p w14:paraId="769DBDE0" w14:textId="77777777" w:rsidR="00103715" w:rsidRPr="006B7123" w:rsidRDefault="00103715" w:rsidP="00103715"/>
        </w:tc>
      </w:tr>
      <w:tr w:rsidR="00103715" w:rsidRPr="006B7123" w14:paraId="1FB54790" w14:textId="77777777" w:rsidTr="00431506">
        <w:trPr>
          <w:gridAfter w:val="2"/>
          <w:wAfter w:w="1784" w:type="dxa"/>
        </w:trPr>
        <w:tc>
          <w:tcPr>
            <w:tcW w:w="454" w:type="dxa"/>
            <w:shd w:val="clear" w:color="auto" w:fill="auto"/>
          </w:tcPr>
          <w:p w14:paraId="7484FA91" w14:textId="77777777" w:rsidR="00103715" w:rsidRPr="006B7123" w:rsidRDefault="00103715" w:rsidP="00103715">
            <w:pPr>
              <w:tabs>
                <w:tab w:val="left" w:pos="1418"/>
                <w:tab w:val="left" w:pos="3969"/>
              </w:tabs>
              <w:rPr>
                <w:bCs/>
              </w:rPr>
            </w:pPr>
          </w:p>
        </w:tc>
        <w:tc>
          <w:tcPr>
            <w:tcW w:w="1374" w:type="dxa"/>
            <w:shd w:val="clear" w:color="auto" w:fill="auto"/>
          </w:tcPr>
          <w:p w14:paraId="2C8D95A5" w14:textId="1E6D4C5C" w:rsidR="00103715" w:rsidRPr="006B7123" w:rsidRDefault="00103715" w:rsidP="00103715">
            <w:pPr>
              <w:tabs>
                <w:tab w:val="left" w:pos="1418"/>
                <w:tab w:val="left" w:pos="3969"/>
              </w:tabs>
            </w:pPr>
          </w:p>
        </w:tc>
        <w:tc>
          <w:tcPr>
            <w:tcW w:w="4820" w:type="dxa"/>
            <w:shd w:val="clear" w:color="auto" w:fill="auto"/>
          </w:tcPr>
          <w:p w14:paraId="4EB2B647" w14:textId="15DEC662" w:rsidR="00103715" w:rsidRPr="006B7123" w:rsidRDefault="00103715" w:rsidP="00103715">
            <w:pPr>
              <w:tabs>
                <w:tab w:val="left" w:pos="1418"/>
                <w:tab w:val="left" w:pos="3969"/>
              </w:tabs>
            </w:pPr>
          </w:p>
        </w:tc>
        <w:tc>
          <w:tcPr>
            <w:tcW w:w="1842" w:type="dxa"/>
            <w:shd w:val="clear" w:color="auto" w:fill="auto"/>
          </w:tcPr>
          <w:p w14:paraId="3907ABBE" w14:textId="77777777" w:rsidR="00103715" w:rsidRPr="006B7123" w:rsidRDefault="00103715" w:rsidP="00103715">
            <w:pPr>
              <w:tabs>
                <w:tab w:val="left" w:pos="1418"/>
                <w:tab w:val="left" w:pos="3969"/>
              </w:tabs>
              <w:rPr>
                <w:bCs/>
              </w:rPr>
            </w:pPr>
          </w:p>
        </w:tc>
        <w:tc>
          <w:tcPr>
            <w:tcW w:w="892" w:type="dxa"/>
            <w:shd w:val="clear" w:color="auto" w:fill="auto"/>
          </w:tcPr>
          <w:p w14:paraId="76546BB7" w14:textId="77777777" w:rsidR="00103715" w:rsidRPr="006B7123" w:rsidRDefault="00103715" w:rsidP="00103715">
            <w:pPr>
              <w:tabs>
                <w:tab w:val="left" w:pos="1418"/>
                <w:tab w:val="left" w:pos="3969"/>
              </w:tabs>
              <w:jc w:val="center"/>
              <w:rPr>
                <w:bCs/>
              </w:rPr>
            </w:pPr>
          </w:p>
        </w:tc>
      </w:tr>
      <w:tr w:rsidR="00103715" w:rsidRPr="006B7123" w14:paraId="6F2E79FE" w14:textId="77777777" w:rsidTr="00431506">
        <w:trPr>
          <w:gridAfter w:val="2"/>
          <w:wAfter w:w="1784" w:type="dxa"/>
        </w:trPr>
        <w:tc>
          <w:tcPr>
            <w:tcW w:w="454" w:type="dxa"/>
            <w:shd w:val="clear" w:color="auto" w:fill="DBE5F1" w:themeFill="accent1" w:themeFillTint="33"/>
          </w:tcPr>
          <w:p w14:paraId="582ED5A9" w14:textId="2E883D6A"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17C79B80" w14:textId="4C4316A8" w:rsidR="00103715" w:rsidRPr="006B7123" w:rsidRDefault="000C167B" w:rsidP="00103715">
            <w:pPr>
              <w:tabs>
                <w:tab w:val="left" w:pos="1418"/>
                <w:tab w:val="left" w:pos="3969"/>
              </w:tabs>
              <w:rPr>
                <w:bCs/>
              </w:rPr>
            </w:pPr>
            <w:r>
              <w:t>7.4.4.3.2</w:t>
            </w:r>
          </w:p>
        </w:tc>
        <w:tc>
          <w:tcPr>
            <w:tcW w:w="4820" w:type="dxa"/>
            <w:shd w:val="clear" w:color="auto" w:fill="DBE5F1" w:themeFill="accent1" w:themeFillTint="33"/>
          </w:tcPr>
          <w:p w14:paraId="263E42A4" w14:textId="77777777" w:rsidR="000C167B" w:rsidRDefault="000C167B" w:rsidP="00103715">
            <w:pPr>
              <w:tabs>
                <w:tab w:val="left" w:pos="1418"/>
                <w:tab w:val="left" w:pos="3969"/>
              </w:tabs>
            </w:pPr>
            <w:r>
              <w:t xml:space="preserve">Nur für Typ A-Elemente kann eine sichere alternative Architektur mit reduzierter HFT ausgeführt werden, wenn festgestellt wird, dass, wenn eine HFT größer als 0 gefordert wird, durch die Umsetzung der in 7.4.4.3.1 festgelegten Anforderungen zur HFT zusätzliche Ausfälle eingeführt würden und die Umsetzung zu einer Abnahme der Gesamtsicherheit der EUC führen würde. In einem solchen Fall muss dies begründet und dokumentiert werden. Die Begründung muss Nachweise liefern, dass: </w:t>
            </w:r>
          </w:p>
          <w:p w14:paraId="1FECDDE4" w14:textId="77777777" w:rsidR="000C167B" w:rsidRDefault="000C167B" w:rsidP="00103715">
            <w:pPr>
              <w:tabs>
                <w:tab w:val="left" w:pos="1418"/>
                <w:tab w:val="left" w:pos="3969"/>
              </w:tabs>
            </w:pPr>
          </w:p>
          <w:p w14:paraId="66EF33FD" w14:textId="77777777" w:rsidR="000C167B" w:rsidRDefault="000C167B" w:rsidP="00103715">
            <w:pPr>
              <w:tabs>
                <w:tab w:val="left" w:pos="1418"/>
                <w:tab w:val="left" w:pos="3969"/>
              </w:tabs>
            </w:pPr>
            <w:r>
              <w:t xml:space="preserve">a) Übereinstimmung mit den in 7.4.4.3.1 festgelegten Anforderungen zur HFT zusätzliche Ausfälle einführen würde und die Übereinstimmung zu einer Abnahme der Gesamtsicherheit der EUC führen würde; und </w:t>
            </w:r>
          </w:p>
          <w:p w14:paraId="12A78EFD" w14:textId="77777777" w:rsidR="000C167B" w:rsidRDefault="000C167B" w:rsidP="00103715">
            <w:pPr>
              <w:tabs>
                <w:tab w:val="left" w:pos="1418"/>
                <w:tab w:val="left" w:pos="3969"/>
              </w:tabs>
            </w:pPr>
          </w:p>
          <w:p w14:paraId="5FA52E94" w14:textId="09F16EBA" w:rsidR="00103715" w:rsidRPr="006B7123" w:rsidRDefault="000C167B" w:rsidP="000C167B">
            <w:pPr>
              <w:tabs>
                <w:tab w:val="left" w:pos="1418"/>
                <w:tab w:val="left" w:pos="3969"/>
              </w:tabs>
            </w:pPr>
            <w:r>
              <w:t xml:space="preserve">b) wenn die HFT auf 0 verringert wird, die in dem Element, das die Sicherheitsfunktion ausführt, festgestellten Ausfallarten ausgeschlossen werden können, da die Rate(n) gefahrbringender Ausfälle der festgestellten Fehlerart(n) sehr gering im Vergleich zum Ausfallgrenzwert der betrachteten Sicherheitsfunktion ist (sind) (siehe 7.4.4.1.1 c)). Das bedeutet, dass die Summe der Häufigkeiten gefahrbringender Ausfälle aller seriellen Elemente, für die ein Fehlerausschluss in Anspruch genommen wird, 1 % des </w:t>
            </w:r>
            <w:r>
              <w:lastRenderedPageBreak/>
              <w:t>Ausfallgrenzwertes nicht überschreiten sollte. Weiterhin muss die Anwendbarkeit von Fehlerausschlüssen unter Berücksichtigung der Möglichkeit systematischer Fehler begründet werden.</w:t>
            </w:r>
          </w:p>
        </w:tc>
        <w:tc>
          <w:tcPr>
            <w:tcW w:w="1842" w:type="dxa"/>
            <w:shd w:val="clear" w:color="auto" w:fill="DBE5F1" w:themeFill="accent1" w:themeFillTint="33"/>
          </w:tcPr>
          <w:p w14:paraId="5EF8BCA1" w14:textId="7AD56FD0"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076956AA" w14:textId="77777777" w:rsidR="00103715" w:rsidRPr="006B7123" w:rsidRDefault="00103715" w:rsidP="00103715">
            <w:pPr>
              <w:tabs>
                <w:tab w:val="left" w:pos="1418"/>
                <w:tab w:val="left" w:pos="3969"/>
              </w:tabs>
              <w:jc w:val="center"/>
              <w:rPr>
                <w:bCs/>
              </w:rPr>
            </w:pPr>
          </w:p>
        </w:tc>
      </w:tr>
      <w:tr w:rsidR="00103715" w:rsidRPr="006B7123" w14:paraId="2126871E" w14:textId="77777777" w:rsidTr="00431506">
        <w:trPr>
          <w:gridAfter w:val="2"/>
          <w:wAfter w:w="1784" w:type="dxa"/>
        </w:trPr>
        <w:tc>
          <w:tcPr>
            <w:tcW w:w="454" w:type="dxa"/>
            <w:shd w:val="clear" w:color="auto" w:fill="auto"/>
          </w:tcPr>
          <w:p w14:paraId="5A12435F" w14:textId="77777777" w:rsidR="00103715" w:rsidRPr="006B7123" w:rsidRDefault="00103715" w:rsidP="00103715">
            <w:pPr>
              <w:tabs>
                <w:tab w:val="left" w:pos="1418"/>
                <w:tab w:val="left" w:pos="3969"/>
              </w:tabs>
              <w:rPr>
                <w:bCs/>
              </w:rPr>
            </w:pPr>
          </w:p>
        </w:tc>
        <w:tc>
          <w:tcPr>
            <w:tcW w:w="1374" w:type="dxa"/>
            <w:shd w:val="clear" w:color="auto" w:fill="auto"/>
          </w:tcPr>
          <w:p w14:paraId="09AF80D6" w14:textId="01213BAD" w:rsidR="00103715" w:rsidRPr="006B7123" w:rsidRDefault="00103715" w:rsidP="00103715">
            <w:pPr>
              <w:tabs>
                <w:tab w:val="left" w:pos="1418"/>
                <w:tab w:val="left" w:pos="3969"/>
              </w:tabs>
            </w:pPr>
          </w:p>
        </w:tc>
        <w:tc>
          <w:tcPr>
            <w:tcW w:w="4820" w:type="dxa"/>
            <w:shd w:val="clear" w:color="auto" w:fill="auto"/>
          </w:tcPr>
          <w:p w14:paraId="2CEE45BE" w14:textId="77777777" w:rsidR="00103715" w:rsidRPr="006B7123" w:rsidRDefault="00103715" w:rsidP="00103715">
            <w:pPr>
              <w:tabs>
                <w:tab w:val="left" w:pos="1418"/>
                <w:tab w:val="left" w:pos="3969"/>
              </w:tabs>
            </w:pPr>
          </w:p>
        </w:tc>
        <w:tc>
          <w:tcPr>
            <w:tcW w:w="1842" w:type="dxa"/>
            <w:shd w:val="clear" w:color="auto" w:fill="auto"/>
          </w:tcPr>
          <w:p w14:paraId="4BF6661C" w14:textId="77777777" w:rsidR="00103715" w:rsidRPr="006B7123" w:rsidRDefault="00103715" w:rsidP="00103715">
            <w:pPr>
              <w:tabs>
                <w:tab w:val="left" w:pos="1418"/>
                <w:tab w:val="left" w:pos="3969"/>
              </w:tabs>
              <w:rPr>
                <w:bCs/>
              </w:rPr>
            </w:pPr>
          </w:p>
        </w:tc>
        <w:tc>
          <w:tcPr>
            <w:tcW w:w="892" w:type="dxa"/>
            <w:shd w:val="clear" w:color="auto" w:fill="auto"/>
          </w:tcPr>
          <w:p w14:paraId="46B82314" w14:textId="77777777" w:rsidR="00103715" w:rsidRPr="006B7123" w:rsidRDefault="00103715" w:rsidP="00103715">
            <w:pPr>
              <w:tabs>
                <w:tab w:val="left" w:pos="1418"/>
                <w:tab w:val="left" w:pos="3969"/>
              </w:tabs>
              <w:jc w:val="center"/>
              <w:rPr>
                <w:bCs/>
              </w:rPr>
            </w:pPr>
          </w:p>
        </w:tc>
      </w:tr>
      <w:tr w:rsidR="00103715" w:rsidRPr="006B7123" w14:paraId="5ECDE1AF" w14:textId="77777777" w:rsidTr="00431506">
        <w:trPr>
          <w:gridAfter w:val="2"/>
          <w:wAfter w:w="1784" w:type="dxa"/>
        </w:trPr>
        <w:tc>
          <w:tcPr>
            <w:tcW w:w="454" w:type="dxa"/>
            <w:shd w:val="clear" w:color="auto" w:fill="DBE5F1" w:themeFill="accent1" w:themeFillTint="33"/>
          </w:tcPr>
          <w:p w14:paraId="650AF4FD" w14:textId="20E96684"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70658784" w14:textId="201E2DD3" w:rsidR="00103715" w:rsidRPr="006B7123" w:rsidRDefault="000C167B" w:rsidP="00103715">
            <w:pPr>
              <w:tabs>
                <w:tab w:val="left" w:pos="1418"/>
                <w:tab w:val="left" w:pos="3969"/>
              </w:tabs>
              <w:rPr>
                <w:bCs/>
              </w:rPr>
            </w:pPr>
            <w:r>
              <w:t>7.4.4.3.3</w:t>
            </w:r>
          </w:p>
        </w:tc>
        <w:tc>
          <w:tcPr>
            <w:tcW w:w="4820" w:type="dxa"/>
            <w:shd w:val="clear" w:color="auto" w:fill="DBE5F1" w:themeFill="accent1" w:themeFillTint="33"/>
          </w:tcPr>
          <w:p w14:paraId="0E8DE544" w14:textId="77777777" w:rsidR="000C167B" w:rsidRDefault="000C167B" w:rsidP="00103715">
            <w:pPr>
              <w:tabs>
                <w:tab w:val="left" w:pos="1418"/>
                <w:tab w:val="left" w:pos="3969"/>
              </w:tabs>
            </w:pPr>
            <w:r>
              <w:t xml:space="preserve">Wenn Pfad 2H gewählt wird, müssen die bei der Quantifizierung der Auswirkung von zufälligen Hardwareausfällen (siehe 7.4.5) verwendeten Zuverlässigkeitsdaten: </w:t>
            </w:r>
          </w:p>
          <w:p w14:paraId="7F7A8596" w14:textId="77777777" w:rsidR="000C167B" w:rsidRDefault="000C167B" w:rsidP="00103715">
            <w:pPr>
              <w:tabs>
                <w:tab w:val="left" w:pos="1418"/>
                <w:tab w:val="left" w:pos="3969"/>
              </w:tabs>
            </w:pPr>
          </w:p>
          <w:p w14:paraId="635F526C" w14:textId="77777777" w:rsidR="000C167B" w:rsidRDefault="000C167B" w:rsidP="00103715">
            <w:pPr>
              <w:tabs>
                <w:tab w:val="left" w:pos="1418"/>
                <w:tab w:val="left" w:pos="3969"/>
              </w:tabs>
            </w:pPr>
            <w:r>
              <w:t xml:space="preserve">a) auf Rückmeldungen aus dem Feld für Elemente basieren, die in ähnlichen Anwendungen und Umgebungsbedingungen verwendet werden; und </w:t>
            </w:r>
          </w:p>
          <w:p w14:paraId="63003431" w14:textId="77777777" w:rsidR="000C167B" w:rsidRDefault="000C167B" w:rsidP="00103715">
            <w:pPr>
              <w:tabs>
                <w:tab w:val="left" w:pos="1418"/>
                <w:tab w:val="left" w:pos="3969"/>
              </w:tabs>
            </w:pPr>
          </w:p>
          <w:p w14:paraId="2738A755" w14:textId="3C0E8B92" w:rsidR="00103715" w:rsidRDefault="000C167B" w:rsidP="000C167B">
            <w:pPr>
              <w:tabs>
                <w:tab w:val="left" w:pos="1418"/>
                <w:tab w:val="left" w:pos="3969"/>
              </w:tabs>
            </w:pPr>
            <w:proofErr w:type="gramStart"/>
            <w:r>
              <w:t>b)auf</w:t>
            </w:r>
            <w:proofErr w:type="gramEnd"/>
            <w:r>
              <w:t xml:space="preserve"> Daten basieren, die in Übereinstimmung mit </w:t>
            </w:r>
            <w:proofErr w:type="spellStart"/>
            <w:r>
              <w:t>Internationalen</w:t>
            </w:r>
            <w:proofErr w:type="spellEnd"/>
            <w:r>
              <w:t xml:space="preserve"> Normen (z. B. IEC 60300-3-2 oder ISO 14224) gesammelt worden sind; und c) ausgewertet werden nach:</w:t>
            </w:r>
          </w:p>
          <w:p w14:paraId="150D26A0" w14:textId="4B5581C6" w:rsidR="000C167B" w:rsidRDefault="000C167B" w:rsidP="000C167B">
            <w:pPr>
              <w:tabs>
                <w:tab w:val="left" w:pos="1418"/>
                <w:tab w:val="left" w:pos="3969"/>
              </w:tabs>
            </w:pPr>
          </w:p>
          <w:p w14:paraId="23B7DB8F" w14:textId="53217E00" w:rsidR="000C167B" w:rsidRDefault="000C167B" w:rsidP="000C167B">
            <w:pPr>
              <w:pStyle w:val="Listenabsatz"/>
              <w:numPr>
                <w:ilvl w:val="0"/>
                <w:numId w:val="45"/>
              </w:numPr>
              <w:tabs>
                <w:tab w:val="left" w:pos="1418"/>
                <w:tab w:val="left" w:pos="3969"/>
              </w:tabs>
            </w:pPr>
            <w:r>
              <w:t>dem Umfang von Rückmeldungen aus dem Feld; und</w:t>
            </w:r>
          </w:p>
          <w:p w14:paraId="46EB9D84" w14:textId="77777777" w:rsidR="000C167B" w:rsidRDefault="000C167B" w:rsidP="000C167B">
            <w:pPr>
              <w:pStyle w:val="Listenabsatz"/>
              <w:tabs>
                <w:tab w:val="left" w:pos="1418"/>
                <w:tab w:val="left" w:pos="3969"/>
              </w:tabs>
              <w:ind w:left="1080"/>
            </w:pPr>
          </w:p>
          <w:p w14:paraId="7BA15626" w14:textId="1111746F" w:rsidR="000C167B" w:rsidRDefault="000C167B" w:rsidP="000C167B">
            <w:pPr>
              <w:pStyle w:val="Listenabsatz"/>
              <w:numPr>
                <w:ilvl w:val="0"/>
                <w:numId w:val="45"/>
              </w:numPr>
              <w:tabs>
                <w:tab w:val="left" w:pos="1418"/>
                <w:tab w:val="left" w:pos="3969"/>
              </w:tabs>
            </w:pPr>
            <w:r>
              <w:t xml:space="preserve">der Ausübung von Expertenbeurteilungen und, wo erforderlich; </w:t>
            </w:r>
          </w:p>
          <w:p w14:paraId="10B2D31B" w14:textId="77777777" w:rsidR="000C167B" w:rsidRDefault="000C167B" w:rsidP="000C167B">
            <w:pPr>
              <w:pStyle w:val="Listenabsatz"/>
              <w:tabs>
                <w:tab w:val="left" w:pos="1418"/>
                <w:tab w:val="left" w:pos="3969"/>
              </w:tabs>
              <w:ind w:left="1080"/>
            </w:pPr>
          </w:p>
          <w:p w14:paraId="2A6064DE" w14:textId="3600A109" w:rsidR="000C167B" w:rsidRDefault="000C167B" w:rsidP="000C167B">
            <w:pPr>
              <w:pStyle w:val="Listenabsatz"/>
              <w:numPr>
                <w:ilvl w:val="0"/>
                <w:numId w:val="45"/>
              </w:numPr>
              <w:tabs>
                <w:tab w:val="left" w:pos="1418"/>
                <w:tab w:val="left" w:pos="3969"/>
              </w:tabs>
            </w:pPr>
            <w:r>
              <w:t>der Durchführung spezieller Tests; um das Mittel und den Unsicherheitsfaktor (z. B. das 90 %-Konfidenzintervall oder die Wahrscheinlichkeitsverteilung (siehe Anmerkung 2)) jedes in den Berechnungen verwendeten Zuverlässigkeitsparameters (z. B. Ausfallrate) abzuschätzen</w:t>
            </w:r>
          </w:p>
          <w:p w14:paraId="1C5822CE" w14:textId="77777777" w:rsidR="000C167B" w:rsidRDefault="000C167B" w:rsidP="000C167B">
            <w:pPr>
              <w:tabs>
                <w:tab w:val="left" w:pos="1418"/>
                <w:tab w:val="left" w:pos="3969"/>
              </w:tabs>
            </w:pPr>
          </w:p>
          <w:p w14:paraId="020CCB97" w14:textId="351950AC" w:rsidR="000C167B" w:rsidRPr="006B7123" w:rsidRDefault="000C167B" w:rsidP="000C167B">
            <w:pPr>
              <w:tabs>
                <w:tab w:val="left" w:pos="1418"/>
                <w:tab w:val="left" w:pos="3969"/>
              </w:tabs>
            </w:pPr>
          </w:p>
        </w:tc>
        <w:tc>
          <w:tcPr>
            <w:tcW w:w="1842" w:type="dxa"/>
            <w:shd w:val="clear" w:color="auto" w:fill="DBE5F1" w:themeFill="accent1" w:themeFillTint="33"/>
          </w:tcPr>
          <w:p w14:paraId="3FEB246A" w14:textId="692F7CD1"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3AE0D811" w14:textId="77777777" w:rsidR="00103715" w:rsidRPr="006B7123" w:rsidRDefault="00103715" w:rsidP="00103715">
            <w:pPr>
              <w:tabs>
                <w:tab w:val="left" w:pos="1418"/>
                <w:tab w:val="left" w:pos="3969"/>
              </w:tabs>
              <w:jc w:val="center"/>
              <w:rPr>
                <w:bCs/>
              </w:rPr>
            </w:pPr>
          </w:p>
        </w:tc>
      </w:tr>
      <w:tr w:rsidR="00103715" w:rsidRPr="006B7123" w14:paraId="7E229046" w14:textId="77777777" w:rsidTr="00431506">
        <w:trPr>
          <w:gridAfter w:val="2"/>
          <w:wAfter w:w="1784" w:type="dxa"/>
        </w:trPr>
        <w:tc>
          <w:tcPr>
            <w:tcW w:w="454" w:type="dxa"/>
            <w:shd w:val="clear" w:color="auto" w:fill="auto"/>
          </w:tcPr>
          <w:p w14:paraId="16512CC5" w14:textId="77777777" w:rsidR="00103715" w:rsidRPr="006B7123" w:rsidRDefault="00103715" w:rsidP="00103715">
            <w:pPr>
              <w:tabs>
                <w:tab w:val="left" w:pos="1418"/>
                <w:tab w:val="left" w:pos="3969"/>
              </w:tabs>
              <w:rPr>
                <w:bCs/>
              </w:rPr>
            </w:pPr>
          </w:p>
        </w:tc>
        <w:tc>
          <w:tcPr>
            <w:tcW w:w="1374" w:type="dxa"/>
            <w:shd w:val="clear" w:color="auto" w:fill="auto"/>
          </w:tcPr>
          <w:p w14:paraId="432F3EB5" w14:textId="350E8BC1" w:rsidR="00103715" w:rsidRPr="006B7123" w:rsidRDefault="00103715" w:rsidP="00103715">
            <w:pPr>
              <w:tabs>
                <w:tab w:val="left" w:pos="1418"/>
                <w:tab w:val="left" w:pos="3969"/>
              </w:tabs>
            </w:pPr>
          </w:p>
        </w:tc>
        <w:tc>
          <w:tcPr>
            <w:tcW w:w="4820" w:type="dxa"/>
            <w:shd w:val="clear" w:color="auto" w:fill="auto"/>
          </w:tcPr>
          <w:p w14:paraId="068587FD" w14:textId="77777777" w:rsidR="00103715" w:rsidRPr="006B7123" w:rsidRDefault="00103715" w:rsidP="00103715">
            <w:pPr>
              <w:tabs>
                <w:tab w:val="left" w:pos="1418"/>
                <w:tab w:val="left" w:pos="3969"/>
              </w:tabs>
            </w:pPr>
          </w:p>
        </w:tc>
        <w:tc>
          <w:tcPr>
            <w:tcW w:w="1842" w:type="dxa"/>
            <w:shd w:val="clear" w:color="auto" w:fill="auto"/>
          </w:tcPr>
          <w:p w14:paraId="4BBEAD68" w14:textId="77777777" w:rsidR="00103715" w:rsidRPr="006B7123" w:rsidRDefault="00103715" w:rsidP="00103715">
            <w:pPr>
              <w:tabs>
                <w:tab w:val="left" w:pos="1418"/>
                <w:tab w:val="left" w:pos="3969"/>
              </w:tabs>
              <w:rPr>
                <w:bCs/>
              </w:rPr>
            </w:pPr>
          </w:p>
        </w:tc>
        <w:tc>
          <w:tcPr>
            <w:tcW w:w="892" w:type="dxa"/>
            <w:shd w:val="clear" w:color="auto" w:fill="auto"/>
          </w:tcPr>
          <w:p w14:paraId="6D0F46F8" w14:textId="77777777" w:rsidR="00103715" w:rsidRPr="006B7123" w:rsidRDefault="00103715" w:rsidP="00103715">
            <w:pPr>
              <w:tabs>
                <w:tab w:val="left" w:pos="1418"/>
                <w:tab w:val="left" w:pos="3969"/>
              </w:tabs>
              <w:jc w:val="center"/>
              <w:rPr>
                <w:bCs/>
              </w:rPr>
            </w:pPr>
          </w:p>
        </w:tc>
      </w:tr>
      <w:tr w:rsidR="00103715" w:rsidRPr="006B7123" w14:paraId="495DBE34" w14:textId="77777777" w:rsidTr="00431506">
        <w:trPr>
          <w:gridAfter w:val="2"/>
          <w:wAfter w:w="1784" w:type="dxa"/>
        </w:trPr>
        <w:tc>
          <w:tcPr>
            <w:tcW w:w="454" w:type="dxa"/>
            <w:shd w:val="clear" w:color="auto" w:fill="DBE5F1" w:themeFill="accent1" w:themeFillTint="33"/>
          </w:tcPr>
          <w:p w14:paraId="1B57EACA" w14:textId="0EBB910A"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16D716A9" w14:textId="3A297165" w:rsidR="00103715" w:rsidRPr="006B7123" w:rsidRDefault="000C167B" w:rsidP="00103715">
            <w:pPr>
              <w:tabs>
                <w:tab w:val="left" w:pos="1418"/>
                <w:tab w:val="left" w:pos="3969"/>
              </w:tabs>
              <w:rPr>
                <w:bCs/>
              </w:rPr>
            </w:pPr>
            <w:r>
              <w:t>7.4.4.3.4</w:t>
            </w:r>
          </w:p>
        </w:tc>
        <w:tc>
          <w:tcPr>
            <w:tcW w:w="4820" w:type="dxa"/>
            <w:shd w:val="clear" w:color="auto" w:fill="DBE5F1" w:themeFill="accent1" w:themeFillTint="33"/>
          </w:tcPr>
          <w:p w14:paraId="548D0B9D" w14:textId="4D91F31C" w:rsidR="00103715" w:rsidRPr="006B7123" w:rsidRDefault="000C167B" w:rsidP="000C167B">
            <w:pPr>
              <w:tabs>
                <w:tab w:val="left" w:pos="1418"/>
                <w:tab w:val="left" w:pos="3969"/>
              </w:tabs>
            </w:pPr>
            <w:r>
              <w:t>Alle im Pfad 2H verwendeten Elemente des Typs B müssen mindestens einen Diagnosedeckungsgrad nicht kleiner 60 % besitzen.</w:t>
            </w:r>
          </w:p>
        </w:tc>
        <w:tc>
          <w:tcPr>
            <w:tcW w:w="1842" w:type="dxa"/>
            <w:shd w:val="clear" w:color="auto" w:fill="DBE5F1" w:themeFill="accent1" w:themeFillTint="33"/>
          </w:tcPr>
          <w:p w14:paraId="4203650B" w14:textId="5DD43A50"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17483D20" w14:textId="77777777" w:rsidR="00103715" w:rsidRPr="006B7123" w:rsidRDefault="00103715" w:rsidP="00103715">
            <w:pPr>
              <w:tabs>
                <w:tab w:val="left" w:pos="1418"/>
                <w:tab w:val="left" w:pos="3969"/>
              </w:tabs>
              <w:jc w:val="center"/>
              <w:rPr>
                <w:bCs/>
              </w:rPr>
            </w:pPr>
          </w:p>
        </w:tc>
      </w:tr>
      <w:tr w:rsidR="00103715" w:rsidRPr="006B7123" w14:paraId="584BA9FE" w14:textId="77777777" w:rsidTr="00431506">
        <w:trPr>
          <w:gridAfter w:val="2"/>
          <w:wAfter w:w="1784" w:type="dxa"/>
        </w:trPr>
        <w:tc>
          <w:tcPr>
            <w:tcW w:w="454" w:type="dxa"/>
            <w:shd w:val="clear" w:color="auto" w:fill="auto"/>
          </w:tcPr>
          <w:p w14:paraId="2C68C382" w14:textId="77777777" w:rsidR="00103715" w:rsidRPr="006B7123" w:rsidRDefault="00103715" w:rsidP="00103715">
            <w:pPr>
              <w:tabs>
                <w:tab w:val="left" w:pos="1418"/>
                <w:tab w:val="left" w:pos="3969"/>
              </w:tabs>
              <w:rPr>
                <w:bCs/>
              </w:rPr>
            </w:pPr>
          </w:p>
        </w:tc>
        <w:tc>
          <w:tcPr>
            <w:tcW w:w="1374" w:type="dxa"/>
            <w:shd w:val="clear" w:color="auto" w:fill="auto"/>
          </w:tcPr>
          <w:p w14:paraId="4A212F96" w14:textId="4A1CF091" w:rsidR="00103715" w:rsidRPr="006B7123" w:rsidRDefault="00103715" w:rsidP="00103715">
            <w:pPr>
              <w:tabs>
                <w:tab w:val="left" w:pos="1418"/>
                <w:tab w:val="left" w:pos="3969"/>
              </w:tabs>
            </w:pPr>
          </w:p>
        </w:tc>
        <w:tc>
          <w:tcPr>
            <w:tcW w:w="4820" w:type="dxa"/>
            <w:shd w:val="clear" w:color="auto" w:fill="auto"/>
          </w:tcPr>
          <w:p w14:paraId="762B73C4" w14:textId="77777777" w:rsidR="00103715" w:rsidRPr="006B7123" w:rsidRDefault="00103715" w:rsidP="00103715">
            <w:pPr>
              <w:tabs>
                <w:tab w:val="left" w:pos="1418"/>
                <w:tab w:val="left" w:pos="3969"/>
              </w:tabs>
            </w:pPr>
          </w:p>
        </w:tc>
        <w:tc>
          <w:tcPr>
            <w:tcW w:w="1842" w:type="dxa"/>
            <w:shd w:val="clear" w:color="auto" w:fill="auto"/>
          </w:tcPr>
          <w:p w14:paraId="7C052414" w14:textId="77777777" w:rsidR="00103715" w:rsidRPr="006B7123" w:rsidRDefault="00103715" w:rsidP="00103715">
            <w:pPr>
              <w:tabs>
                <w:tab w:val="left" w:pos="1418"/>
                <w:tab w:val="left" w:pos="3969"/>
              </w:tabs>
              <w:rPr>
                <w:bCs/>
              </w:rPr>
            </w:pPr>
          </w:p>
        </w:tc>
        <w:tc>
          <w:tcPr>
            <w:tcW w:w="892" w:type="dxa"/>
            <w:shd w:val="clear" w:color="auto" w:fill="auto"/>
          </w:tcPr>
          <w:p w14:paraId="6C461976" w14:textId="77777777" w:rsidR="00103715" w:rsidRPr="006B7123" w:rsidRDefault="00103715" w:rsidP="00103715">
            <w:pPr>
              <w:tabs>
                <w:tab w:val="left" w:pos="1418"/>
                <w:tab w:val="left" w:pos="3969"/>
              </w:tabs>
              <w:jc w:val="center"/>
              <w:rPr>
                <w:bCs/>
              </w:rPr>
            </w:pPr>
          </w:p>
        </w:tc>
      </w:tr>
      <w:tr w:rsidR="00103715" w:rsidRPr="006B7123" w14:paraId="50F9175A" w14:textId="77777777" w:rsidTr="00431506">
        <w:trPr>
          <w:gridAfter w:val="2"/>
          <w:wAfter w:w="1784" w:type="dxa"/>
        </w:trPr>
        <w:tc>
          <w:tcPr>
            <w:tcW w:w="454" w:type="dxa"/>
            <w:shd w:val="clear" w:color="auto" w:fill="DBE5F1" w:themeFill="accent1" w:themeFillTint="33"/>
          </w:tcPr>
          <w:p w14:paraId="2C56B8F8" w14:textId="0437205B"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1602C109" w14:textId="341E29D2" w:rsidR="00103715" w:rsidRPr="006B7123" w:rsidRDefault="00103715" w:rsidP="00103715">
            <w:pPr>
              <w:tabs>
                <w:tab w:val="left" w:pos="1418"/>
                <w:tab w:val="left" w:pos="3969"/>
              </w:tabs>
              <w:rPr>
                <w:bCs/>
              </w:rPr>
            </w:pPr>
          </w:p>
        </w:tc>
        <w:tc>
          <w:tcPr>
            <w:tcW w:w="4820" w:type="dxa"/>
            <w:shd w:val="clear" w:color="auto" w:fill="DBE5F1" w:themeFill="accent1" w:themeFillTint="33"/>
          </w:tcPr>
          <w:p w14:paraId="02B43FEE" w14:textId="0E4011E1" w:rsidR="00103715" w:rsidRPr="000C167B" w:rsidRDefault="000C167B" w:rsidP="00103715">
            <w:pPr>
              <w:tabs>
                <w:tab w:val="left" w:pos="1418"/>
                <w:tab w:val="left" w:pos="3969"/>
              </w:tabs>
              <w:rPr>
                <w:b/>
              </w:rPr>
            </w:pPr>
            <w:r w:rsidRPr="000C167B">
              <w:rPr>
                <w:b/>
              </w:rPr>
              <w:t>7.4.5 Anforderungen zur Quantifizierung der Auswirkung von zufälligen Hardwareausfällen</w:t>
            </w:r>
          </w:p>
        </w:tc>
        <w:tc>
          <w:tcPr>
            <w:tcW w:w="1842" w:type="dxa"/>
            <w:shd w:val="clear" w:color="auto" w:fill="DBE5F1" w:themeFill="accent1" w:themeFillTint="33"/>
          </w:tcPr>
          <w:p w14:paraId="58052FC7" w14:textId="31CDE77B"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5A06C67A" w14:textId="77777777" w:rsidR="00103715" w:rsidRPr="006B7123" w:rsidRDefault="00103715" w:rsidP="00103715">
            <w:pPr>
              <w:tabs>
                <w:tab w:val="left" w:pos="1418"/>
                <w:tab w:val="left" w:pos="3969"/>
              </w:tabs>
              <w:jc w:val="center"/>
              <w:rPr>
                <w:bCs/>
              </w:rPr>
            </w:pPr>
          </w:p>
        </w:tc>
      </w:tr>
      <w:tr w:rsidR="00103715" w:rsidRPr="006B7123" w14:paraId="0BF4E1E3" w14:textId="77777777" w:rsidTr="00431506">
        <w:trPr>
          <w:gridAfter w:val="2"/>
          <w:wAfter w:w="1784" w:type="dxa"/>
        </w:trPr>
        <w:tc>
          <w:tcPr>
            <w:tcW w:w="454" w:type="dxa"/>
            <w:shd w:val="clear" w:color="auto" w:fill="auto"/>
          </w:tcPr>
          <w:p w14:paraId="0288F436" w14:textId="77777777" w:rsidR="00103715" w:rsidRPr="006B7123" w:rsidRDefault="00103715" w:rsidP="00103715">
            <w:pPr>
              <w:tabs>
                <w:tab w:val="left" w:pos="1418"/>
                <w:tab w:val="left" w:pos="3969"/>
              </w:tabs>
              <w:rPr>
                <w:bCs/>
              </w:rPr>
            </w:pPr>
          </w:p>
        </w:tc>
        <w:tc>
          <w:tcPr>
            <w:tcW w:w="1374" w:type="dxa"/>
            <w:shd w:val="clear" w:color="auto" w:fill="auto"/>
          </w:tcPr>
          <w:p w14:paraId="5B0D5E75" w14:textId="51E0E5F9" w:rsidR="00103715" w:rsidRPr="006B7123" w:rsidRDefault="00103715" w:rsidP="00103715">
            <w:pPr>
              <w:tabs>
                <w:tab w:val="left" w:pos="1418"/>
                <w:tab w:val="left" w:pos="3969"/>
              </w:tabs>
            </w:pPr>
          </w:p>
        </w:tc>
        <w:tc>
          <w:tcPr>
            <w:tcW w:w="4820" w:type="dxa"/>
            <w:shd w:val="clear" w:color="auto" w:fill="auto"/>
          </w:tcPr>
          <w:p w14:paraId="2AED9A1B" w14:textId="77777777" w:rsidR="00103715" w:rsidRPr="006B7123" w:rsidRDefault="00103715" w:rsidP="00103715">
            <w:pPr>
              <w:tabs>
                <w:tab w:val="left" w:pos="1418"/>
                <w:tab w:val="left" w:pos="3969"/>
              </w:tabs>
            </w:pPr>
          </w:p>
        </w:tc>
        <w:tc>
          <w:tcPr>
            <w:tcW w:w="1842" w:type="dxa"/>
            <w:shd w:val="clear" w:color="auto" w:fill="auto"/>
          </w:tcPr>
          <w:p w14:paraId="783DC1FE" w14:textId="77777777" w:rsidR="00103715" w:rsidRPr="006B7123" w:rsidRDefault="00103715" w:rsidP="00103715">
            <w:pPr>
              <w:tabs>
                <w:tab w:val="left" w:pos="1418"/>
                <w:tab w:val="left" w:pos="3969"/>
              </w:tabs>
              <w:rPr>
                <w:bCs/>
              </w:rPr>
            </w:pPr>
          </w:p>
        </w:tc>
        <w:tc>
          <w:tcPr>
            <w:tcW w:w="892" w:type="dxa"/>
            <w:shd w:val="clear" w:color="auto" w:fill="auto"/>
          </w:tcPr>
          <w:p w14:paraId="74481259" w14:textId="77777777" w:rsidR="00103715" w:rsidRPr="006B7123" w:rsidRDefault="00103715" w:rsidP="00103715">
            <w:pPr>
              <w:tabs>
                <w:tab w:val="left" w:pos="1418"/>
                <w:tab w:val="left" w:pos="3969"/>
              </w:tabs>
              <w:jc w:val="center"/>
              <w:rPr>
                <w:bCs/>
              </w:rPr>
            </w:pPr>
          </w:p>
        </w:tc>
      </w:tr>
      <w:tr w:rsidR="00103715" w:rsidRPr="006B7123" w14:paraId="533B7A32" w14:textId="77777777" w:rsidTr="00431506">
        <w:trPr>
          <w:gridAfter w:val="2"/>
          <w:wAfter w:w="1784" w:type="dxa"/>
        </w:trPr>
        <w:tc>
          <w:tcPr>
            <w:tcW w:w="454" w:type="dxa"/>
            <w:shd w:val="clear" w:color="auto" w:fill="DBE5F1" w:themeFill="accent1" w:themeFillTint="33"/>
          </w:tcPr>
          <w:p w14:paraId="34E5DF68" w14:textId="0FAB163D"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71B86D86" w14:textId="5E6B549E" w:rsidR="00103715" w:rsidRPr="006B7123" w:rsidRDefault="000C167B" w:rsidP="00103715">
            <w:pPr>
              <w:tabs>
                <w:tab w:val="left" w:pos="1418"/>
                <w:tab w:val="left" w:pos="3969"/>
              </w:tabs>
              <w:rPr>
                <w:bCs/>
              </w:rPr>
            </w:pPr>
            <w:r>
              <w:t>7.4.5.1</w:t>
            </w:r>
          </w:p>
        </w:tc>
        <w:tc>
          <w:tcPr>
            <w:tcW w:w="4820" w:type="dxa"/>
            <w:shd w:val="clear" w:color="auto" w:fill="DBE5F1" w:themeFill="accent1" w:themeFillTint="33"/>
          </w:tcPr>
          <w:p w14:paraId="4B4E983A" w14:textId="4157BFF1" w:rsidR="00103715" w:rsidRPr="006B7123" w:rsidRDefault="000C167B" w:rsidP="00103715">
            <w:pPr>
              <w:tabs>
                <w:tab w:val="left" w:pos="1418"/>
                <w:tab w:val="left" w:pos="3969"/>
              </w:tabs>
            </w:pPr>
            <w:r>
              <w:t>Für jede Sicherheitsfunktion muss die erreichte Sicherheitsintegrität des sicherheitsbezogenen E/E/PE-Systems infolge zufälliger Hardwareausfälle (einschließlich Soft-Errors) und zufälliger Ausfälle von Datenkommunikationsprozessen in Übereinstimmung mit 7.4.5.2 und 7.4.11 abgeschätzt werden, und sie muss gleich oder kleiner dem in der Spezifikation der Anforderungen an die Sicherheit des E/E/PE-Systems (siehe IEC 61508-1, 7.10) festgelegten Ausfallgrenzwert sein.</w:t>
            </w:r>
          </w:p>
        </w:tc>
        <w:tc>
          <w:tcPr>
            <w:tcW w:w="1842" w:type="dxa"/>
            <w:shd w:val="clear" w:color="auto" w:fill="DBE5F1" w:themeFill="accent1" w:themeFillTint="33"/>
          </w:tcPr>
          <w:p w14:paraId="2132CE4D" w14:textId="0D921953"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352122A9" w14:textId="77777777" w:rsidR="00103715" w:rsidRPr="006B7123" w:rsidRDefault="00103715" w:rsidP="00103715">
            <w:pPr>
              <w:tabs>
                <w:tab w:val="left" w:pos="1418"/>
                <w:tab w:val="left" w:pos="3969"/>
              </w:tabs>
              <w:jc w:val="center"/>
              <w:rPr>
                <w:bCs/>
              </w:rPr>
            </w:pPr>
          </w:p>
        </w:tc>
      </w:tr>
      <w:tr w:rsidR="00103715" w:rsidRPr="006B7123" w14:paraId="065867D2" w14:textId="77777777" w:rsidTr="00431506">
        <w:trPr>
          <w:gridAfter w:val="2"/>
          <w:wAfter w:w="1784" w:type="dxa"/>
        </w:trPr>
        <w:tc>
          <w:tcPr>
            <w:tcW w:w="454" w:type="dxa"/>
            <w:shd w:val="clear" w:color="auto" w:fill="auto"/>
          </w:tcPr>
          <w:p w14:paraId="4B1CA3C5" w14:textId="77777777" w:rsidR="00103715" w:rsidRPr="006B7123" w:rsidRDefault="00103715" w:rsidP="00103715">
            <w:pPr>
              <w:tabs>
                <w:tab w:val="left" w:pos="1418"/>
                <w:tab w:val="left" w:pos="3969"/>
              </w:tabs>
              <w:rPr>
                <w:bCs/>
              </w:rPr>
            </w:pPr>
          </w:p>
        </w:tc>
        <w:tc>
          <w:tcPr>
            <w:tcW w:w="1374" w:type="dxa"/>
            <w:shd w:val="clear" w:color="auto" w:fill="auto"/>
          </w:tcPr>
          <w:p w14:paraId="24C38EFD" w14:textId="1C8357B2" w:rsidR="00103715" w:rsidRPr="006B7123" w:rsidRDefault="00103715" w:rsidP="00103715">
            <w:pPr>
              <w:tabs>
                <w:tab w:val="left" w:pos="1418"/>
                <w:tab w:val="left" w:pos="3969"/>
              </w:tabs>
            </w:pPr>
          </w:p>
        </w:tc>
        <w:tc>
          <w:tcPr>
            <w:tcW w:w="4820" w:type="dxa"/>
            <w:shd w:val="clear" w:color="auto" w:fill="auto"/>
          </w:tcPr>
          <w:p w14:paraId="7D515241" w14:textId="4D003879" w:rsidR="00103715" w:rsidRPr="006B7123" w:rsidRDefault="00103715" w:rsidP="00103715">
            <w:pPr>
              <w:tabs>
                <w:tab w:val="left" w:pos="1418"/>
                <w:tab w:val="left" w:pos="3969"/>
              </w:tabs>
            </w:pPr>
          </w:p>
        </w:tc>
        <w:tc>
          <w:tcPr>
            <w:tcW w:w="1842" w:type="dxa"/>
            <w:shd w:val="clear" w:color="auto" w:fill="auto"/>
          </w:tcPr>
          <w:p w14:paraId="33CD795B" w14:textId="77777777" w:rsidR="00103715" w:rsidRPr="006B7123" w:rsidRDefault="00103715" w:rsidP="00103715">
            <w:pPr>
              <w:tabs>
                <w:tab w:val="left" w:pos="1418"/>
                <w:tab w:val="left" w:pos="3969"/>
              </w:tabs>
              <w:rPr>
                <w:bCs/>
              </w:rPr>
            </w:pPr>
          </w:p>
        </w:tc>
        <w:tc>
          <w:tcPr>
            <w:tcW w:w="892" w:type="dxa"/>
            <w:shd w:val="clear" w:color="auto" w:fill="auto"/>
          </w:tcPr>
          <w:p w14:paraId="6CB567B4" w14:textId="77777777" w:rsidR="00103715" w:rsidRPr="006B7123" w:rsidRDefault="00103715" w:rsidP="00103715">
            <w:pPr>
              <w:tabs>
                <w:tab w:val="left" w:pos="1418"/>
                <w:tab w:val="left" w:pos="3969"/>
              </w:tabs>
              <w:jc w:val="center"/>
              <w:rPr>
                <w:bCs/>
              </w:rPr>
            </w:pPr>
          </w:p>
        </w:tc>
      </w:tr>
      <w:tr w:rsidR="00103715" w:rsidRPr="006B7123" w14:paraId="0586BBBB" w14:textId="77777777" w:rsidTr="00431506">
        <w:trPr>
          <w:gridAfter w:val="2"/>
          <w:wAfter w:w="1784" w:type="dxa"/>
        </w:trPr>
        <w:tc>
          <w:tcPr>
            <w:tcW w:w="454" w:type="dxa"/>
            <w:shd w:val="clear" w:color="auto" w:fill="DBE5F1" w:themeFill="accent1" w:themeFillTint="33"/>
          </w:tcPr>
          <w:p w14:paraId="2BCBB0F9" w14:textId="3180CCF2"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40510E02" w14:textId="6EA1E152" w:rsidR="00103715" w:rsidRPr="006B7123" w:rsidRDefault="000C167B" w:rsidP="00103715">
            <w:pPr>
              <w:tabs>
                <w:tab w:val="left" w:pos="1418"/>
                <w:tab w:val="left" w:pos="3969"/>
              </w:tabs>
              <w:rPr>
                <w:bCs/>
              </w:rPr>
            </w:pPr>
            <w:r>
              <w:t>7.4.5.2</w:t>
            </w:r>
          </w:p>
        </w:tc>
        <w:tc>
          <w:tcPr>
            <w:tcW w:w="4820" w:type="dxa"/>
            <w:shd w:val="clear" w:color="auto" w:fill="DBE5F1" w:themeFill="accent1" w:themeFillTint="33"/>
          </w:tcPr>
          <w:p w14:paraId="2220837E" w14:textId="77777777" w:rsidR="000C167B" w:rsidRDefault="000C167B" w:rsidP="00103715">
            <w:pPr>
              <w:tabs>
                <w:tab w:val="left" w:pos="1418"/>
                <w:tab w:val="left" w:pos="3969"/>
              </w:tabs>
            </w:pPr>
            <w:r>
              <w:t xml:space="preserve">Die nach 7.4.5.1 erforderliche Abschätzung des erreichten Ausfallmaßes jeder Sicherheitsfunktion muss Folgendes berücksichtigen: </w:t>
            </w:r>
          </w:p>
          <w:p w14:paraId="010B37FC" w14:textId="77777777" w:rsidR="000C167B" w:rsidRDefault="000C167B" w:rsidP="00103715">
            <w:pPr>
              <w:tabs>
                <w:tab w:val="left" w:pos="1418"/>
                <w:tab w:val="left" w:pos="3969"/>
              </w:tabs>
            </w:pPr>
          </w:p>
          <w:p w14:paraId="56AE0AB7" w14:textId="4877DB81" w:rsidR="00103715" w:rsidRDefault="000C167B" w:rsidP="000C167B">
            <w:pPr>
              <w:pStyle w:val="Listenabsatz"/>
              <w:numPr>
                <w:ilvl w:val="0"/>
                <w:numId w:val="46"/>
              </w:numPr>
              <w:tabs>
                <w:tab w:val="left" w:pos="1418"/>
                <w:tab w:val="left" w:pos="3969"/>
              </w:tabs>
            </w:pPr>
            <w:r>
              <w:t>die Architektur des sicherheitsbezogenen E/E/PE-Systems in Form seiner Teilsysteme, wie sie in Bezug zu jeder betrachteten Sicherheitsfunktion steht;</w:t>
            </w:r>
          </w:p>
          <w:p w14:paraId="392CCA84" w14:textId="77777777" w:rsidR="000C167B" w:rsidRDefault="000C167B" w:rsidP="000C167B">
            <w:pPr>
              <w:pStyle w:val="Listenabsatz"/>
              <w:tabs>
                <w:tab w:val="left" w:pos="1418"/>
                <w:tab w:val="left" w:pos="3969"/>
              </w:tabs>
            </w:pPr>
          </w:p>
          <w:p w14:paraId="24F1B259" w14:textId="77777777" w:rsidR="000C167B" w:rsidRDefault="000C167B" w:rsidP="000C167B">
            <w:pPr>
              <w:pStyle w:val="Listenabsatz"/>
              <w:numPr>
                <w:ilvl w:val="0"/>
                <w:numId w:val="46"/>
              </w:numPr>
              <w:tabs>
                <w:tab w:val="left" w:pos="1418"/>
                <w:tab w:val="left" w:pos="3969"/>
              </w:tabs>
            </w:pPr>
            <w:r>
              <w:t>die Architektur jedes Teilsystems des sicherheitsbezogenen E/E/PE-Systems in Form seiner Elemente, wie sie in Bezug zu jeder betrachteten Sicherheitsfunktion steht;</w:t>
            </w:r>
          </w:p>
          <w:p w14:paraId="4C34056F" w14:textId="77777777" w:rsidR="005B73E4" w:rsidRDefault="005B73E4" w:rsidP="005B73E4">
            <w:pPr>
              <w:pStyle w:val="Listenabsatz"/>
            </w:pPr>
          </w:p>
          <w:p w14:paraId="3F3056A1" w14:textId="4F546129" w:rsidR="005B73E4" w:rsidRDefault="005B73E4" w:rsidP="005B73E4">
            <w:pPr>
              <w:pStyle w:val="Listenabsatz"/>
              <w:numPr>
                <w:ilvl w:val="0"/>
                <w:numId w:val="46"/>
              </w:numPr>
              <w:tabs>
                <w:tab w:val="left" w:pos="1418"/>
                <w:tab w:val="left" w:pos="3969"/>
              </w:tabs>
            </w:pPr>
            <w:r>
              <w:t xml:space="preserve">die geschätzte Ausfallrate jedes Teilsystems und seiner Elemente in allen Modi, die zu einem gefahrbringenden Ausfall des sicherheitsbezogenen E/E/PE-Systems führen würden, jedoch durch Diagnosetests erkannt werden (siehe 7.4.9.4 bis 7.4.9.5). Es sollte eine Rechtfertigung für die Ausfallraten unter Berücksichtigung der Quellen der Daten und ihrer Genauigkeit oder Toleranz angegeben werden. Dies kann die Berücksichtigung und den Vergleich von </w:t>
            </w:r>
            <w:r>
              <w:lastRenderedPageBreak/>
              <w:t xml:space="preserve">Daten aus einer Anzahl von Quellen und die Auswahl von Ausfallraten von Systemen, die dem betrachteten am meisten ähneln, einschließen. Zur Quantifizierung der Auswirkung von zufälligen Hardwareausfällen und zur Berechnung des Anteils sicherer Ausfälle oder </w:t>
            </w:r>
            <w:proofErr w:type="gramStart"/>
            <w:r>
              <w:t>des Diagnosedeck</w:t>
            </w:r>
            <w:proofErr w:type="gramEnd"/>
          </w:p>
          <w:p w14:paraId="277E26CF" w14:textId="77777777" w:rsidR="005B73E4" w:rsidRDefault="005B73E4" w:rsidP="005B73E4">
            <w:pPr>
              <w:pStyle w:val="Listenabsatz"/>
            </w:pPr>
          </w:p>
          <w:p w14:paraId="505F0393" w14:textId="77777777" w:rsidR="005B73E4" w:rsidRDefault="005B73E4" w:rsidP="005B73E4">
            <w:pPr>
              <w:pStyle w:val="Listenabsatz"/>
              <w:numPr>
                <w:ilvl w:val="0"/>
                <w:numId w:val="46"/>
              </w:numPr>
              <w:tabs>
                <w:tab w:val="left" w:pos="1418"/>
                <w:tab w:val="left" w:pos="3969"/>
              </w:tabs>
            </w:pPr>
            <w:r>
              <w:t>die Anfälligkeit des sicherheitsbezogenen E/E/PE-Systems und seiner Teilsysteme für Ausfälle infolge gemeinsamer Ursache (siehe Anmerkungen 3 und 4). Es muss eine Begründung für die gemachten Annahmen vorliegen;</w:t>
            </w:r>
          </w:p>
          <w:p w14:paraId="21C1BC42" w14:textId="77777777" w:rsidR="005B73E4" w:rsidRDefault="005B73E4" w:rsidP="005B73E4">
            <w:pPr>
              <w:pStyle w:val="Listenabsatz"/>
            </w:pPr>
          </w:p>
          <w:p w14:paraId="6A99EC98" w14:textId="77777777" w:rsidR="005B73E4" w:rsidRDefault="005B73E4" w:rsidP="005B73E4">
            <w:pPr>
              <w:pStyle w:val="Listenabsatz"/>
              <w:numPr>
                <w:ilvl w:val="0"/>
                <w:numId w:val="46"/>
              </w:numPr>
              <w:tabs>
                <w:tab w:val="left" w:pos="1418"/>
                <w:tab w:val="left" w:pos="3969"/>
              </w:tabs>
            </w:pPr>
            <w:r>
              <w:t>den Diagnosedeckungsgrad der Diagnosetests (bestimmt gemäß Anhang C), das zugehörige DiagnoseTestintervall und die Rate gefährlicher unerkannter Ausfälle der Diagnose jedes Teilsystems infolge zufälliger Hardwareausfälle. Wo zutreffend, dürfen nur die Diagnosetests berücksichtigt werden, welche die Anforderungen von 7.4.5.3 erfüllen. Die MTTR und die MRT (siehe IEC 61508-4, 3.6.21 und 3.6.22) müssen im Zuverlässigkeitsmodell berücksichtigt werden;</w:t>
            </w:r>
          </w:p>
          <w:p w14:paraId="542188EA" w14:textId="77777777" w:rsidR="005B73E4" w:rsidRDefault="005B73E4" w:rsidP="005B73E4">
            <w:pPr>
              <w:pStyle w:val="Listenabsatz"/>
            </w:pPr>
          </w:p>
          <w:p w14:paraId="4DE349E6" w14:textId="77777777" w:rsidR="005B73E4" w:rsidRDefault="005B73E4" w:rsidP="005B73E4">
            <w:pPr>
              <w:pStyle w:val="Listenabsatz"/>
              <w:numPr>
                <w:ilvl w:val="0"/>
                <w:numId w:val="46"/>
              </w:numPr>
              <w:tabs>
                <w:tab w:val="left" w:pos="1418"/>
                <w:tab w:val="left" w:pos="3969"/>
              </w:tabs>
            </w:pPr>
            <w:proofErr w:type="spellStart"/>
            <w:r>
              <w:t>fdie</w:t>
            </w:r>
            <w:proofErr w:type="spellEnd"/>
            <w:r>
              <w:t xml:space="preserve"> Intervalle, innerhalb derer Wiederholungsprüfungen ausgeführt werden müssen, um gefahrbringende Fehler zu erkennen; g</w:t>
            </w:r>
          </w:p>
          <w:p w14:paraId="4192D1E8" w14:textId="77777777" w:rsidR="005B73E4" w:rsidRDefault="005B73E4" w:rsidP="005B73E4">
            <w:pPr>
              <w:pStyle w:val="Listenabsatz"/>
            </w:pPr>
          </w:p>
          <w:p w14:paraId="4A396766" w14:textId="10E4FF5D" w:rsidR="005B73E4" w:rsidRDefault="005B73E4" w:rsidP="00A854F7">
            <w:pPr>
              <w:pStyle w:val="Listenabsatz"/>
              <w:numPr>
                <w:ilvl w:val="0"/>
                <w:numId w:val="46"/>
              </w:numPr>
              <w:tabs>
                <w:tab w:val="left" w:pos="1418"/>
                <w:tab w:val="left" w:pos="3969"/>
              </w:tabs>
            </w:pPr>
            <w:r>
              <w:t>ob wahrscheinlich ist, dass die Wiederholungsprüfung 100 % wirksam ist;</w:t>
            </w:r>
          </w:p>
          <w:p w14:paraId="7C7E3993" w14:textId="77777777" w:rsidR="005B73E4" w:rsidRDefault="005B73E4" w:rsidP="005B73E4">
            <w:pPr>
              <w:pStyle w:val="Listenabsatz"/>
            </w:pPr>
          </w:p>
          <w:p w14:paraId="6E295A82" w14:textId="77777777" w:rsidR="003F4643" w:rsidRDefault="005B73E4" w:rsidP="003F4643">
            <w:pPr>
              <w:pStyle w:val="Listenabsatz"/>
              <w:numPr>
                <w:ilvl w:val="0"/>
                <w:numId w:val="46"/>
              </w:numPr>
              <w:tabs>
                <w:tab w:val="left" w:pos="1418"/>
                <w:tab w:val="left" w:pos="3969"/>
              </w:tabs>
            </w:pPr>
            <w:r>
              <w:t>die Reparaturzeiten für erkannte Ausfälle;</w:t>
            </w:r>
          </w:p>
          <w:p w14:paraId="52907CC3" w14:textId="77777777" w:rsidR="003F4643" w:rsidRDefault="003F4643" w:rsidP="003F4643">
            <w:pPr>
              <w:pStyle w:val="Listenabsatz"/>
            </w:pPr>
          </w:p>
          <w:p w14:paraId="08EAC1B9" w14:textId="215F7E2D" w:rsidR="003F4643" w:rsidRDefault="003F4643" w:rsidP="003F4643">
            <w:pPr>
              <w:pStyle w:val="Listenabsatz"/>
              <w:numPr>
                <w:ilvl w:val="0"/>
                <w:numId w:val="46"/>
              </w:numPr>
              <w:tabs>
                <w:tab w:val="left" w:pos="1418"/>
                <w:tab w:val="left" w:pos="3969"/>
              </w:tabs>
            </w:pPr>
            <w:r>
              <w:t xml:space="preserve">die Auswirkungen zufälligen menschlichen Irrtums, wenn das Eingreifen einer Person für das </w:t>
            </w:r>
            <w:r>
              <w:lastRenderedPageBreak/>
              <w:t>Erreichen der Sicherheitsfunktion erforderlich ist;</w:t>
            </w:r>
          </w:p>
          <w:p w14:paraId="14DABEF8" w14:textId="77777777" w:rsidR="003F4643" w:rsidRDefault="003F4643" w:rsidP="003F4643">
            <w:pPr>
              <w:pStyle w:val="Listenabsatz"/>
            </w:pPr>
          </w:p>
          <w:p w14:paraId="16A007B0" w14:textId="0A08B75B" w:rsidR="003F4643" w:rsidRPr="006B7123" w:rsidRDefault="003F4643" w:rsidP="003F4643">
            <w:pPr>
              <w:pStyle w:val="Listenabsatz"/>
              <w:numPr>
                <w:ilvl w:val="0"/>
                <w:numId w:val="46"/>
              </w:numPr>
              <w:tabs>
                <w:tab w:val="left" w:pos="1418"/>
                <w:tab w:val="left" w:pos="3969"/>
              </w:tabs>
            </w:pPr>
            <w:r>
              <w:t xml:space="preserve">die Tatsache, dass zahlreiche Modellbildungsmethoden zur Verfügung stehen und dass die Auswahl der am besten passenden Methode Sache der Person ist, die die Analyse durchführt, und von den Umständen abhängen wird. Verfügbare Methoden schließen Ursache-Wirkungsanalyse (IEC 61508-7, B.6.6.2), Fehlerbaumanalyse (FTA) (IEC 61508-7, B.6.6.5), </w:t>
            </w:r>
            <w:proofErr w:type="spellStart"/>
            <w:r>
              <w:t>Markov</w:t>
            </w:r>
            <w:proofErr w:type="spellEnd"/>
            <w:r>
              <w:t>-Modelle (IEC 61508-6, Anhang B, und IEC 61508-7, B.6.6.6), Zuverlässigkeitsblockdiagramme (IEC 61508-6, Anhang B, und IEC 61508-7, B.6.6.7) und Petri-Netze (IEC 61508-6, Anhang B, und IEC 61508-7, B.2.3.3) ein.</w:t>
            </w:r>
          </w:p>
        </w:tc>
        <w:tc>
          <w:tcPr>
            <w:tcW w:w="1842" w:type="dxa"/>
            <w:shd w:val="clear" w:color="auto" w:fill="DBE5F1" w:themeFill="accent1" w:themeFillTint="33"/>
          </w:tcPr>
          <w:p w14:paraId="1453A16A" w14:textId="38E24C43"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67641501" w14:textId="77777777" w:rsidR="00103715" w:rsidRPr="006B7123" w:rsidRDefault="00103715" w:rsidP="00103715">
            <w:pPr>
              <w:tabs>
                <w:tab w:val="left" w:pos="1418"/>
                <w:tab w:val="left" w:pos="3969"/>
              </w:tabs>
              <w:jc w:val="center"/>
              <w:rPr>
                <w:bCs/>
              </w:rPr>
            </w:pPr>
          </w:p>
        </w:tc>
      </w:tr>
      <w:tr w:rsidR="00103715" w:rsidRPr="006B7123" w14:paraId="1F1359F9" w14:textId="77777777" w:rsidTr="00431506">
        <w:trPr>
          <w:gridAfter w:val="2"/>
          <w:wAfter w:w="1784" w:type="dxa"/>
        </w:trPr>
        <w:tc>
          <w:tcPr>
            <w:tcW w:w="454" w:type="dxa"/>
            <w:shd w:val="clear" w:color="auto" w:fill="auto"/>
          </w:tcPr>
          <w:p w14:paraId="50681989" w14:textId="77777777" w:rsidR="00103715" w:rsidRPr="006B7123" w:rsidRDefault="00103715" w:rsidP="00103715">
            <w:pPr>
              <w:tabs>
                <w:tab w:val="left" w:pos="1418"/>
                <w:tab w:val="left" w:pos="3969"/>
              </w:tabs>
              <w:rPr>
                <w:bCs/>
              </w:rPr>
            </w:pPr>
          </w:p>
        </w:tc>
        <w:tc>
          <w:tcPr>
            <w:tcW w:w="1374" w:type="dxa"/>
            <w:shd w:val="clear" w:color="auto" w:fill="auto"/>
          </w:tcPr>
          <w:p w14:paraId="44A8793B" w14:textId="35432EE4" w:rsidR="00103715" w:rsidRPr="006B7123" w:rsidRDefault="00103715" w:rsidP="00103715">
            <w:pPr>
              <w:tabs>
                <w:tab w:val="left" w:pos="1418"/>
                <w:tab w:val="left" w:pos="3969"/>
              </w:tabs>
              <w:rPr>
                <w:bCs/>
              </w:rPr>
            </w:pPr>
          </w:p>
        </w:tc>
        <w:tc>
          <w:tcPr>
            <w:tcW w:w="4820" w:type="dxa"/>
            <w:shd w:val="clear" w:color="auto" w:fill="auto"/>
          </w:tcPr>
          <w:p w14:paraId="0E3FABD2" w14:textId="77777777" w:rsidR="00103715" w:rsidRPr="006B7123" w:rsidRDefault="00103715" w:rsidP="00103715">
            <w:pPr>
              <w:tabs>
                <w:tab w:val="left" w:pos="1418"/>
                <w:tab w:val="left" w:pos="3969"/>
              </w:tabs>
            </w:pPr>
          </w:p>
        </w:tc>
        <w:tc>
          <w:tcPr>
            <w:tcW w:w="1842" w:type="dxa"/>
            <w:shd w:val="clear" w:color="auto" w:fill="auto"/>
          </w:tcPr>
          <w:p w14:paraId="3BAF5388" w14:textId="77777777" w:rsidR="00103715" w:rsidRPr="006B7123" w:rsidRDefault="00103715" w:rsidP="00103715">
            <w:pPr>
              <w:tabs>
                <w:tab w:val="left" w:pos="1418"/>
                <w:tab w:val="left" w:pos="3969"/>
              </w:tabs>
              <w:rPr>
                <w:bCs/>
              </w:rPr>
            </w:pPr>
          </w:p>
        </w:tc>
        <w:tc>
          <w:tcPr>
            <w:tcW w:w="892" w:type="dxa"/>
            <w:shd w:val="clear" w:color="auto" w:fill="auto"/>
          </w:tcPr>
          <w:p w14:paraId="502463BE" w14:textId="77777777" w:rsidR="00103715" w:rsidRPr="006B7123" w:rsidRDefault="00103715" w:rsidP="00103715">
            <w:pPr>
              <w:tabs>
                <w:tab w:val="left" w:pos="1418"/>
                <w:tab w:val="left" w:pos="3969"/>
              </w:tabs>
              <w:jc w:val="center"/>
              <w:rPr>
                <w:bCs/>
              </w:rPr>
            </w:pPr>
          </w:p>
        </w:tc>
      </w:tr>
      <w:tr w:rsidR="00103715" w:rsidRPr="006B7123" w14:paraId="7BAB9CDE" w14:textId="77777777" w:rsidTr="00431506">
        <w:trPr>
          <w:gridAfter w:val="2"/>
          <w:wAfter w:w="1784" w:type="dxa"/>
        </w:trPr>
        <w:tc>
          <w:tcPr>
            <w:tcW w:w="454" w:type="dxa"/>
            <w:shd w:val="clear" w:color="auto" w:fill="DBE5F1" w:themeFill="accent1" w:themeFillTint="33"/>
          </w:tcPr>
          <w:p w14:paraId="1CDCABC9" w14:textId="2D75B6F8"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58B6EFFF" w14:textId="5F47E4B0" w:rsidR="00103715" w:rsidRPr="006B7123" w:rsidRDefault="005D0227" w:rsidP="00103715">
            <w:pPr>
              <w:tabs>
                <w:tab w:val="left" w:pos="611"/>
              </w:tabs>
              <w:rPr>
                <w:bCs/>
              </w:rPr>
            </w:pPr>
            <w:r>
              <w:t>7.4.5.3</w:t>
            </w:r>
          </w:p>
        </w:tc>
        <w:tc>
          <w:tcPr>
            <w:tcW w:w="4820" w:type="dxa"/>
            <w:shd w:val="clear" w:color="auto" w:fill="DBE5F1" w:themeFill="accent1" w:themeFillTint="33"/>
          </w:tcPr>
          <w:p w14:paraId="14123383" w14:textId="77777777" w:rsidR="005D0227" w:rsidRDefault="005D0227" w:rsidP="005D0227">
            <w:pPr>
              <w:tabs>
                <w:tab w:val="left" w:pos="1418"/>
                <w:tab w:val="left" w:pos="3969"/>
              </w:tabs>
            </w:pPr>
            <w:r>
              <w:t xml:space="preserve">Bei der Quantifizierung der Auswirkung von zufälligen Hardwareausfällen eines Teilsystems mit einer Hardwarefehlertoleranz von 0, das eine Sicherheitsfunktion oder einen Teil einer Sicherheitsfunktion ausführt, die in der Betriebsart mit hoher Anforderungsrate oder bei kontinuierlicher Anforderung betrieben wird, darf die Diagnose nur angerechnet werden, wenn: </w:t>
            </w:r>
          </w:p>
          <w:p w14:paraId="3C13419B" w14:textId="77777777" w:rsidR="005D0227" w:rsidRDefault="005D0227" w:rsidP="005D0227">
            <w:pPr>
              <w:tabs>
                <w:tab w:val="left" w:pos="1418"/>
                <w:tab w:val="left" w:pos="3969"/>
              </w:tabs>
            </w:pPr>
          </w:p>
          <w:p w14:paraId="0F7B3285" w14:textId="77777777" w:rsidR="005D0227" w:rsidRDefault="005D0227" w:rsidP="005D0227">
            <w:pPr>
              <w:tabs>
                <w:tab w:val="left" w:pos="1418"/>
                <w:tab w:val="left" w:pos="3969"/>
              </w:tabs>
            </w:pPr>
            <w:r>
              <w:t xml:space="preserve">– die Summe von Diagnose-Testintervall und der Zeit, um die zum Erreichen oder Aufrechterhalten eines sicheren Zustands festgelegte Reaktion durchzuführen, kleiner als die Prozess-Sicherheitszeit ist oder </w:t>
            </w:r>
          </w:p>
          <w:p w14:paraId="2ADB3C28" w14:textId="77777777" w:rsidR="005D0227" w:rsidRDefault="005D0227" w:rsidP="005D0227">
            <w:pPr>
              <w:tabs>
                <w:tab w:val="left" w:pos="1418"/>
                <w:tab w:val="left" w:pos="3969"/>
              </w:tabs>
            </w:pPr>
          </w:p>
          <w:p w14:paraId="7D21E964" w14:textId="46047088" w:rsidR="00103715" w:rsidRPr="006B7123" w:rsidRDefault="005D0227" w:rsidP="005D0227">
            <w:pPr>
              <w:tabs>
                <w:tab w:val="left" w:pos="1418"/>
                <w:tab w:val="left" w:pos="3969"/>
              </w:tabs>
            </w:pPr>
            <w:r>
              <w:t>– in der Betriebsart mit hoher Anforderungsrate das Verhältnis der Diagnose-</w:t>
            </w:r>
            <w:proofErr w:type="spellStart"/>
            <w:r>
              <w:t>Testrate</w:t>
            </w:r>
            <w:proofErr w:type="spellEnd"/>
            <w:r>
              <w:t xml:space="preserve"> zur Anforderungsrate 100 gleicht oder übertrifft.</w:t>
            </w:r>
          </w:p>
        </w:tc>
        <w:tc>
          <w:tcPr>
            <w:tcW w:w="1842" w:type="dxa"/>
            <w:shd w:val="clear" w:color="auto" w:fill="DBE5F1" w:themeFill="accent1" w:themeFillTint="33"/>
          </w:tcPr>
          <w:p w14:paraId="1903A6C7" w14:textId="37AC7B57"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3C21E71A" w14:textId="77777777" w:rsidR="00103715" w:rsidRPr="006B7123" w:rsidRDefault="00103715" w:rsidP="00103715">
            <w:pPr>
              <w:tabs>
                <w:tab w:val="left" w:pos="1418"/>
                <w:tab w:val="left" w:pos="3969"/>
              </w:tabs>
              <w:jc w:val="center"/>
              <w:rPr>
                <w:bCs/>
              </w:rPr>
            </w:pPr>
          </w:p>
        </w:tc>
      </w:tr>
      <w:tr w:rsidR="00103715" w:rsidRPr="006B7123" w14:paraId="502F1CB9" w14:textId="77777777" w:rsidTr="00431506">
        <w:trPr>
          <w:gridAfter w:val="2"/>
          <w:wAfter w:w="1784" w:type="dxa"/>
        </w:trPr>
        <w:tc>
          <w:tcPr>
            <w:tcW w:w="454" w:type="dxa"/>
            <w:shd w:val="clear" w:color="auto" w:fill="auto"/>
          </w:tcPr>
          <w:p w14:paraId="5B95542F" w14:textId="77777777" w:rsidR="00103715" w:rsidRPr="006B7123" w:rsidRDefault="00103715" w:rsidP="00103715">
            <w:pPr>
              <w:tabs>
                <w:tab w:val="left" w:pos="1418"/>
                <w:tab w:val="left" w:pos="3969"/>
              </w:tabs>
              <w:rPr>
                <w:bCs/>
              </w:rPr>
            </w:pPr>
          </w:p>
        </w:tc>
        <w:tc>
          <w:tcPr>
            <w:tcW w:w="1374" w:type="dxa"/>
            <w:shd w:val="clear" w:color="auto" w:fill="auto"/>
          </w:tcPr>
          <w:p w14:paraId="0ACB7BCC" w14:textId="4B44433F" w:rsidR="00103715" w:rsidRPr="006B7123" w:rsidRDefault="00103715" w:rsidP="00103715">
            <w:pPr>
              <w:tabs>
                <w:tab w:val="left" w:pos="611"/>
              </w:tabs>
              <w:rPr>
                <w:bCs/>
              </w:rPr>
            </w:pPr>
          </w:p>
        </w:tc>
        <w:tc>
          <w:tcPr>
            <w:tcW w:w="4820" w:type="dxa"/>
            <w:shd w:val="clear" w:color="auto" w:fill="auto"/>
          </w:tcPr>
          <w:p w14:paraId="3B590A17" w14:textId="17F91FC3" w:rsidR="00103715" w:rsidRPr="006B7123" w:rsidRDefault="00103715" w:rsidP="00103715">
            <w:pPr>
              <w:tabs>
                <w:tab w:val="left" w:pos="1418"/>
                <w:tab w:val="left" w:pos="3969"/>
              </w:tabs>
            </w:pPr>
          </w:p>
        </w:tc>
        <w:tc>
          <w:tcPr>
            <w:tcW w:w="1842" w:type="dxa"/>
            <w:shd w:val="clear" w:color="auto" w:fill="auto"/>
          </w:tcPr>
          <w:p w14:paraId="61E4EB0C" w14:textId="77777777" w:rsidR="00103715" w:rsidRPr="006B7123" w:rsidRDefault="00103715" w:rsidP="00103715">
            <w:pPr>
              <w:tabs>
                <w:tab w:val="left" w:pos="1418"/>
                <w:tab w:val="left" w:pos="3969"/>
              </w:tabs>
              <w:rPr>
                <w:bCs/>
              </w:rPr>
            </w:pPr>
          </w:p>
        </w:tc>
        <w:tc>
          <w:tcPr>
            <w:tcW w:w="892" w:type="dxa"/>
            <w:shd w:val="clear" w:color="auto" w:fill="auto"/>
          </w:tcPr>
          <w:p w14:paraId="261A0B45" w14:textId="77777777" w:rsidR="00103715" w:rsidRPr="006B7123" w:rsidRDefault="00103715" w:rsidP="00103715">
            <w:pPr>
              <w:tabs>
                <w:tab w:val="left" w:pos="1418"/>
                <w:tab w:val="left" w:pos="3969"/>
              </w:tabs>
              <w:jc w:val="center"/>
              <w:rPr>
                <w:bCs/>
              </w:rPr>
            </w:pPr>
          </w:p>
        </w:tc>
      </w:tr>
      <w:tr w:rsidR="00103715" w:rsidRPr="006B7123" w14:paraId="05A49058" w14:textId="77777777" w:rsidTr="00431506">
        <w:trPr>
          <w:gridAfter w:val="2"/>
          <w:wAfter w:w="1784" w:type="dxa"/>
        </w:trPr>
        <w:tc>
          <w:tcPr>
            <w:tcW w:w="454" w:type="dxa"/>
            <w:shd w:val="clear" w:color="auto" w:fill="DBE5F1" w:themeFill="accent1" w:themeFillTint="33"/>
          </w:tcPr>
          <w:p w14:paraId="01ADFB58" w14:textId="4C87C61E"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0A901AD7" w14:textId="459BB53F" w:rsidR="00103715" w:rsidRPr="006B7123" w:rsidRDefault="005D0227" w:rsidP="00103715">
            <w:pPr>
              <w:tabs>
                <w:tab w:val="left" w:pos="1418"/>
                <w:tab w:val="left" w:pos="3969"/>
              </w:tabs>
              <w:rPr>
                <w:bCs/>
              </w:rPr>
            </w:pPr>
            <w:r>
              <w:t>7.4.5.4</w:t>
            </w:r>
          </w:p>
        </w:tc>
        <w:tc>
          <w:tcPr>
            <w:tcW w:w="4820" w:type="dxa"/>
            <w:shd w:val="clear" w:color="auto" w:fill="DBE5F1" w:themeFill="accent1" w:themeFillTint="33"/>
          </w:tcPr>
          <w:p w14:paraId="00A9796B" w14:textId="77777777" w:rsidR="005D0227" w:rsidRDefault="005D0227" w:rsidP="00103715">
            <w:pPr>
              <w:tabs>
                <w:tab w:val="left" w:pos="1418"/>
                <w:tab w:val="left" w:pos="3969"/>
              </w:tabs>
            </w:pPr>
            <w:r>
              <w:t xml:space="preserve">Das Diagnose-Testintervall jedes Teilsystems, das: </w:t>
            </w:r>
          </w:p>
          <w:p w14:paraId="59188E6A" w14:textId="77777777" w:rsidR="005D0227" w:rsidRDefault="005D0227" w:rsidP="00103715">
            <w:pPr>
              <w:tabs>
                <w:tab w:val="left" w:pos="1418"/>
                <w:tab w:val="left" w:pos="3969"/>
              </w:tabs>
            </w:pPr>
          </w:p>
          <w:p w14:paraId="77A549A9" w14:textId="77777777" w:rsidR="005D0227" w:rsidRDefault="005D0227" w:rsidP="00103715">
            <w:pPr>
              <w:tabs>
                <w:tab w:val="left" w:pos="1418"/>
                <w:tab w:val="left" w:pos="3969"/>
              </w:tabs>
            </w:pPr>
            <w:r>
              <w:t xml:space="preserve">– eine Hardwarefehlertoleranz größer 0 besitzt und das eine Sicherheitsfunktion oder einen Teil einer Sicherheitsfunktion ausführt, die in </w:t>
            </w:r>
            <w:r>
              <w:lastRenderedPageBreak/>
              <w:t xml:space="preserve">der Betriebsart mit hoher Anforderungsrate oder bei kontinuierlicher Anforderung betrieben wird, oder </w:t>
            </w:r>
          </w:p>
          <w:p w14:paraId="5D879193" w14:textId="77777777" w:rsidR="005D0227" w:rsidRDefault="005D0227" w:rsidP="00103715">
            <w:pPr>
              <w:tabs>
                <w:tab w:val="left" w:pos="1418"/>
                <w:tab w:val="left" w:pos="3969"/>
              </w:tabs>
            </w:pPr>
          </w:p>
          <w:p w14:paraId="5562629A" w14:textId="1AE8AFA8" w:rsidR="00103715" w:rsidRPr="006B7123" w:rsidRDefault="005D0227" w:rsidP="005D0227">
            <w:pPr>
              <w:tabs>
                <w:tab w:val="left" w:pos="1418"/>
                <w:tab w:val="left" w:pos="3969"/>
              </w:tabs>
            </w:pPr>
            <w:r>
              <w:t>– eine Sicherheitsfunktion oder einen Teil einer Sicherheitsfunktion in der Betriebsart mit niedriger Anforderungsrate ausführt; muss so gewählt sein, dass die Summe von Diagnose-Testintervall und die Zeit zur Ausführung der Reparatur eines erkannten Ausfalls geringer ist, als die in der Berechnung zur Ermittlung der erreichten Sicherheitsintegrität für diese Sicherheitsfunktion verwendete MTTR.</w:t>
            </w:r>
          </w:p>
        </w:tc>
        <w:tc>
          <w:tcPr>
            <w:tcW w:w="1842" w:type="dxa"/>
            <w:shd w:val="clear" w:color="auto" w:fill="DBE5F1" w:themeFill="accent1" w:themeFillTint="33"/>
          </w:tcPr>
          <w:p w14:paraId="3A6D9D21" w14:textId="663CAA08"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1A31DAD3" w14:textId="77777777" w:rsidR="00103715" w:rsidRPr="006B7123" w:rsidRDefault="00103715" w:rsidP="00103715">
            <w:pPr>
              <w:tabs>
                <w:tab w:val="left" w:pos="1418"/>
                <w:tab w:val="left" w:pos="3969"/>
              </w:tabs>
              <w:jc w:val="center"/>
              <w:rPr>
                <w:bCs/>
              </w:rPr>
            </w:pPr>
          </w:p>
        </w:tc>
      </w:tr>
      <w:tr w:rsidR="00103715" w:rsidRPr="006B7123" w14:paraId="3665507F" w14:textId="77777777" w:rsidTr="00431506">
        <w:trPr>
          <w:gridAfter w:val="2"/>
          <w:wAfter w:w="1784" w:type="dxa"/>
        </w:trPr>
        <w:tc>
          <w:tcPr>
            <w:tcW w:w="454" w:type="dxa"/>
            <w:shd w:val="clear" w:color="auto" w:fill="auto"/>
          </w:tcPr>
          <w:p w14:paraId="1E7B0F83" w14:textId="77777777" w:rsidR="00103715" w:rsidRPr="006B7123" w:rsidRDefault="00103715" w:rsidP="00103715">
            <w:pPr>
              <w:tabs>
                <w:tab w:val="left" w:pos="1418"/>
                <w:tab w:val="left" w:pos="3969"/>
              </w:tabs>
              <w:rPr>
                <w:bCs/>
              </w:rPr>
            </w:pPr>
          </w:p>
        </w:tc>
        <w:tc>
          <w:tcPr>
            <w:tcW w:w="1374" w:type="dxa"/>
            <w:shd w:val="clear" w:color="auto" w:fill="auto"/>
          </w:tcPr>
          <w:p w14:paraId="720EDAF2" w14:textId="573CACD5" w:rsidR="00103715" w:rsidRPr="006B7123" w:rsidRDefault="00103715" w:rsidP="00103715">
            <w:pPr>
              <w:tabs>
                <w:tab w:val="left" w:pos="1418"/>
                <w:tab w:val="left" w:pos="3969"/>
              </w:tabs>
              <w:rPr>
                <w:bCs/>
              </w:rPr>
            </w:pPr>
          </w:p>
        </w:tc>
        <w:tc>
          <w:tcPr>
            <w:tcW w:w="4820" w:type="dxa"/>
            <w:shd w:val="clear" w:color="auto" w:fill="auto"/>
          </w:tcPr>
          <w:p w14:paraId="3EF26542" w14:textId="77777777" w:rsidR="00103715" w:rsidRPr="006B7123" w:rsidRDefault="00103715" w:rsidP="00103715">
            <w:pPr>
              <w:tabs>
                <w:tab w:val="left" w:pos="1418"/>
                <w:tab w:val="left" w:pos="3969"/>
              </w:tabs>
            </w:pPr>
          </w:p>
        </w:tc>
        <w:tc>
          <w:tcPr>
            <w:tcW w:w="1842" w:type="dxa"/>
            <w:shd w:val="clear" w:color="auto" w:fill="auto"/>
          </w:tcPr>
          <w:p w14:paraId="74236BD1" w14:textId="77777777" w:rsidR="00103715" w:rsidRPr="006B7123" w:rsidRDefault="00103715" w:rsidP="00103715">
            <w:pPr>
              <w:tabs>
                <w:tab w:val="left" w:pos="1418"/>
                <w:tab w:val="left" w:pos="3969"/>
              </w:tabs>
              <w:rPr>
                <w:bCs/>
              </w:rPr>
            </w:pPr>
          </w:p>
        </w:tc>
        <w:tc>
          <w:tcPr>
            <w:tcW w:w="892" w:type="dxa"/>
            <w:shd w:val="clear" w:color="auto" w:fill="auto"/>
          </w:tcPr>
          <w:p w14:paraId="0DEC1EC6" w14:textId="77777777" w:rsidR="00103715" w:rsidRPr="006B7123" w:rsidRDefault="00103715" w:rsidP="00103715">
            <w:pPr>
              <w:tabs>
                <w:tab w:val="left" w:pos="1418"/>
                <w:tab w:val="left" w:pos="3969"/>
              </w:tabs>
              <w:jc w:val="center"/>
              <w:rPr>
                <w:bCs/>
              </w:rPr>
            </w:pPr>
          </w:p>
        </w:tc>
      </w:tr>
      <w:tr w:rsidR="00103715" w:rsidRPr="006B7123" w14:paraId="339A18A5" w14:textId="77777777" w:rsidTr="00431506">
        <w:trPr>
          <w:gridAfter w:val="2"/>
          <w:wAfter w:w="1784" w:type="dxa"/>
        </w:trPr>
        <w:tc>
          <w:tcPr>
            <w:tcW w:w="454" w:type="dxa"/>
            <w:shd w:val="clear" w:color="auto" w:fill="DBE5F1" w:themeFill="accent1" w:themeFillTint="33"/>
          </w:tcPr>
          <w:p w14:paraId="15424295" w14:textId="504585F7" w:rsidR="00103715" w:rsidRPr="006B7123" w:rsidRDefault="00103715" w:rsidP="00103715">
            <w:pPr>
              <w:tabs>
                <w:tab w:val="left" w:pos="1418"/>
                <w:tab w:val="left" w:pos="3969"/>
              </w:tabs>
              <w:rPr>
                <w:bCs/>
              </w:rPr>
            </w:pPr>
          </w:p>
        </w:tc>
        <w:tc>
          <w:tcPr>
            <w:tcW w:w="1374" w:type="dxa"/>
            <w:shd w:val="clear" w:color="auto" w:fill="DBE5F1" w:themeFill="accent1" w:themeFillTint="33"/>
          </w:tcPr>
          <w:p w14:paraId="2A0113F7" w14:textId="6DA7BE5F" w:rsidR="00103715" w:rsidRPr="006B7123" w:rsidRDefault="005D0227" w:rsidP="00103715">
            <w:pPr>
              <w:tabs>
                <w:tab w:val="left" w:pos="1418"/>
                <w:tab w:val="left" w:pos="3969"/>
              </w:tabs>
              <w:rPr>
                <w:bCs/>
              </w:rPr>
            </w:pPr>
            <w:r>
              <w:t>7.4.5.5</w:t>
            </w:r>
          </w:p>
        </w:tc>
        <w:tc>
          <w:tcPr>
            <w:tcW w:w="4820" w:type="dxa"/>
            <w:shd w:val="clear" w:color="auto" w:fill="DBE5F1" w:themeFill="accent1" w:themeFillTint="33"/>
          </w:tcPr>
          <w:p w14:paraId="2D9D6227" w14:textId="30B1AAD9" w:rsidR="005D0227" w:rsidRDefault="005D0227" w:rsidP="00103715">
            <w:pPr>
              <w:tabs>
                <w:tab w:val="left" w:pos="1418"/>
                <w:tab w:val="left" w:pos="3969"/>
              </w:tabs>
            </w:pPr>
            <w:r>
              <w:t xml:space="preserve">Wenn für einen bestimmten Entwurf die Anforderung zur Sicherheitsintegrität für die betreffende Sicherheitsfunktion nicht erreicht wird, muss Folgendes durchgeführt werden: </w:t>
            </w:r>
          </w:p>
          <w:p w14:paraId="1159C02D" w14:textId="77777777" w:rsidR="005D0227" w:rsidRDefault="005D0227" w:rsidP="00103715">
            <w:pPr>
              <w:tabs>
                <w:tab w:val="left" w:pos="1418"/>
                <w:tab w:val="left" w:pos="3969"/>
              </w:tabs>
            </w:pPr>
          </w:p>
          <w:p w14:paraId="4BE4C3CE" w14:textId="77777777" w:rsidR="005D0227" w:rsidRDefault="005D0227" w:rsidP="005D0227">
            <w:pPr>
              <w:tabs>
                <w:tab w:val="left" w:pos="1418"/>
                <w:tab w:val="left" w:pos="3969"/>
              </w:tabs>
            </w:pPr>
            <w:r>
              <w:t xml:space="preserve">a) Bestimmung der Elemente, Teilsysteme und/oder Parameter, die am meisten zur berechneten Ausfallrate der Funktion beitragen; </w:t>
            </w:r>
          </w:p>
          <w:p w14:paraId="7E8FD392" w14:textId="77777777" w:rsidR="005D0227" w:rsidRDefault="005D0227" w:rsidP="005D0227">
            <w:pPr>
              <w:tabs>
                <w:tab w:val="left" w:pos="1418"/>
                <w:tab w:val="left" w:pos="3969"/>
              </w:tabs>
            </w:pPr>
          </w:p>
          <w:p w14:paraId="6CB171C1" w14:textId="77777777" w:rsidR="005D0227" w:rsidRDefault="005D0227" w:rsidP="005D0227">
            <w:pPr>
              <w:tabs>
                <w:tab w:val="left" w:pos="1418"/>
                <w:tab w:val="left" w:pos="3969"/>
              </w:tabs>
            </w:pPr>
            <w:r>
              <w:t xml:space="preserve">b) Bewertung der Wirkung möglicher Verbesserungsmaßnahmen für die festgestellten kritischen Elemente, Teilsysteme oder Parameter (zum Beispiel zuverlässigere Bauteile, zusätzlicher Schutz gegen Ausfälle infolge gemeinsamer Ursache, erhöhter Diagnosedeckungsgrad, erweiterte Redundanz, Reduzierung des Intervalls für die Wiederholungsprüfung, gestaffelte Tests usw.); </w:t>
            </w:r>
          </w:p>
          <w:p w14:paraId="0C767B74" w14:textId="77777777" w:rsidR="005D0227" w:rsidRDefault="005D0227" w:rsidP="005D0227">
            <w:pPr>
              <w:tabs>
                <w:tab w:val="left" w:pos="1418"/>
                <w:tab w:val="left" w:pos="3969"/>
              </w:tabs>
            </w:pPr>
          </w:p>
          <w:p w14:paraId="21A5134F" w14:textId="77777777" w:rsidR="005D0227" w:rsidRDefault="005D0227" w:rsidP="005D0227">
            <w:pPr>
              <w:tabs>
                <w:tab w:val="left" w:pos="1418"/>
                <w:tab w:val="left" w:pos="3969"/>
              </w:tabs>
            </w:pPr>
            <w:r>
              <w:t xml:space="preserve">c) Auswahl und Durchführung der anwendbaren Verbesserungen; </w:t>
            </w:r>
          </w:p>
          <w:p w14:paraId="3D3CB81C" w14:textId="77777777" w:rsidR="005D0227" w:rsidRDefault="005D0227" w:rsidP="005D0227">
            <w:pPr>
              <w:tabs>
                <w:tab w:val="left" w:pos="1418"/>
                <w:tab w:val="left" w:pos="3969"/>
              </w:tabs>
            </w:pPr>
          </w:p>
          <w:p w14:paraId="0667A94D" w14:textId="1D2B495F" w:rsidR="00103715" w:rsidRPr="006B7123" w:rsidRDefault="005D0227" w:rsidP="005D0227">
            <w:pPr>
              <w:tabs>
                <w:tab w:val="left" w:pos="1418"/>
                <w:tab w:val="left" w:pos="3969"/>
              </w:tabs>
            </w:pPr>
            <w:r>
              <w:t>d) Wiederholung der notwendigen Schritte, um die neue Wahrscheinlichkeit eines zufälligen Hardwareaus</w:t>
            </w:r>
            <w:r w:rsidR="00EF5177">
              <w:t>falls zu bestimmen</w:t>
            </w:r>
          </w:p>
        </w:tc>
        <w:tc>
          <w:tcPr>
            <w:tcW w:w="1842" w:type="dxa"/>
            <w:shd w:val="clear" w:color="auto" w:fill="DBE5F1" w:themeFill="accent1" w:themeFillTint="33"/>
          </w:tcPr>
          <w:p w14:paraId="51D695C9" w14:textId="4053DB09" w:rsidR="00103715" w:rsidRPr="006B7123" w:rsidRDefault="00103715" w:rsidP="00103715">
            <w:pPr>
              <w:tabs>
                <w:tab w:val="left" w:pos="1418"/>
                <w:tab w:val="left" w:pos="3969"/>
              </w:tabs>
              <w:rPr>
                <w:bCs/>
              </w:rPr>
            </w:pPr>
          </w:p>
        </w:tc>
        <w:tc>
          <w:tcPr>
            <w:tcW w:w="892" w:type="dxa"/>
            <w:shd w:val="clear" w:color="auto" w:fill="DBE5F1" w:themeFill="accent1" w:themeFillTint="33"/>
          </w:tcPr>
          <w:p w14:paraId="303D1D4E" w14:textId="77777777" w:rsidR="00103715" w:rsidRPr="006B7123" w:rsidRDefault="00103715" w:rsidP="00103715">
            <w:pPr>
              <w:tabs>
                <w:tab w:val="left" w:pos="1418"/>
                <w:tab w:val="left" w:pos="3969"/>
              </w:tabs>
              <w:jc w:val="center"/>
              <w:rPr>
                <w:bCs/>
              </w:rPr>
            </w:pPr>
          </w:p>
        </w:tc>
      </w:tr>
      <w:tr w:rsidR="00103715" w:rsidRPr="006B7123" w14:paraId="62CA3EA3" w14:textId="77777777" w:rsidTr="00431506">
        <w:trPr>
          <w:gridAfter w:val="2"/>
          <w:wAfter w:w="1784" w:type="dxa"/>
        </w:trPr>
        <w:tc>
          <w:tcPr>
            <w:tcW w:w="454" w:type="dxa"/>
            <w:shd w:val="clear" w:color="auto" w:fill="auto"/>
          </w:tcPr>
          <w:p w14:paraId="61DF7B3D" w14:textId="77777777" w:rsidR="00103715" w:rsidRPr="006B7123" w:rsidRDefault="00103715" w:rsidP="00103715">
            <w:pPr>
              <w:tabs>
                <w:tab w:val="left" w:pos="1418"/>
                <w:tab w:val="left" w:pos="3969"/>
              </w:tabs>
              <w:rPr>
                <w:bCs/>
              </w:rPr>
            </w:pPr>
          </w:p>
        </w:tc>
        <w:tc>
          <w:tcPr>
            <w:tcW w:w="1374" w:type="dxa"/>
            <w:shd w:val="clear" w:color="auto" w:fill="auto"/>
          </w:tcPr>
          <w:p w14:paraId="5587BDA2" w14:textId="7A584BBD" w:rsidR="00103715" w:rsidRPr="006B7123" w:rsidRDefault="00103715" w:rsidP="00103715">
            <w:pPr>
              <w:tabs>
                <w:tab w:val="left" w:pos="1418"/>
                <w:tab w:val="left" w:pos="3969"/>
              </w:tabs>
              <w:rPr>
                <w:bCs/>
              </w:rPr>
            </w:pPr>
          </w:p>
        </w:tc>
        <w:tc>
          <w:tcPr>
            <w:tcW w:w="4820" w:type="dxa"/>
            <w:shd w:val="clear" w:color="auto" w:fill="auto"/>
          </w:tcPr>
          <w:p w14:paraId="5382D96D" w14:textId="16313F5B" w:rsidR="00103715" w:rsidRPr="006B7123" w:rsidRDefault="00103715" w:rsidP="00103715">
            <w:pPr>
              <w:tabs>
                <w:tab w:val="left" w:pos="1418"/>
                <w:tab w:val="left" w:pos="3969"/>
              </w:tabs>
            </w:pPr>
          </w:p>
        </w:tc>
        <w:tc>
          <w:tcPr>
            <w:tcW w:w="1842" w:type="dxa"/>
            <w:shd w:val="clear" w:color="auto" w:fill="auto"/>
          </w:tcPr>
          <w:p w14:paraId="5DDC01D0" w14:textId="77777777" w:rsidR="00103715" w:rsidRPr="006B7123" w:rsidRDefault="00103715" w:rsidP="00103715">
            <w:pPr>
              <w:tabs>
                <w:tab w:val="left" w:pos="1418"/>
                <w:tab w:val="left" w:pos="3969"/>
              </w:tabs>
              <w:rPr>
                <w:bCs/>
              </w:rPr>
            </w:pPr>
          </w:p>
        </w:tc>
        <w:tc>
          <w:tcPr>
            <w:tcW w:w="892" w:type="dxa"/>
            <w:shd w:val="clear" w:color="auto" w:fill="auto"/>
          </w:tcPr>
          <w:p w14:paraId="5C3E72E2" w14:textId="77777777" w:rsidR="00103715" w:rsidRPr="006B7123" w:rsidRDefault="00103715" w:rsidP="00103715">
            <w:pPr>
              <w:tabs>
                <w:tab w:val="left" w:pos="1418"/>
                <w:tab w:val="left" w:pos="3969"/>
              </w:tabs>
              <w:jc w:val="center"/>
              <w:rPr>
                <w:bCs/>
              </w:rPr>
            </w:pPr>
          </w:p>
        </w:tc>
      </w:tr>
      <w:tr w:rsidR="005D0227" w:rsidRPr="006B7123" w14:paraId="28F7F18D" w14:textId="77777777" w:rsidTr="005D0227">
        <w:trPr>
          <w:gridAfter w:val="2"/>
          <w:wAfter w:w="1784" w:type="dxa"/>
        </w:trPr>
        <w:tc>
          <w:tcPr>
            <w:tcW w:w="454" w:type="dxa"/>
            <w:shd w:val="clear" w:color="auto" w:fill="DBE5F1" w:themeFill="accent1" w:themeFillTint="33"/>
          </w:tcPr>
          <w:p w14:paraId="4EAF72BA" w14:textId="77777777" w:rsidR="005D0227" w:rsidRPr="006B7123" w:rsidRDefault="005D0227" w:rsidP="00103715">
            <w:pPr>
              <w:tabs>
                <w:tab w:val="left" w:pos="1418"/>
                <w:tab w:val="left" w:pos="3969"/>
              </w:tabs>
              <w:rPr>
                <w:bCs/>
              </w:rPr>
            </w:pPr>
          </w:p>
        </w:tc>
        <w:tc>
          <w:tcPr>
            <w:tcW w:w="1374" w:type="dxa"/>
            <w:shd w:val="clear" w:color="auto" w:fill="DBE5F1" w:themeFill="accent1" w:themeFillTint="33"/>
          </w:tcPr>
          <w:p w14:paraId="3BD13ACA" w14:textId="77777777" w:rsidR="005D0227" w:rsidRPr="006B7123" w:rsidRDefault="005D0227" w:rsidP="00103715">
            <w:pPr>
              <w:tabs>
                <w:tab w:val="left" w:pos="1418"/>
                <w:tab w:val="left" w:pos="3969"/>
              </w:tabs>
              <w:rPr>
                <w:bCs/>
              </w:rPr>
            </w:pPr>
          </w:p>
        </w:tc>
        <w:tc>
          <w:tcPr>
            <w:tcW w:w="4820" w:type="dxa"/>
            <w:shd w:val="clear" w:color="auto" w:fill="DBE5F1" w:themeFill="accent1" w:themeFillTint="33"/>
          </w:tcPr>
          <w:p w14:paraId="64C91C77" w14:textId="5B811F42" w:rsidR="005D0227" w:rsidRPr="006D0076" w:rsidRDefault="006D0076" w:rsidP="00103715">
            <w:pPr>
              <w:tabs>
                <w:tab w:val="left" w:pos="1418"/>
                <w:tab w:val="left" w:pos="3969"/>
              </w:tabs>
              <w:rPr>
                <w:b/>
              </w:rPr>
            </w:pPr>
            <w:r w:rsidRPr="006D0076">
              <w:rPr>
                <w:b/>
              </w:rPr>
              <w:t>7.4.6 Anforderungen zur Vermeidung von systematischen Fehlern</w:t>
            </w:r>
          </w:p>
        </w:tc>
        <w:tc>
          <w:tcPr>
            <w:tcW w:w="1842" w:type="dxa"/>
            <w:shd w:val="clear" w:color="auto" w:fill="DBE5F1" w:themeFill="accent1" w:themeFillTint="33"/>
          </w:tcPr>
          <w:p w14:paraId="1255ED35" w14:textId="77777777" w:rsidR="005D0227" w:rsidRPr="006B7123" w:rsidRDefault="005D0227" w:rsidP="00103715">
            <w:pPr>
              <w:tabs>
                <w:tab w:val="left" w:pos="1418"/>
                <w:tab w:val="left" w:pos="3969"/>
              </w:tabs>
              <w:rPr>
                <w:bCs/>
              </w:rPr>
            </w:pPr>
          </w:p>
        </w:tc>
        <w:tc>
          <w:tcPr>
            <w:tcW w:w="892" w:type="dxa"/>
            <w:shd w:val="clear" w:color="auto" w:fill="DBE5F1" w:themeFill="accent1" w:themeFillTint="33"/>
          </w:tcPr>
          <w:p w14:paraId="0579B3EB" w14:textId="77777777" w:rsidR="005D0227" w:rsidRPr="006B7123" w:rsidRDefault="005D0227" w:rsidP="00103715">
            <w:pPr>
              <w:tabs>
                <w:tab w:val="left" w:pos="1418"/>
                <w:tab w:val="left" w:pos="3969"/>
              </w:tabs>
              <w:jc w:val="center"/>
              <w:rPr>
                <w:bCs/>
              </w:rPr>
            </w:pPr>
          </w:p>
        </w:tc>
      </w:tr>
      <w:tr w:rsidR="005D0227" w:rsidRPr="006B7123" w14:paraId="1A398679" w14:textId="77777777" w:rsidTr="00431506">
        <w:trPr>
          <w:gridAfter w:val="2"/>
          <w:wAfter w:w="1784" w:type="dxa"/>
        </w:trPr>
        <w:tc>
          <w:tcPr>
            <w:tcW w:w="454" w:type="dxa"/>
            <w:shd w:val="clear" w:color="auto" w:fill="auto"/>
          </w:tcPr>
          <w:p w14:paraId="6076CE5B" w14:textId="77777777" w:rsidR="005D0227" w:rsidRPr="006B7123" w:rsidRDefault="005D0227" w:rsidP="00103715">
            <w:pPr>
              <w:tabs>
                <w:tab w:val="left" w:pos="1418"/>
                <w:tab w:val="left" w:pos="3969"/>
              </w:tabs>
              <w:rPr>
                <w:bCs/>
              </w:rPr>
            </w:pPr>
          </w:p>
        </w:tc>
        <w:tc>
          <w:tcPr>
            <w:tcW w:w="1374" w:type="dxa"/>
            <w:shd w:val="clear" w:color="auto" w:fill="auto"/>
          </w:tcPr>
          <w:p w14:paraId="48D752E6" w14:textId="77777777" w:rsidR="005D0227" w:rsidRPr="006B7123" w:rsidRDefault="005D0227" w:rsidP="00103715">
            <w:pPr>
              <w:tabs>
                <w:tab w:val="left" w:pos="1418"/>
                <w:tab w:val="left" w:pos="3969"/>
              </w:tabs>
              <w:rPr>
                <w:bCs/>
              </w:rPr>
            </w:pPr>
          </w:p>
        </w:tc>
        <w:tc>
          <w:tcPr>
            <w:tcW w:w="4820" w:type="dxa"/>
            <w:shd w:val="clear" w:color="auto" w:fill="auto"/>
          </w:tcPr>
          <w:p w14:paraId="0794133B" w14:textId="77777777" w:rsidR="005D0227" w:rsidRPr="006B7123" w:rsidRDefault="005D0227" w:rsidP="00103715">
            <w:pPr>
              <w:tabs>
                <w:tab w:val="left" w:pos="1418"/>
                <w:tab w:val="left" w:pos="3969"/>
              </w:tabs>
            </w:pPr>
          </w:p>
        </w:tc>
        <w:tc>
          <w:tcPr>
            <w:tcW w:w="1842" w:type="dxa"/>
            <w:shd w:val="clear" w:color="auto" w:fill="auto"/>
          </w:tcPr>
          <w:p w14:paraId="56B27175" w14:textId="77777777" w:rsidR="005D0227" w:rsidRPr="006B7123" w:rsidRDefault="005D0227" w:rsidP="00103715">
            <w:pPr>
              <w:tabs>
                <w:tab w:val="left" w:pos="1418"/>
                <w:tab w:val="left" w:pos="3969"/>
              </w:tabs>
              <w:rPr>
                <w:bCs/>
              </w:rPr>
            </w:pPr>
          </w:p>
        </w:tc>
        <w:tc>
          <w:tcPr>
            <w:tcW w:w="892" w:type="dxa"/>
            <w:shd w:val="clear" w:color="auto" w:fill="auto"/>
          </w:tcPr>
          <w:p w14:paraId="16B78A18" w14:textId="77777777" w:rsidR="005D0227" w:rsidRPr="006B7123" w:rsidRDefault="005D0227" w:rsidP="00103715">
            <w:pPr>
              <w:tabs>
                <w:tab w:val="left" w:pos="1418"/>
                <w:tab w:val="left" w:pos="3969"/>
              </w:tabs>
              <w:jc w:val="center"/>
              <w:rPr>
                <w:bCs/>
              </w:rPr>
            </w:pPr>
          </w:p>
        </w:tc>
      </w:tr>
      <w:tr w:rsidR="005D0227" w:rsidRPr="006B7123" w14:paraId="4F1D3C9F" w14:textId="77777777" w:rsidTr="005D0227">
        <w:trPr>
          <w:gridAfter w:val="2"/>
          <w:wAfter w:w="1784" w:type="dxa"/>
        </w:trPr>
        <w:tc>
          <w:tcPr>
            <w:tcW w:w="454" w:type="dxa"/>
            <w:shd w:val="clear" w:color="auto" w:fill="DBE5F1" w:themeFill="accent1" w:themeFillTint="33"/>
          </w:tcPr>
          <w:p w14:paraId="73D42322" w14:textId="77777777" w:rsidR="005D0227" w:rsidRPr="006B7123" w:rsidRDefault="005D0227" w:rsidP="00103715">
            <w:pPr>
              <w:tabs>
                <w:tab w:val="left" w:pos="1418"/>
                <w:tab w:val="left" w:pos="3969"/>
              </w:tabs>
              <w:rPr>
                <w:bCs/>
              </w:rPr>
            </w:pPr>
          </w:p>
        </w:tc>
        <w:tc>
          <w:tcPr>
            <w:tcW w:w="1374" w:type="dxa"/>
            <w:shd w:val="clear" w:color="auto" w:fill="DBE5F1" w:themeFill="accent1" w:themeFillTint="33"/>
          </w:tcPr>
          <w:p w14:paraId="2C54C7D6" w14:textId="7E5A8481" w:rsidR="005D0227" w:rsidRPr="006B7123" w:rsidRDefault="006D0076" w:rsidP="00103715">
            <w:pPr>
              <w:tabs>
                <w:tab w:val="left" w:pos="1418"/>
                <w:tab w:val="left" w:pos="3969"/>
              </w:tabs>
              <w:rPr>
                <w:bCs/>
              </w:rPr>
            </w:pPr>
            <w:r>
              <w:t>7.4.6.1</w:t>
            </w:r>
          </w:p>
        </w:tc>
        <w:tc>
          <w:tcPr>
            <w:tcW w:w="4820" w:type="dxa"/>
            <w:shd w:val="clear" w:color="auto" w:fill="DBE5F1" w:themeFill="accent1" w:themeFillTint="33"/>
          </w:tcPr>
          <w:p w14:paraId="4B833994" w14:textId="536FCCC9" w:rsidR="005D0227" w:rsidRPr="006B7123" w:rsidRDefault="006D0076" w:rsidP="006D0076">
            <w:pPr>
              <w:tabs>
                <w:tab w:val="left" w:pos="1418"/>
                <w:tab w:val="left" w:pos="3969"/>
              </w:tabs>
            </w:pPr>
            <w:r>
              <w:t xml:space="preserve">Es muss eine angemessene Gruppe von Verfahren und Maßnahmen verwendet werden, die entwickelt worden sind, um die Entstehung von Fehlern während des Entwurfs und der </w:t>
            </w:r>
            <w:r>
              <w:lastRenderedPageBreak/>
              <w:t>Entwicklung der Hardware und der Software des sicherheitsbezogenen E/E/PE-Systems zu verhindern (siehe Tabelle B.2 und IEC 61508-3).</w:t>
            </w:r>
          </w:p>
        </w:tc>
        <w:tc>
          <w:tcPr>
            <w:tcW w:w="1842" w:type="dxa"/>
            <w:shd w:val="clear" w:color="auto" w:fill="DBE5F1" w:themeFill="accent1" w:themeFillTint="33"/>
          </w:tcPr>
          <w:p w14:paraId="0444BEA2" w14:textId="77777777" w:rsidR="005D0227" w:rsidRPr="006B7123" w:rsidRDefault="005D0227" w:rsidP="00103715">
            <w:pPr>
              <w:tabs>
                <w:tab w:val="left" w:pos="1418"/>
                <w:tab w:val="left" w:pos="3969"/>
              </w:tabs>
              <w:rPr>
                <w:bCs/>
              </w:rPr>
            </w:pPr>
          </w:p>
        </w:tc>
        <w:tc>
          <w:tcPr>
            <w:tcW w:w="892" w:type="dxa"/>
            <w:shd w:val="clear" w:color="auto" w:fill="DBE5F1" w:themeFill="accent1" w:themeFillTint="33"/>
          </w:tcPr>
          <w:p w14:paraId="5C51F47D" w14:textId="77777777" w:rsidR="005D0227" w:rsidRPr="006B7123" w:rsidRDefault="005D0227" w:rsidP="00103715">
            <w:pPr>
              <w:tabs>
                <w:tab w:val="left" w:pos="1418"/>
                <w:tab w:val="left" w:pos="3969"/>
              </w:tabs>
              <w:jc w:val="center"/>
              <w:rPr>
                <w:bCs/>
              </w:rPr>
            </w:pPr>
          </w:p>
        </w:tc>
      </w:tr>
      <w:tr w:rsidR="005D0227" w:rsidRPr="006B7123" w14:paraId="10B7C8F2" w14:textId="77777777" w:rsidTr="00431506">
        <w:trPr>
          <w:gridAfter w:val="2"/>
          <w:wAfter w:w="1784" w:type="dxa"/>
        </w:trPr>
        <w:tc>
          <w:tcPr>
            <w:tcW w:w="454" w:type="dxa"/>
            <w:shd w:val="clear" w:color="auto" w:fill="auto"/>
          </w:tcPr>
          <w:p w14:paraId="5A0CF690" w14:textId="77777777" w:rsidR="005D0227" w:rsidRPr="006B7123" w:rsidRDefault="005D0227" w:rsidP="00103715">
            <w:pPr>
              <w:tabs>
                <w:tab w:val="left" w:pos="1418"/>
                <w:tab w:val="left" w:pos="3969"/>
              </w:tabs>
              <w:rPr>
                <w:bCs/>
              </w:rPr>
            </w:pPr>
          </w:p>
        </w:tc>
        <w:tc>
          <w:tcPr>
            <w:tcW w:w="1374" w:type="dxa"/>
            <w:shd w:val="clear" w:color="auto" w:fill="auto"/>
          </w:tcPr>
          <w:p w14:paraId="3E5BDE82" w14:textId="77777777" w:rsidR="005D0227" w:rsidRPr="006B7123" w:rsidRDefault="005D0227" w:rsidP="00103715">
            <w:pPr>
              <w:tabs>
                <w:tab w:val="left" w:pos="1418"/>
                <w:tab w:val="left" w:pos="3969"/>
              </w:tabs>
              <w:rPr>
                <w:bCs/>
              </w:rPr>
            </w:pPr>
          </w:p>
        </w:tc>
        <w:tc>
          <w:tcPr>
            <w:tcW w:w="4820" w:type="dxa"/>
            <w:shd w:val="clear" w:color="auto" w:fill="auto"/>
          </w:tcPr>
          <w:p w14:paraId="65740627" w14:textId="77777777" w:rsidR="005D0227" w:rsidRPr="006B7123" w:rsidRDefault="005D0227" w:rsidP="00103715">
            <w:pPr>
              <w:tabs>
                <w:tab w:val="left" w:pos="1418"/>
                <w:tab w:val="left" w:pos="3969"/>
              </w:tabs>
            </w:pPr>
          </w:p>
        </w:tc>
        <w:tc>
          <w:tcPr>
            <w:tcW w:w="1842" w:type="dxa"/>
            <w:shd w:val="clear" w:color="auto" w:fill="auto"/>
          </w:tcPr>
          <w:p w14:paraId="2F1CF9B5" w14:textId="77777777" w:rsidR="005D0227" w:rsidRPr="006B7123" w:rsidRDefault="005D0227" w:rsidP="00103715">
            <w:pPr>
              <w:tabs>
                <w:tab w:val="left" w:pos="1418"/>
                <w:tab w:val="left" w:pos="3969"/>
              </w:tabs>
              <w:rPr>
                <w:bCs/>
              </w:rPr>
            </w:pPr>
          </w:p>
        </w:tc>
        <w:tc>
          <w:tcPr>
            <w:tcW w:w="892" w:type="dxa"/>
            <w:shd w:val="clear" w:color="auto" w:fill="auto"/>
          </w:tcPr>
          <w:p w14:paraId="05A4720B" w14:textId="77777777" w:rsidR="005D0227" w:rsidRPr="006B7123" w:rsidRDefault="005D0227" w:rsidP="00103715">
            <w:pPr>
              <w:tabs>
                <w:tab w:val="left" w:pos="1418"/>
                <w:tab w:val="left" w:pos="3969"/>
              </w:tabs>
              <w:jc w:val="center"/>
              <w:rPr>
                <w:bCs/>
              </w:rPr>
            </w:pPr>
          </w:p>
        </w:tc>
      </w:tr>
      <w:tr w:rsidR="005D0227" w:rsidRPr="006B7123" w14:paraId="5F9B60DA" w14:textId="77777777" w:rsidTr="005D0227">
        <w:trPr>
          <w:gridAfter w:val="2"/>
          <w:wAfter w:w="1784" w:type="dxa"/>
        </w:trPr>
        <w:tc>
          <w:tcPr>
            <w:tcW w:w="454" w:type="dxa"/>
            <w:shd w:val="clear" w:color="auto" w:fill="DBE5F1" w:themeFill="accent1" w:themeFillTint="33"/>
          </w:tcPr>
          <w:p w14:paraId="0C6591C2" w14:textId="77777777" w:rsidR="005D0227" w:rsidRPr="006B7123" w:rsidRDefault="005D0227" w:rsidP="00103715">
            <w:pPr>
              <w:tabs>
                <w:tab w:val="left" w:pos="1418"/>
                <w:tab w:val="left" w:pos="3969"/>
              </w:tabs>
              <w:rPr>
                <w:bCs/>
              </w:rPr>
            </w:pPr>
          </w:p>
        </w:tc>
        <w:tc>
          <w:tcPr>
            <w:tcW w:w="1374" w:type="dxa"/>
            <w:shd w:val="clear" w:color="auto" w:fill="DBE5F1" w:themeFill="accent1" w:themeFillTint="33"/>
          </w:tcPr>
          <w:p w14:paraId="2F958191" w14:textId="2088DAF2" w:rsidR="005D0227" w:rsidRPr="006B7123" w:rsidRDefault="006D0076" w:rsidP="00103715">
            <w:pPr>
              <w:tabs>
                <w:tab w:val="left" w:pos="1418"/>
                <w:tab w:val="left" w:pos="3969"/>
              </w:tabs>
              <w:rPr>
                <w:bCs/>
              </w:rPr>
            </w:pPr>
            <w:r>
              <w:t>7.4.6.2</w:t>
            </w:r>
          </w:p>
        </w:tc>
        <w:tc>
          <w:tcPr>
            <w:tcW w:w="4820" w:type="dxa"/>
            <w:shd w:val="clear" w:color="auto" w:fill="DBE5F1" w:themeFill="accent1" w:themeFillTint="33"/>
          </w:tcPr>
          <w:p w14:paraId="52048B5A" w14:textId="77777777" w:rsidR="006D0076" w:rsidRDefault="006D0076" w:rsidP="006D0076">
            <w:pPr>
              <w:tabs>
                <w:tab w:val="left" w:pos="1418"/>
                <w:tab w:val="left" w:pos="3969"/>
              </w:tabs>
            </w:pPr>
            <w:r>
              <w:t xml:space="preserve">In Übereinstimmung mit dem erforderlichen Sicherheits-Integritätslevel muss die gewählte Entwurfsmethode Merkmale besitzen, die Folgendes unterstützen: </w:t>
            </w:r>
          </w:p>
          <w:p w14:paraId="7BDC192F" w14:textId="77777777" w:rsidR="006D0076" w:rsidRDefault="006D0076" w:rsidP="006D0076">
            <w:pPr>
              <w:tabs>
                <w:tab w:val="left" w:pos="1418"/>
                <w:tab w:val="left" w:pos="3969"/>
              </w:tabs>
            </w:pPr>
          </w:p>
          <w:p w14:paraId="7341043C" w14:textId="77777777" w:rsidR="006D0076" w:rsidRDefault="006D0076" w:rsidP="006D0076">
            <w:pPr>
              <w:tabs>
                <w:tab w:val="left" w:pos="1418"/>
                <w:tab w:val="left" w:pos="3969"/>
              </w:tabs>
            </w:pPr>
            <w:r>
              <w:t xml:space="preserve">a) Transparenz, Modularität und andere Merkmale, welche die Komplexität beeinflussen; </w:t>
            </w:r>
          </w:p>
          <w:p w14:paraId="21D71203" w14:textId="77777777" w:rsidR="006D0076" w:rsidRDefault="006D0076" w:rsidP="006D0076">
            <w:pPr>
              <w:tabs>
                <w:tab w:val="left" w:pos="1418"/>
                <w:tab w:val="left" w:pos="3969"/>
              </w:tabs>
            </w:pPr>
          </w:p>
          <w:p w14:paraId="3FBED599" w14:textId="77777777" w:rsidR="006D0076" w:rsidRDefault="006D0076" w:rsidP="006D0076">
            <w:pPr>
              <w:tabs>
                <w:tab w:val="left" w:pos="1418"/>
                <w:tab w:val="left" w:pos="3969"/>
              </w:tabs>
            </w:pPr>
            <w:r>
              <w:t xml:space="preserve">b) klare und genaue Beschreibung: – der Funktionalität; – der Schnittstellen der Teilsysteme und Elemente; – der Reihenfolge und des zeitlichen Bezugs der Informationen; – des Parallelbetriebs und der Synchronisation; </w:t>
            </w:r>
          </w:p>
          <w:p w14:paraId="5AD22B67" w14:textId="77777777" w:rsidR="006D0076" w:rsidRDefault="006D0076" w:rsidP="006D0076">
            <w:pPr>
              <w:tabs>
                <w:tab w:val="left" w:pos="1418"/>
                <w:tab w:val="left" w:pos="3969"/>
              </w:tabs>
            </w:pPr>
          </w:p>
          <w:p w14:paraId="50EB0293" w14:textId="77777777" w:rsidR="006D0076" w:rsidRDefault="006D0076" w:rsidP="006D0076">
            <w:pPr>
              <w:tabs>
                <w:tab w:val="left" w:pos="1418"/>
                <w:tab w:val="left" w:pos="3969"/>
              </w:tabs>
            </w:pPr>
            <w:r>
              <w:t xml:space="preserve">c) klare und genaue Dokumentation und Kommunikation von Informationen; </w:t>
            </w:r>
          </w:p>
          <w:p w14:paraId="5F5209E4" w14:textId="77777777" w:rsidR="006D0076" w:rsidRDefault="006D0076" w:rsidP="006D0076">
            <w:pPr>
              <w:tabs>
                <w:tab w:val="left" w:pos="1418"/>
                <w:tab w:val="left" w:pos="3969"/>
              </w:tabs>
            </w:pPr>
          </w:p>
          <w:p w14:paraId="15985319" w14:textId="5E257DA5" w:rsidR="005D0227" w:rsidRPr="006B7123" w:rsidRDefault="006D0076" w:rsidP="006D0076">
            <w:pPr>
              <w:tabs>
                <w:tab w:val="left" w:pos="1418"/>
                <w:tab w:val="left" w:pos="3969"/>
              </w:tabs>
            </w:pPr>
            <w:r>
              <w:t>d) Verifikation und Validierung.</w:t>
            </w:r>
          </w:p>
        </w:tc>
        <w:tc>
          <w:tcPr>
            <w:tcW w:w="1842" w:type="dxa"/>
            <w:shd w:val="clear" w:color="auto" w:fill="DBE5F1" w:themeFill="accent1" w:themeFillTint="33"/>
          </w:tcPr>
          <w:p w14:paraId="0FB89B22" w14:textId="77777777" w:rsidR="005D0227" w:rsidRPr="006B7123" w:rsidRDefault="005D0227" w:rsidP="00103715">
            <w:pPr>
              <w:tabs>
                <w:tab w:val="left" w:pos="1418"/>
                <w:tab w:val="left" w:pos="3969"/>
              </w:tabs>
              <w:rPr>
                <w:bCs/>
              </w:rPr>
            </w:pPr>
          </w:p>
        </w:tc>
        <w:tc>
          <w:tcPr>
            <w:tcW w:w="892" w:type="dxa"/>
            <w:shd w:val="clear" w:color="auto" w:fill="DBE5F1" w:themeFill="accent1" w:themeFillTint="33"/>
          </w:tcPr>
          <w:p w14:paraId="382431E8" w14:textId="77777777" w:rsidR="005D0227" w:rsidRPr="006B7123" w:rsidRDefault="005D0227" w:rsidP="00103715">
            <w:pPr>
              <w:tabs>
                <w:tab w:val="left" w:pos="1418"/>
                <w:tab w:val="left" w:pos="3969"/>
              </w:tabs>
              <w:jc w:val="center"/>
              <w:rPr>
                <w:bCs/>
              </w:rPr>
            </w:pPr>
          </w:p>
        </w:tc>
      </w:tr>
      <w:tr w:rsidR="005D0227" w:rsidRPr="006B7123" w14:paraId="4DFD8050" w14:textId="77777777" w:rsidTr="00431506">
        <w:trPr>
          <w:gridAfter w:val="2"/>
          <w:wAfter w:w="1784" w:type="dxa"/>
        </w:trPr>
        <w:tc>
          <w:tcPr>
            <w:tcW w:w="454" w:type="dxa"/>
            <w:shd w:val="clear" w:color="auto" w:fill="auto"/>
          </w:tcPr>
          <w:p w14:paraId="5B7B7622" w14:textId="77777777" w:rsidR="005D0227" w:rsidRPr="006B7123" w:rsidRDefault="005D0227" w:rsidP="00103715">
            <w:pPr>
              <w:tabs>
                <w:tab w:val="left" w:pos="1418"/>
                <w:tab w:val="left" w:pos="3969"/>
              </w:tabs>
              <w:rPr>
                <w:bCs/>
              </w:rPr>
            </w:pPr>
          </w:p>
        </w:tc>
        <w:tc>
          <w:tcPr>
            <w:tcW w:w="1374" w:type="dxa"/>
            <w:shd w:val="clear" w:color="auto" w:fill="auto"/>
          </w:tcPr>
          <w:p w14:paraId="2A6FDB48" w14:textId="77777777" w:rsidR="005D0227" w:rsidRPr="006B7123" w:rsidRDefault="005D0227" w:rsidP="00103715">
            <w:pPr>
              <w:tabs>
                <w:tab w:val="left" w:pos="1418"/>
                <w:tab w:val="left" w:pos="3969"/>
              </w:tabs>
              <w:rPr>
                <w:bCs/>
              </w:rPr>
            </w:pPr>
          </w:p>
        </w:tc>
        <w:tc>
          <w:tcPr>
            <w:tcW w:w="4820" w:type="dxa"/>
            <w:shd w:val="clear" w:color="auto" w:fill="auto"/>
          </w:tcPr>
          <w:p w14:paraId="203C2656" w14:textId="77777777" w:rsidR="005D0227" w:rsidRPr="006B7123" w:rsidRDefault="005D0227" w:rsidP="00103715">
            <w:pPr>
              <w:tabs>
                <w:tab w:val="left" w:pos="1418"/>
                <w:tab w:val="left" w:pos="3969"/>
              </w:tabs>
            </w:pPr>
          </w:p>
        </w:tc>
        <w:tc>
          <w:tcPr>
            <w:tcW w:w="1842" w:type="dxa"/>
            <w:shd w:val="clear" w:color="auto" w:fill="auto"/>
          </w:tcPr>
          <w:p w14:paraId="3E97682A" w14:textId="77777777" w:rsidR="005D0227" w:rsidRPr="006B7123" w:rsidRDefault="005D0227" w:rsidP="00103715">
            <w:pPr>
              <w:tabs>
                <w:tab w:val="left" w:pos="1418"/>
                <w:tab w:val="left" w:pos="3969"/>
              </w:tabs>
              <w:rPr>
                <w:bCs/>
              </w:rPr>
            </w:pPr>
          </w:p>
        </w:tc>
        <w:tc>
          <w:tcPr>
            <w:tcW w:w="892" w:type="dxa"/>
            <w:shd w:val="clear" w:color="auto" w:fill="auto"/>
          </w:tcPr>
          <w:p w14:paraId="5183F291" w14:textId="77777777" w:rsidR="005D0227" w:rsidRPr="006B7123" w:rsidRDefault="005D0227" w:rsidP="00103715">
            <w:pPr>
              <w:tabs>
                <w:tab w:val="left" w:pos="1418"/>
                <w:tab w:val="left" w:pos="3969"/>
              </w:tabs>
              <w:jc w:val="center"/>
              <w:rPr>
                <w:bCs/>
              </w:rPr>
            </w:pPr>
          </w:p>
        </w:tc>
      </w:tr>
      <w:tr w:rsidR="005D0227" w:rsidRPr="006B7123" w14:paraId="4F345E0A" w14:textId="77777777" w:rsidTr="005D0227">
        <w:trPr>
          <w:gridAfter w:val="2"/>
          <w:wAfter w:w="1784" w:type="dxa"/>
        </w:trPr>
        <w:tc>
          <w:tcPr>
            <w:tcW w:w="454" w:type="dxa"/>
            <w:shd w:val="clear" w:color="auto" w:fill="DBE5F1" w:themeFill="accent1" w:themeFillTint="33"/>
          </w:tcPr>
          <w:p w14:paraId="628A2E65" w14:textId="77777777" w:rsidR="005D0227" w:rsidRPr="006B7123" w:rsidRDefault="005D0227" w:rsidP="00103715">
            <w:pPr>
              <w:tabs>
                <w:tab w:val="left" w:pos="1418"/>
                <w:tab w:val="left" w:pos="3969"/>
              </w:tabs>
              <w:rPr>
                <w:bCs/>
              </w:rPr>
            </w:pPr>
          </w:p>
        </w:tc>
        <w:tc>
          <w:tcPr>
            <w:tcW w:w="1374" w:type="dxa"/>
            <w:shd w:val="clear" w:color="auto" w:fill="DBE5F1" w:themeFill="accent1" w:themeFillTint="33"/>
          </w:tcPr>
          <w:p w14:paraId="6A22B1C7" w14:textId="1413EB16" w:rsidR="005D0227" w:rsidRPr="006B7123" w:rsidRDefault="006D0076" w:rsidP="00103715">
            <w:pPr>
              <w:tabs>
                <w:tab w:val="left" w:pos="1418"/>
                <w:tab w:val="left" w:pos="3969"/>
              </w:tabs>
              <w:rPr>
                <w:bCs/>
              </w:rPr>
            </w:pPr>
            <w:r>
              <w:t>7.4.6.3</w:t>
            </w:r>
          </w:p>
        </w:tc>
        <w:tc>
          <w:tcPr>
            <w:tcW w:w="4820" w:type="dxa"/>
            <w:shd w:val="clear" w:color="auto" w:fill="DBE5F1" w:themeFill="accent1" w:themeFillTint="33"/>
          </w:tcPr>
          <w:p w14:paraId="500B1E5F" w14:textId="07A3056D" w:rsidR="005D0227" w:rsidRPr="006B7123" w:rsidRDefault="006D0076" w:rsidP="00103715">
            <w:pPr>
              <w:tabs>
                <w:tab w:val="left" w:pos="1418"/>
                <w:tab w:val="left" w:pos="3969"/>
              </w:tabs>
            </w:pPr>
            <w:r>
              <w:t>Während des Entwurfsstadiums müssen Anforderungen zur Instandhaltung formalisiert werden, um sicherzustellen, dass die Anforderungen an die Sicherheitsintegrität der sicherheitsbezogenen E/E/PE-</w:t>
            </w:r>
            <w:proofErr w:type="spellStart"/>
            <w:r>
              <w:t>Sys</w:t>
            </w:r>
            <w:proofErr w:type="spellEnd"/>
          </w:p>
        </w:tc>
        <w:tc>
          <w:tcPr>
            <w:tcW w:w="1842" w:type="dxa"/>
            <w:shd w:val="clear" w:color="auto" w:fill="DBE5F1" w:themeFill="accent1" w:themeFillTint="33"/>
          </w:tcPr>
          <w:p w14:paraId="5598FEBF" w14:textId="77777777" w:rsidR="005D0227" w:rsidRPr="006B7123" w:rsidRDefault="005D0227" w:rsidP="00103715">
            <w:pPr>
              <w:tabs>
                <w:tab w:val="left" w:pos="1418"/>
                <w:tab w:val="left" w:pos="3969"/>
              </w:tabs>
              <w:rPr>
                <w:bCs/>
              </w:rPr>
            </w:pPr>
          </w:p>
        </w:tc>
        <w:tc>
          <w:tcPr>
            <w:tcW w:w="892" w:type="dxa"/>
            <w:shd w:val="clear" w:color="auto" w:fill="DBE5F1" w:themeFill="accent1" w:themeFillTint="33"/>
          </w:tcPr>
          <w:p w14:paraId="6971D63A" w14:textId="77777777" w:rsidR="005D0227" w:rsidRPr="006B7123" w:rsidRDefault="005D0227" w:rsidP="00103715">
            <w:pPr>
              <w:tabs>
                <w:tab w:val="left" w:pos="1418"/>
                <w:tab w:val="left" w:pos="3969"/>
              </w:tabs>
              <w:jc w:val="center"/>
              <w:rPr>
                <w:bCs/>
              </w:rPr>
            </w:pPr>
          </w:p>
        </w:tc>
      </w:tr>
      <w:tr w:rsidR="005D0227" w:rsidRPr="006B7123" w14:paraId="3D7037C8" w14:textId="77777777" w:rsidTr="00431506">
        <w:trPr>
          <w:gridAfter w:val="2"/>
          <w:wAfter w:w="1784" w:type="dxa"/>
        </w:trPr>
        <w:tc>
          <w:tcPr>
            <w:tcW w:w="454" w:type="dxa"/>
            <w:shd w:val="clear" w:color="auto" w:fill="auto"/>
          </w:tcPr>
          <w:p w14:paraId="7B23AB8E" w14:textId="77777777" w:rsidR="005D0227" w:rsidRPr="006B7123" w:rsidRDefault="005D0227" w:rsidP="00103715">
            <w:pPr>
              <w:tabs>
                <w:tab w:val="left" w:pos="1418"/>
                <w:tab w:val="left" w:pos="3969"/>
              </w:tabs>
              <w:rPr>
                <w:bCs/>
              </w:rPr>
            </w:pPr>
          </w:p>
        </w:tc>
        <w:tc>
          <w:tcPr>
            <w:tcW w:w="1374" w:type="dxa"/>
            <w:shd w:val="clear" w:color="auto" w:fill="auto"/>
          </w:tcPr>
          <w:p w14:paraId="22795987" w14:textId="77777777" w:rsidR="005D0227" w:rsidRPr="006B7123" w:rsidRDefault="005D0227" w:rsidP="00103715">
            <w:pPr>
              <w:tabs>
                <w:tab w:val="left" w:pos="1418"/>
                <w:tab w:val="left" w:pos="3969"/>
              </w:tabs>
              <w:rPr>
                <w:bCs/>
              </w:rPr>
            </w:pPr>
          </w:p>
        </w:tc>
        <w:tc>
          <w:tcPr>
            <w:tcW w:w="4820" w:type="dxa"/>
            <w:shd w:val="clear" w:color="auto" w:fill="auto"/>
          </w:tcPr>
          <w:p w14:paraId="246C5C19" w14:textId="77777777" w:rsidR="005D0227" w:rsidRPr="006B7123" w:rsidRDefault="005D0227" w:rsidP="00103715">
            <w:pPr>
              <w:tabs>
                <w:tab w:val="left" w:pos="1418"/>
                <w:tab w:val="left" w:pos="3969"/>
              </w:tabs>
            </w:pPr>
          </w:p>
        </w:tc>
        <w:tc>
          <w:tcPr>
            <w:tcW w:w="1842" w:type="dxa"/>
            <w:shd w:val="clear" w:color="auto" w:fill="auto"/>
          </w:tcPr>
          <w:p w14:paraId="6C15EC91" w14:textId="77777777" w:rsidR="005D0227" w:rsidRPr="006B7123" w:rsidRDefault="005D0227" w:rsidP="00103715">
            <w:pPr>
              <w:tabs>
                <w:tab w:val="left" w:pos="1418"/>
                <w:tab w:val="left" w:pos="3969"/>
              </w:tabs>
              <w:rPr>
                <w:bCs/>
              </w:rPr>
            </w:pPr>
          </w:p>
        </w:tc>
        <w:tc>
          <w:tcPr>
            <w:tcW w:w="892" w:type="dxa"/>
            <w:shd w:val="clear" w:color="auto" w:fill="auto"/>
          </w:tcPr>
          <w:p w14:paraId="20216D70" w14:textId="77777777" w:rsidR="005D0227" w:rsidRPr="006B7123" w:rsidRDefault="005D0227" w:rsidP="00103715">
            <w:pPr>
              <w:tabs>
                <w:tab w:val="left" w:pos="1418"/>
                <w:tab w:val="left" w:pos="3969"/>
              </w:tabs>
              <w:jc w:val="center"/>
              <w:rPr>
                <w:bCs/>
              </w:rPr>
            </w:pPr>
          </w:p>
        </w:tc>
      </w:tr>
      <w:tr w:rsidR="005D0227" w:rsidRPr="006B7123" w14:paraId="75867A4F" w14:textId="77777777" w:rsidTr="005D0227">
        <w:trPr>
          <w:gridAfter w:val="2"/>
          <w:wAfter w:w="1784" w:type="dxa"/>
        </w:trPr>
        <w:tc>
          <w:tcPr>
            <w:tcW w:w="454" w:type="dxa"/>
            <w:shd w:val="clear" w:color="auto" w:fill="DBE5F1" w:themeFill="accent1" w:themeFillTint="33"/>
          </w:tcPr>
          <w:p w14:paraId="52056A37" w14:textId="77777777" w:rsidR="005D0227" w:rsidRPr="006B7123" w:rsidRDefault="005D0227" w:rsidP="00103715">
            <w:pPr>
              <w:tabs>
                <w:tab w:val="left" w:pos="1418"/>
                <w:tab w:val="left" w:pos="3969"/>
              </w:tabs>
              <w:rPr>
                <w:bCs/>
              </w:rPr>
            </w:pPr>
          </w:p>
        </w:tc>
        <w:tc>
          <w:tcPr>
            <w:tcW w:w="1374" w:type="dxa"/>
            <w:shd w:val="clear" w:color="auto" w:fill="DBE5F1" w:themeFill="accent1" w:themeFillTint="33"/>
          </w:tcPr>
          <w:p w14:paraId="34C8A8E2" w14:textId="206D55C5" w:rsidR="005D0227" w:rsidRPr="006B7123" w:rsidRDefault="006D0076" w:rsidP="00103715">
            <w:pPr>
              <w:tabs>
                <w:tab w:val="left" w:pos="1418"/>
                <w:tab w:val="left" w:pos="3969"/>
              </w:tabs>
              <w:rPr>
                <w:bCs/>
              </w:rPr>
            </w:pPr>
            <w:r>
              <w:t>7.4.6.4</w:t>
            </w:r>
          </w:p>
        </w:tc>
        <w:tc>
          <w:tcPr>
            <w:tcW w:w="4820" w:type="dxa"/>
            <w:shd w:val="clear" w:color="auto" w:fill="DBE5F1" w:themeFill="accent1" w:themeFillTint="33"/>
          </w:tcPr>
          <w:p w14:paraId="1103A4F8" w14:textId="70036762" w:rsidR="005D0227" w:rsidRPr="006B7123" w:rsidRDefault="006D0076" w:rsidP="00103715">
            <w:pPr>
              <w:tabs>
                <w:tab w:val="left" w:pos="1418"/>
                <w:tab w:val="left" w:pos="3969"/>
              </w:tabs>
            </w:pPr>
            <w:r>
              <w:t>Wo anwendbar, müssen automatische Testwerkzeuge und integrierte Entwicklungswerkzeuge verwendet werden.</w:t>
            </w:r>
          </w:p>
        </w:tc>
        <w:tc>
          <w:tcPr>
            <w:tcW w:w="1842" w:type="dxa"/>
            <w:shd w:val="clear" w:color="auto" w:fill="DBE5F1" w:themeFill="accent1" w:themeFillTint="33"/>
          </w:tcPr>
          <w:p w14:paraId="53DC80C7" w14:textId="77777777" w:rsidR="005D0227" w:rsidRPr="006B7123" w:rsidRDefault="005D0227" w:rsidP="00103715">
            <w:pPr>
              <w:tabs>
                <w:tab w:val="left" w:pos="1418"/>
                <w:tab w:val="left" w:pos="3969"/>
              </w:tabs>
              <w:rPr>
                <w:bCs/>
              </w:rPr>
            </w:pPr>
          </w:p>
        </w:tc>
        <w:tc>
          <w:tcPr>
            <w:tcW w:w="892" w:type="dxa"/>
            <w:shd w:val="clear" w:color="auto" w:fill="DBE5F1" w:themeFill="accent1" w:themeFillTint="33"/>
          </w:tcPr>
          <w:p w14:paraId="4D454575" w14:textId="77777777" w:rsidR="005D0227" w:rsidRPr="006B7123" w:rsidRDefault="005D0227" w:rsidP="00103715">
            <w:pPr>
              <w:tabs>
                <w:tab w:val="left" w:pos="1418"/>
                <w:tab w:val="left" w:pos="3969"/>
              </w:tabs>
              <w:jc w:val="center"/>
              <w:rPr>
                <w:bCs/>
              </w:rPr>
            </w:pPr>
          </w:p>
        </w:tc>
      </w:tr>
      <w:tr w:rsidR="005D0227" w:rsidRPr="006B7123" w14:paraId="3933B8FF" w14:textId="77777777" w:rsidTr="00431506">
        <w:trPr>
          <w:gridAfter w:val="2"/>
          <w:wAfter w:w="1784" w:type="dxa"/>
        </w:trPr>
        <w:tc>
          <w:tcPr>
            <w:tcW w:w="454" w:type="dxa"/>
            <w:shd w:val="clear" w:color="auto" w:fill="auto"/>
          </w:tcPr>
          <w:p w14:paraId="023616C1" w14:textId="77777777" w:rsidR="005D0227" w:rsidRPr="006B7123" w:rsidRDefault="005D0227" w:rsidP="00103715">
            <w:pPr>
              <w:tabs>
                <w:tab w:val="left" w:pos="1418"/>
                <w:tab w:val="left" w:pos="3969"/>
              </w:tabs>
              <w:rPr>
                <w:bCs/>
              </w:rPr>
            </w:pPr>
          </w:p>
        </w:tc>
        <w:tc>
          <w:tcPr>
            <w:tcW w:w="1374" w:type="dxa"/>
            <w:shd w:val="clear" w:color="auto" w:fill="auto"/>
          </w:tcPr>
          <w:p w14:paraId="7013A022" w14:textId="77777777" w:rsidR="005D0227" w:rsidRPr="006B7123" w:rsidRDefault="005D0227" w:rsidP="00103715">
            <w:pPr>
              <w:tabs>
                <w:tab w:val="left" w:pos="1418"/>
                <w:tab w:val="left" w:pos="3969"/>
              </w:tabs>
              <w:rPr>
                <w:bCs/>
              </w:rPr>
            </w:pPr>
          </w:p>
        </w:tc>
        <w:tc>
          <w:tcPr>
            <w:tcW w:w="4820" w:type="dxa"/>
            <w:shd w:val="clear" w:color="auto" w:fill="auto"/>
          </w:tcPr>
          <w:p w14:paraId="3BF33722" w14:textId="77777777" w:rsidR="005D0227" w:rsidRPr="006B7123" w:rsidRDefault="005D0227" w:rsidP="00103715">
            <w:pPr>
              <w:tabs>
                <w:tab w:val="left" w:pos="1418"/>
                <w:tab w:val="left" w:pos="3969"/>
              </w:tabs>
            </w:pPr>
          </w:p>
        </w:tc>
        <w:tc>
          <w:tcPr>
            <w:tcW w:w="1842" w:type="dxa"/>
            <w:shd w:val="clear" w:color="auto" w:fill="auto"/>
          </w:tcPr>
          <w:p w14:paraId="7C96EACA" w14:textId="77777777" w:rsidR="005D0227" w:rsidRPr="006B7123" w:rsidRDefault="005D0227" w:rsidP="00103715">
            <w:pPr>
              <w:tabs>
                <w:tab w:val="left" w:pos="1418"/>
                <w:tab w:val="left" w:pos="3969"/>
              </w:tabs>
              <w:rPr>
                <w:bCs/>
              </w:rPr>
            </w:pPr>
          </w:p>
        </w:tc>
        <w:tc>
          <w:tcPr>
            <w:tcW w:w="892" w:type="dxa"/>
            <w:shd w:val="clear" w:color="auto" w:fill="auto"/>
          </w:tcPr>
          <w:p w14:paraId="44BA469C" w14:textId="77777777" w:rsidR="005D0227" w:rsidRPr="006B7123" w:rsidRDefault="005D0227" w:rsidP="00103715">
            <w:pPr>
              <w:tabs>
                <w:tab w:val="left" w:pos="1418"/>
                <w:tab w:val="left" w:pos="3969"/>
              </w:tabs>
              <w:jc w:val="center"/>
              <w:rPr>
                <w:bCs/>
              </w:rPr>
            </w:pPr>
          </w:p>
        </w:tc>
      </w:tr>
      <w:tr w:rsidR="006D0076" w:rsidRPr="006B7123" w14:paraId="5FBF687F" w14:textId="77777777" w:rsidTr="006D0076">
        <w:trPr>
          <w:gridAfter w:val="2"/>
          <w:wAfter w:w="1784" w:type="dxa"/>
        </w:trPr>
        <w:tc>
          <w:tcPr>
            <w:tcW w:w="454" w:type="dxa"/>
            <w:shd w:val="clear" w:color="auto" w:fill="DBE5F1" w:themeFill="accent1" w:themeFillTint="33"/>
          </w:tcPr>
          <w:p w14:paraId="53326E56"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50BFC3DD" w14:textId="546C0B08" w:rsidR="006D0076" w:rsidRPr="006B7123" w:rsidRDefault="00203B67" w:rsidP="00103715">
            <w:pPr>
              <w:tabs>
                <w:tab w:val="left" w:pos="1418"/>
                <w:tab w:val="left" w:pos="3969"/>
              </w:tabs>
              <w:rPr>
                <w:bCs/>
              </w:rPr>
            </w:pPr>
            <w:r>
              <w:t>7.4.6.5</w:t>
            </w:r>
          </w:p>
        </w:tc>
        <w:tc>
          <w:tcPr>
            <w:tcW w:w="4820" w:type="dxa"/>
            <w:shd w:val="clear" w:color="auto" w:fill="DBE5F1" w:themeFill="accent1" w:themeFillTint="33"/>
          </w:tcPr>
          <w:p w14:paraId="18182165" w14:textId="77777777" w:rsidR="00203B67" w:rsidRDefault="00203B67" w:rsidP="00203B67">
            <w:pPr>
              <w:tabs>
                <w:tab w:val="left" w:pos="1418"/>
                <w:tab w:val="left" w:pos="3969"/>
              </w:tabs>
            </w:pPr>
            <w:r>
              <w:t xml:space="preserve">Während des Entwurfs müssen Integrationstests des E/E/PE-Systems geplant werden. Die Dokumentation der Planung der Tests muss beinhalten: </w:t>
            </w:r>
          </w:p>
          <w:p w14:paraId="02A8FA70" w14:textId="77777777" w:rsidR="00203B67" w:rsidRDefault="00203B67" w:rsidP="00203B67">
            <w:pPr>
              <w:tabs>
                <w:tab w:val="left" w:pos="1418"/>
                <w:tab w:val="left" w:pos="3969"/>
              </w:tabs>
            </w:pPr>
          </w:p>
          <w:p w14:paraId="4376CFF7" w14:textId="77777777" w:rsidR="00203B67" w:rsidRDefault="00203B67" w:rsidP="00203B67">
            <w:pPr>
              <w:tabs>
                <w:tab w:val="left" w:pos="1418"/>
                <w:tab w:val="left" w:pos="3969"/>
              </w:tabs>
            </w:pPr>
            <w:r>
              <w:t xml:space="preserve">a) die Arten der Tests, die durchzuführen sind, und die zu befolgenden Verfahren; </w:t>
            </w:r>
          </w:p>
          <w:p w14:paraId="02CBB6F8" w14:textId="77777777" w:rsidR="00203B67" w:rsidRDefault="00203B67" w:rsidP="00203B67">
            <w:pPr>
              <w:tabs>
                <w:tab w:val="left" w:pos="1418"/>
                <w:tab w:val="left" w:pos="3969"/>
              </w:tabs>
            </w:pPr>
          </w:p>
          <w:p w14:paraId="22B1B5FD" w14:textId="77777777" w:rsidR="00203B67" w:rsidRDefault="00203B67" w:rsidP="00203B67">
            <w:pPr>
              <w:tabs>
                <w:tab w:val="left" w:pos="1418"/>
                <w:tab w:val="left" w:pos="3969"/>
              </w:tabs>
            </w:pPr>
            <w:r>
              <w:t xml:space="preserve">b) die Testumgebung, Werkzeuge, Konfiguration und Programme; </w:t>
            </w:r>
          </w:p>
          <w:p w14:paraId="509CBD88" w14:textId="77777777" w:rsidR="00203B67" w:rsidRDefault="00203B67" w:rsidP="00203B67">
            <w:pPr>
              <w:tabs>
                <w:tab w:val="left" w:pos="1418"/>
                <w:tab w:val="left" w:pos="3969"/>
              </w:tabs>
            </w:pPr>
          </w:p>
          <w:p w14:paraId="67C9E154" w14:textId="312AC38D" w:rsidR="006D0076" w:rsidRPr="006B7123" w:rsidRDefault="00203B67" w:rsidP="00203B67">
            <w:pPr>
              <w:tabs>
                <w:tab w:val="left" w:pos="1418"/>
                <w:tab w:val="left" w:pos="3969"/>
              </w:tabs>
            </w:pPr>
            <w:r>
              <w:t>c) die Kriterien für bestanden/nicht bestanden.</w:t>
            </w:r>
          </w:p>
        </w:tc>
        <w:tc>
          <w:tcPr>
            <w:tcW w:w="1842" w:type="dxa"/>
            <w:shd w:val="clear" w:color="auto" w:fill="DBE5F1" w:themeFill="accent1" w:themeFillTint="33"/>
          </w:tcPr>
          <w:p w14:paraId="46D650DF" w14:textId="77777777" w:rsidR="006D0076" w:rsidRPr="006B7123" w:rsidRDefault="006D0076" w:rsidP="00103715">
            <w:pPr>
              <w:tabs>
                <w:tab w:val="left" w:pos="1418"/>
                <w:tab w:val="left" w:pos="3969"/>
              </w:tabs>
              <w:rPr>
                <w:bCs/>
              </w:rPr>
            </w:pPr>
          </w:p>
        </w:tc>
        <w:tc>
          <w:tcPr>
            <w:tcW w:w="892" w:type="dxa"/>
            <w:shd w:val="clear" w:color="auto" w:fill="DBE5F1" w:themeFill="accent1" w:themeFillTint="33"/>
          </w:tcPr>
          <w:p w14:paraId="26E9506F" w14:textId="77777777" w:rsidR="006D0076" w:rsidRPr="006B7123" w:rsidRDefault="006D0076" w:rsidP="00103715">
            <w:pPr>
              <w:tabs>
                <w:tab w:val="left" w:pos="1418"/>
                <w:tab w:val="left" w:pos="3969"/>
              </w:tabs>
              <w:jc w:val="center"/>
              <w:rPr>
                <w:bCs/>
              </w:rPr>
            </w:pPr>
          </w:p>
        </w:tc>
      </w:tr>
      <w:tr w:rsidR="006D0076" w:rsidRPr="006B7123" w14:paraId="4B3067E1" w14:textId="77777777" w:rsidTr="00431506">
        <w:trPr>
          <w:gridAfter w:val="2"/>
          <w:wAfter w:w="1784" w:type="dxa"/>
        </w:trPr>
        <w:tc>
          <w:tcPr>
            <w:tcW w:w="454" w:type="dxa"/>
            <w:shd w:val="clear" w:color="auto" w:fill="auto"/>
          </w:tcPr>
          <w:p w14:paraId="02CB7062" w14:textId="77777777" w:rsidR="006D0076" w:rsidRPr="006B7123" w:rsidRDefault="006D0076" w:rsidP="00103715">
            <w:pPr>
              <w:tabs>
                <w:tab w:val="left" w:pos="1418"/>
                <w:tab w:val="left" w:pos="3969"/>
              </w:tabs>
              <w:rPr>
                <w:bCs/>
              </w:rPr>
            </w:pPr>
          </w:p>
        </w:tc>
        <w:tc>
          <w:tcPr>
            <w:tcW w:w="1374" w:type="dxa"/>
            <w:shd w:val="clear" w:color="auto" w:fill="auto"/>
          </w:tcPr>
          <w:p w14:paraId="51A30152" w14:textId="77777777" w:rsidR="006D0076" w:rsidRPr="006B7123" w:rsidRDefault="006D0076" w:rsidP="00103715">
            <w:pPr>
              <w:tabs>
                <w:tab w:val="left" w:pos="1418"/>
                <w:tab w:val="left" w:pos="3969"/>
              </w:tabs>
              <w:rPr>
                <w:bCs/>
              </w:rPr>
            </w:pPr>
          </w:p>
        </w:tc>
        <w:tc>
          <w:tcPr>
            <w:tcW w:w="4820" w:type="dxa"/>
            <w:shd w:val="clear" w:color="auto" w:fill="auto"/>
          </w:tcPr>
          <w:p w14:paraId="75767696" w14:textId="77777777" w:rsidR="006D0076" w:rsidRPr="006B7123" w:rsidRDefault="006D0076" w:rsidP="00103715">
            <w:pPr>
              <w:tabs>
                <w:tab w:val="left" w:pos="1418"/>
                <w:tab w:val="left" w:pos="3969"/>
              </w:tabs>
            </w:pPr>
          </w:p>
        </w:tc>
        <w:tc>
          <w:tcPr>
            <w:tcW w:w="1842" w:type="dxa"/>
            <w:shd w:val="clear" w:color="auto" w:fill="auto"/>
          </w:tcPr>
          <w:p w14:paraId="5CB05A7E" w14:textId="77777777" w:rsidR="006D0076" w:rsidRPr="006B7123" w:rsidRDefault="006D0076" w:rsidP="00103715">
            <w:pPr>
              <w:tabs>
                <w:tab w:val="left" w:pos="1418"/>
                <w:tab w:val="left" w:pos="3969"/>
              </w:tabs>
              <w:rPr>
                <w:bCs/>
              </w:rPr>
            </w:pPr>
          </w:p>
        </w:tc>
        <w:tc>
          <w:tcPr>
            <w:tcW w:w="892" w:type="dxa"/>
            <w:shd w:val="clear" w:color="auto" w:fill="auto"/>
          </w:tcPr>
          <w:p w14:paraId="748C734E" w14:textId="77777777" w:rsidR="006D0076" w:rsidRPr="006B7123" w:rsidRDefault="006D0076" w:rsidP="00103715">
            <w:pPr>
              <w:tabs>
                <w:tab w:val="left" w:pos="1418"/>
                <w:tab w:val="left" w:pos="3969"/>
              </w:tabs>
              <w:jc w:val="center"/>
              <w:rPr>
                <w:bCs/>
              </w:rPr>
            </w:pPr>
          </w:p>
        </w:tc>
      </w:tr>
      <w:tr w:rsidR="006D0076" w:rsidRPr="006B7123" w14:paraId="671BADFC" w14:textId="77777777" w:rsidTr="006D0076">
        <w:trPr>
          <w:gridAfter w:val="2"/>
          <w:wAfter w:w="1784" w:type="dxa"/>
        </w:trPr>
        <w:tc>
          <w:tcPr>
            <w:tcW w:w="454" w:type="dxa"/>
            <w:shd w:val="clear" w:color="auto" w:fill="DBE5F1" w:themeFill="accent1" w:themeFillTint="33"/>
          </w:tcPr>
          <w:p w14:paraId="1EA6AC63"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7B302103" w14:textId="7CA6551C" w:rsidR="006D0076" w:rsidRPr="006B7123" w:rsidRDefault="00801CF3" w:rsidP="00103715">
            <w:pPr>
              <w:tabs>
                <w:tab w:val="left" w:pos="1418"/>
                <w:tab w:val="left" w:pos="3969"/>
              </w:tabs>
              <w:rPr>
                <w:bCs/>
              </w:rPr>
            </w:pPr>
            <w:r>
              <w:t>7.4.6.6</w:t>
            </w:r>
          </w:p>
        </w:tc>
        <w:tc>
          <w:tcPr>
            <w:tcW w:w="4820" w:type="dxa"/>
            <w:shd w:val="clear" w:color="auto" w:fill="DBE5F1" w:themeFill="accent1" w:themeFillTint="33"/>
          </w:tcPr>
          <w:p w14:paraId="006F6223" w14:textId="55A02B34" w:rsidR="006D0076" w:rsidRPr="006B7123" w:rsidRDefault="00801CF3" w:rsidP="00103715">
            <w:pPr>
              <w:tabs>
                <w:tab w:val="left" w:pos="1418"/>
                <w:tab w:val="left" w:pos="3969"/>
              </w:tabs>
            </w:pPr>
            <w:r>
              <w:t>Während des Entwurfs müssen die Tätigkeiten, die werksseitig auf Entwicklerseite durchgeführt werden können, von jenen unterschieden werden, die Zugang zur Betriebsstätte des Anwenders erfordern.</w:t>
            </w:r>
          </w:p>
        </w:tc>
        <w:tc>
          <w:tcPr>
            <w:tcW w:w="1842" w:type="dxa"/>
            <w:shd w:val="clear" w:color="auto" w:fill="DBE5F1" w:themeFill="accent1" w:themeFillTint="33"/>
          </w:tcPr>
          <w:p w14:paraId="4C147783" w14:textId="77777777" w:rsidR="006D0076" w:rsidRPr="006B7123" w:rsidRDefault="006D0076" w:rsidP="00103715">
            <w:pPr>
              <w:tabs>
                <w:tab w:val="left" w:pos="1418"/>
                <w:tab w:val="left" w:pos="3969"/>
              </w:tabs>
              <w:rPr>
                <w:bCs/>
              </w:rPr>
            </w:pPr>
          </w:p>
        </w:tc>
        <w:tc>
          <w:tcPr>
            <w:tcW w:w="892" w:type="dxa"/>
            <w:shd w:val="clear" w:color="auto" w:fill="DBE5F1" w:themeFill="accent1" w:themeFillTint="33"/>
          </w:tcPr>
          <w:p w14:paraId="4839A92B" w14:textId="77777777" w:rsidR="006D0076" w:rsidRPr="006B7123" w:rsidRDefault="006D0076" w:rsidP="00103715">
            <w:pPr>
              <w:tabs>
                <w:tab w:val="left" w:pos="1418"/>
                <w:tab w:val="left" w:pos="3969"/>
              </w:tabs>
              <w:jc w:val="center"/>
              <w:rPr>
                <w:bCs/>
              </w:rPr>
            </w:pPr>
          </w:p>
        </w:tc>
      </w:tr>
      <w:tr w:rsidR="006D0076" w:rsidRPr="006B7123" w14:paraId="5389448A" w14:textId="77777777" w:rsidTr="00431506">
        <w:trPr>
          <w:gridAfter w:val="2"/>
          <w:wAfter w:w="1784" w:type="dxa"/>
        </w:trPr>
        <w:tc>
          <w:tcPr>
            <w:tcW w:w="454" w:type="dxa"/>
            <w:shd w:val="clear" w:color="auto" w:fill="auto"/>
          </w:tcPr>
          <w:p w14:paraId="73689C6B" w14:textId="77777777" w:rsidR="006D0076" w:rsidRPr="006B7123" w:rsidRDefault="006D0076" w:rsidP="00103715">
            <w:pPr>
              <w:tabs>
                <w:tab w:val="left" w:pos="1418"/>
                <w:tab w:val="left" w:pos="3969"/>
              </w:tabs>
              <w:rPr>
                <w:bCs/>
              </w:rPr>
            </w:pPr>
          </w:p>
        </w:tc>
        <w:tc>
          <w:tcPr>
            <w:tcW w:w="1374" w:type="dxa"/>
            <w:shd w:val="clear" w:color="auto" w:fill="auto"/>
          </w:tcPr>
          <w:p w14:paraId="0F45AA23" w14:textId="77777777" w:rsidR="006D0076" w:rsidRPr="006B7123" w:rsidRDefault="006D0076" w:rsidP="00103715">
            <w:pPr>
              <w:tabs>
                <w:tab w:val="left" w:pos="1418"/>
                <w:tab w:val="left" w:pos="3969"/>
              </w:tabs>
              <w:rPr>
                <w:bCs/>
              </w:rPr>
            </w:pPr>
          </w:p>
        </w:tc>
        <w:tc>
          <w:tcPr>
            <w:tcW w:w="4820" w:type="dxa"/>
            <w:shd w:val="clear" w:color="auto" w:fill="auto"/>
          </w:tcPr>
          <w:p w14:paraId="7E9CBE87" w14:textId="77777777" w:rsidR="006D0076" w:rsidRPr="006B7123" w:rsidRDefault="006D0076" w:rsidP="00103715">
            <w:pPr>
              <w:tabs>
                <w:tab w:val="left" w:pos="1418"/>
                <w:tab w:val="left" w:pos="3969"/>
              </w:tabs>
            </w:pPr>
          </w:p>
        </w:tc>
        <w:tc>
          <w:tcPr>
            <w:tcW w:w="1842" w:type="dxa"/>
            <w:shd w:val="clear" w:color="auto" w:fill="auto"/>
          </w:tcPr>
          <w:p w14:paraId="5E463BA0" w14:textId="77777777" w:rsidR="006D0076" w:rsidRPr="006B7123" w:rsidRDefault="006D0076" w:rsidP="00103715">
            <w:pPr>
              <w:tabs>
                <w:tab w:val="left" w:pos="1418"/>
                <w:tab w:val="left" w:pos="3969"/>
              </w:tabs>
              <w:rPr>
                <w:bCs/>
              </w:rPr>
            </w:pPr>
          </w:p>
        </w:tc>
        <w:tc>
          <w:tcPr>
            <w:tcW w:w="892" w:type="dxa"/>
            <w:shd w:val="clear" w:color="auto" w:fill="auto"/>
          </w:tcPr>
          <w:p w14:paraId="476A4942" w14:textId="77777777" w:rsidR="006D0076" w:rsidRPr="006B7123" w:rsidRDefault="006D0076" w:rsidP="00103715">
            <w:pPr>
              <w:tabs>
                <w:tab w:val="left" w:pos="1418"/>
                <w:tab w:val="left" w:pos="3969"/>
              </w:tabs>
              <w:jc w:val="center"/>
              <w:rPr>
                <w:bCs/>
              </w:rPr>
            </w:pPr>
          </w:p>
        </w:tc>
      </w:tr>
      <w:tr w:rsidR="006D0076" w:rsidRPr="006B7123" w14:paraId="33758EE9" w14:textId="77777777" w:rsidTr="006D0076">
        <w:trPr>
          <w:gridAfter w:val="2"/>
          <w:wAfter w:w="1784" w:type="dxa"/>
        </w:trPr>
        <w:tc>
          <w:tcPr>
            <w:tcW w:w="454" w:type="dxa"/>
            <w:shd w:val="clear" w:color="auto" w:fill="DBE5F1" w:themeFill="accent1" w:themeFillTint="33"/>
          </w:tcPr>
          <w:p w14:paraId="5C021650"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571EE16A" w14:textId="051784E1" w:rsidR="006D0076" w:rsidRPr="006B7123" w:rsidRDefault="00801CF3" w:rsidP="00103715">
            <w:pPr>
              <w:tabs>
                <w:tab w:val="left" w:pos="1418"/>
                <w:tab w:val="left" w:pos="3969"/>
              </w:tabs>
              <w:rPr>
                <w:bCs/>
              </w:rPr>
            </w:pPr>
            <w:r>
              <w:t>7.4.6.7</w:t>
            </w:r>
          </w:p>
        </w:tc>
        <w:tc>
          <w:tcPr>
            <w:tcW w:w="4820" w:type="dxa"/>
            <w:shd w:val="clear" w:color="auto" w:fill="DBE5F1" w:themeFill="accent1" w:themeFillTint="33"/>
          </w:tcPr>
          <w:p w14:paraId="56BA7DFE" w14:textId="306746E5" w:rsidR="006D0076" w:rsidRPr="006B7123" w:rsidRDefault="00801CF3" w:rsidP="00103715">
            <w:pPr>
              <w:tabs>
                <w:tab w:val="left" w:pos="1418"/>
                <w:tab w:val="left" w:pos="3969"/>
              </w:tabs>
            </w:pPr>
            <w:r>
              <w:t>Es muss eine angemessene Gruppe von Verfahren und Maßnahmen verwendet werden, die sehr wichtig ist, um die Entstehung von Fehlern während des Entwurfs und der Entwicklung von ASICs zu verhindern.</w:t>
            </w:r>
          </w:p>
        </w:tc>
        <w:tc>
          <w:tcPr>
            <w:tcW w:w="1842" w:type="dxa"/>
            <w:shd w:val="clear" w:color="auto" w:fill="DBE5F1" w:themeFill="accent1" w:themeFillTint="33"/>
          </w:tcPr>
          <w:p w14:paraId="4B8054FC" w14:textId="32E2640B" w:rsidR="006D0076" w:rsidRPr="006B7123" w:rsidRDefault="00801CF3" w:rsidP="00103715">
            <w:pPr>
              <w:tabs>
                <w:tab w:val="left" w:pos="1418"/>
                <w:tab w:val="left" w:pos="3969"/>
              </w:tabs>
              <w:rPr>
                <w:bCs/>
              </w:rPr>
            </w:pPr>
            <w:r>
              <w:rPr>
                <w:bCs/>
              </w:rPr>
              <w:t>Nicht zutreffend</w:t>
            </w:r>
          </w:p>
        </w:tc>
        <w:tc>
          <w:tcPr>
            <w:tcW w:w="892" w:type="dxa"/>
            <w:shd w:val="clear" w:color="auto" w:fill="DBE5F1" w:themeFill="accent1" w:themeFillTint="33"/>
          </w:tcPr>
          <w:p w14:paraId="15492DFA" w14:textId="77777777" w:rsidR="006D0076" w:rsidRPr="006B7123" w:rsidRDefault="006D0076" w:rsidP="00103715">
            <w:pPr>
              <w:tabs>
                <w:tab w:val="left" w:pos="1418"/>
                <w:tab w:val="left" w:pos="3969"/>
              </w:tabs>
              <w:jc w:val="center"/>
              <w:rPr>
                <w:bCs/>
              </w:rPr>
            </w:pPr>
          </w:p>
        </w:tc>
      </w:tr>
      <w:tr w:rsidR="006D0076" w:rsidRPr="006B7123" w14:paraId="157FE0F8" w14:textId="77777777" w:rsidTr="00431506">
        <w:trPr>
          <w:gridAfter w:val="2"/>
          <w:wAfter w:w="1784" w:type="dxa"/>
        </w:trPr>
        <w:tc>
          <w:tcPr>
            <w:tcW w:w="454" w:type="dxa"/>
            <w:shd w:val="clear" w:color="auto" w:fill="auto"/>
          </w:tcPr>
          <w:p w14:paraId="10BB1E9B" w14:textId="77777777" w:rsidR="006D0076" w:rsidRPr="006B7123" w:rsidRDefault="006D0076" w:rsidP="00103715">
            <w:pPr>
              <w:tabs>
                <w:tab w:val="left" w:pos="1418"/>
                <w:tab w:val="left" w:pos="3969"/>
              </w:tabs>
              <w:rPr>
                <w:bCs/>
              </w:rPr>
            </w:pPr>
          </w:p>
        </w:tc>
        <w:tc>
          <w:tcPr>
            <w:tcW w:w="1374" w:type="dxa"/>
            <w:shd w:val="clear" w:color="auto" w:fill="auto"/>
          </w:tcPr>
          <w:p w14:paraId="7591DF9F" w14:textId="77777777" w:rsidR="006D0076" w:rsidRPr="006B7123" w:rsidRDefault="006D0076" w:rsidP="00103715">
            <w:pPr>
              <w:tabs>
                <w:tab w:val="left" w:pos="1418"/>
                <w:tab w:val="left" w:pos="3969"/>
              </w:tabs>
              <w:rPr>
                <w:bCs/>
              </w:rPr>
            </w:pPr>
          </w:p>
        </w:tc>
        <w:tc>
          <w:tcPr>
            <w:tcW w:w="4820" w:type="dxa"/>
            <w:shd w:val="clear" w:color="auto" w:fill="auto"/>
          </w:tcPr>
          <w:p w14:paraId="783CC341" w14:textId="77777777" w:rsidR="006D0076" w:rsidRPr="006B7123" w:rsidRDefault="006D0076" w:rsidP="00103715">
            <w:pPr>
              <w:tabs>
                <w:tab w:val="left" w:pos="1418"/>
                <w:tab w:val="left" w:pos="3969"/>
              </w:tabs>
            </w:pPr>
          </w:p>
        </w:tc>
        <w:tc>
          <w:tcPr>
            <w:tcW w:w="1842" w:type="dxa"/>
            <w:shd w:val="clear" w:color="auto" w:fill="auto"/>
          </w:tcPr>
          <w:p w14:paraId="4E1B956A" w14:textId="77777777" w:rsidR="006D0076" w:rsidRPr="006B7123" w:rsidRDefault="006D0076" w:rsidP="00103715">
            <w:pPr>
              <w:tabs>
                <w:tab w:val="left" w:pos="1418"/>
                <w:tab w:val="left" w:pos="3969"/>
              </w:tabs>
              <w:rPr>
                <w:bCs/>
              </w:rPr>
            </w:pPr>
          </w:p>
        </w:tc>
        <w:tc>
          <w:tcPr>
            <w:tcW w:w="892" w:type="dxa"/>
            <w:shd w:val="clear" w:color="auto" w:fill="auto"/>
          </w:tcPr>
          <w:p w14:paraId="133FE6A4" w14:textId="77777777" w:rsidR="006D0076" w:rsidRPr="006B7123" w:rsidRDefault="006D0076" w:rsidP="00103715">
            <w:pPr>
              <w:tabs>
                <w:tab w:val="left" w:pos="1418"/>
                <w:tab w:val="left" w:pos="3969"/>
              </w:tabs>
              <w:jc w:val="center"/>
              <w:rPr>
                <w:bCs/>
              </w:rPr>
            </w:pPr>
          </w:p>
        </w:tc>
      </w:tr>
      <w:tr w:rsidR="006D0076" w:rsidRPr="006B7123" w14:paraId="37EA824B" w14:textId="77777777" w:rsidTr="006D0076">
        <w:trPr>
          <w:gridAfter w:val="2"/>
          <w:wAfter w:w="1784" w:type="dxa"/>
        </w:trPr>
        <w:tc>
          <w:tcPr>
            <w:tcW w:w="454" w:type="dxa"/>
            <w:shd w:val="clear" w:color="auto" w:fill="DBE5F1" w:themeFill="accent1" w:themeFillTint="33"/>
          </w:tcPr>
          <w:p w14:paraId="4350320E"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769D0F5C" w14:textId="71E04439" w:rsidR="006D0076" w:rsidRPr="006B7123" w:rsidRDefault="00712B98" w:rsidP="00103715">
            <w:pPr>
              <w:tabs>
                <w:tab w:val="left" w:pos="1418"/>
                <w:tab w:val="left" w:pos="3969"/>
              </w:tabs>
              <w:rPr>
                <w:bCs/>
              </w:rPr>
            </w:pPr>
            <w:r w:rsidRPr="00712B98">
              <w:rPr>
                <w:b/>
              </w:rPr>
              <w:t>7.4.7</w:t>
            </w:r>
          </w:p>
        </w:tc>
        <w:tc>
          <w:tcPr>
            <w:tcW w:w="4820" w:type="dxa"/>
            <w:shd w:val="clear" w:color="auto" w:fill="DBE5F1" w:themeFill="accent1" w:themeFillTint="33"/>
          </w:tcPr>
          <w:p w14:paraId="0263392E" w14:textId="0F7E0DB3" w:rsidR="006D0076" w:rsidRPr="00712B98" w:rsidRDefault="00712B98" w:rsidP="00103715">
            <w:pPr>
              <w:tabs>
                <w:tab w:val="left" w:pos="1418"/>
                <w:tab w:val="left" w:pos="3969"/>
              </w:tabs>
              <w:rPr>
                <w:b/>
              </w:rPr>
            </w:pPr>
            <w:r w:rsidRPr="00712B98">
              <w:rPr>
                <w:b/>
              </w:rPr>
              <w:t>Anforderungen zur Beherrschung von systematischen Fehlern</w:t>
            </w:r>
          </w:p>
        </w:tc>
        <w:tc>
          <w:tcPr>
            <w:tcW w:w="1842" w:type="dxa"/>
            <w:shd w:val="clear" w:color="auto" w:fill="DBE5F1" w:themeFill="accent1" w:themeFillTint="33"/>
          </w:tcPr>
          <w:p w14:paraId="33955DD2" w14:textId="77777777" w:rsidR="006D0076" w:rsidRPr="006B7123" w:rsidRDefault="006D0076" w:rsidP="00103715">
            <w:pPr>
              <w:tabs>
                <w:tab w:val="left" w:pos="1418"/>
                <w:tab w:val="left" w:pos="3969"/>
              </w:tabs>
              <w:rPr>
                <w:bCs/>
              </w:rPr>
            </w:pPr>
          </w:p>
        </w:tc>
        <w:tc>
          <w:tcPr>
            <w:tcW w:w="892" w:type="dxa"/>
            <w:shd w:val="clear" w:color="auto" w:fill="DBE5F1" w:themeFill="accent1" w:themeFillTint="33"/>
          </w:tcPr>
          <w:p w14:paraId="043D1F68" w14:textId="77777777" w:rsidR="006D0076" w:rsidRPr="006B7123" w:rsidRDefault="006D0076" w:rsidP="00103715">
            <w:pPr>
              <w:tabs>
                <w:tab w:val="left" w:pos="1418"/>
                <w:tab w:val="left" w:pos="3969"/>
              </w:tabs>
              <w:jc w:val="center"/>
              <w:rPr>
                <w:bCs/>
              </w:rPr>
            </w:pPr>
          </w:p>
        </w:tc>
      </w:tr>
      <w:tr w:rsidR="006D0076" w:rsidRPr="006B7123" w14:paraId="6D774EAA" w14:textId="77777777" w:rsidTr="00431506">
        <w:trPr>
          <w:gridAfter w:val="2"/>
          <w:wAfter w:w="1784" w:type="dxa"/>
        </w:trPr>
        <w:tc>
          <w:tcPr>
            <w:tcW w:w="454" w:type="dxa"/>
            <w:shd w:val="clear" w:color="auto" w:fill="auto"/>
          </w:tcPr>
          <w:p w14:paraId="30D3F4D9" w14:textId="77777777" w:rsidR="006D0076" w:rsidRPr="006B7123" w:rsidRDefault="006D0076" w:rsidP="00103715">
            <w:pPr>
              <w:tabs>
                <w:tab w:val="left" w:pos="1418"/>
                <w:tab w:val="left" w:pos="3969"/>
              </w:tabs>
              <w:rPr>
                <w:bCs/>
              </w:rPr>
            </w:pPr>
          </w:p>
        </w:tc>
        <w:tc>
          <w:tcPr>
            <w:tcW w:w="1374" w:type="dxa"/>
            <w:shd w:val="clear" w:color="auto" w:fill="auto"/>
          </w:tcPr>
          <w:p w14:paraId="4E64F0EA" w14:textId="77777777" w:rsidR="006D0076" w:rsidRPr="006B7123" w:rsidRDefault="006D0076" w:rsidP="00103715">
            <w:pPr>
              <w:tabs>
                <w:tab w:val="left" w:pos="1418"/>
                <w:tab w:val="left" w:pos="3969"/>
              </w:tabs>
              <w:rPr>
                <w:bCs/>
              </w:rPr>
            </w:pPr>
          </w:p>
        </w:tc>
        <w:tc>
          <w:tcPr>
            <w:tcW w:w="4820" w:type="dxa"/>
            <w:shd w:val="clear" w:color="auto" w:fill="auto"/>
          </w:tcPr>
          <w:p w14:paraId="117B10CF" w14:textId="77777777" w:rsidR="006D0076" w:rsidRPr="006B7123" w:rsidRDefault="006D0076" w:rsidP="00103715">
            <w:pPr>
              <w:tabs>
                <w:tab w:val="left" w:pos="1418"/>
                <w:tab w:val="left" w:pos="3969"/>
              </w:tabs>
            </w:pPr>
          </w:p>
        </w:tc>
        <w:tc>
          <w:tcPr>
            <w:tcW w:w="1842" w:type="dxa"/>
            <w:shd w:val="clear" w:color="auto" w:fill="auto"/>
          </w:tcPr>
          <w:p w14:paraId="394099D6" w14:textId="77777777" w:rsidR="006D0076" w:rsidRPr="006B7123" w:rsidRDefault="006D0076" w:rsidP="00103715">
            <w:pPr>
              <w:tabs>
                <w:tab w:val="left" w:pos="1418"/>
                <w:tab w:val="left" w:pos="3969"/>
              </w:tabs>
              <w:rPr>
                <w:bCs/>
              </w:rPr>
            </w:pPr>
          </w:p>
        </w:tc>
        <w:tc>
          <w:tcPr>
            <w:tcW w:w="892" w:type="dxa"/>
            <w:shd w:val="clear" w:color="auto" w:fill="auto"/>
          </w:tcPr>
          <w:p w14:paraId="7E5A68E7" w14:textId="77777777" w:rsidR="006D0076" w:rsidRPr="006B7123" w:rsidRDefault="006D0076" w:rsidP="00103715">
            <w:pPr>
              <w:tabs>
                <w:tab w:val="left" w:pos="1418"/>
                <w:tab w:val="left" w:pos="3969"/>
              </w:tabs>
              <w:jc w:val="center"/>
              <w:rPr>
                <w:bCs/>
              </w:rPr>
            </w:pPr>
          </w:p>
        </w:tc>
      </w:tr>
      <w:tr w:rsidR="006D0076" w:rsidRPr="006B7123" w14:paraId="4486BDB5" w14:textId="77777777" w:rsidTr="006D0076">
        <w:trPr>
          <w:gridAfter w:val="2"/>
          <w:wAfter w:w="1784" w:type="dxa"/>
        </w:trPr>
        <w:tc>
          <w:tcPr>
            <w:tcW w:w="454" w:type="dxa"/>
            <w:shd w:val="clear" w:color="auto" w:fill="DBE5F1" w:themeFill="accent1" w:themeFillTint="33"/>
          </w:tcPr>
          <w:p w14:paraId="20C7EBE0"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30B0A81F" w14:textId="21182650" w:rsidR="006D0076" w:rsidRPr="006B7123" w:rsidRDefault="00712B98" w:rsidP="00103715">
            <w:pPr>
              <w:tabs>
                <w:tab w:val="left" w:pos="1418"/>
                <w:tab w:val="left" w:pos="3969"/>
              </w:tabs>
              <w:rPr>
                <w:bCs/>
              </w:rPr>
            </w:pPr>
            <w:r>
              <w:t>7.4.7.1</w:t>
            </w:r>
          </w:p>
        </w:tc>
        <w:tc>
          <w:tcPr>
            <w:tcW w:w="4820" w:type="dxa"/>
            <w:shd w:val="clear" w:color="auto" w:fill="DBE5F1" w:themeFill="accent1" w:themeFillTint="33"/>
          </w:tcPr>
          <w:p w14:paraId="75D084D0" w14:textId="77777777" w:rsidR="00712B98" w:rsidRDefault="00712B98" w:rsidP="00712B98">
            <w:pPr>
              <w:tabs>
                <w:tab w:val="left" w:pos="1418"/>
                <w:tab w:val="left" w:pos="3969"/>
              </w:tabs>
            </w:pPr>
            <w:r>
              <w:t xml:space="preserve">Zur Beherrschung systematischer Fehler muss der Entwurf des E/E/PE-Systems Entwurfsmerkmale besitzen, um die sicherheitsbezogenen E/E/PE-Systeme gegen Folgendes tolerant zu machen: </w:t>
            </w:r>
          </w:p>
          <w:p w14:paraId="518080CE" w14:textId="77777777" w:rsidR="00712B98" w:rsidRDefault="00712B98" w:rsidP="00712B98">
            <w:pPr>
              <w:tabs>
                <w:tab w:val="left" w:pos="1418"/>
                <w:tab w:val="left" w:pos="3969"/>
              </w:tabs>
            </w:pPr>
          </w:p>
          <w:p w14:paraId="0BCB1BEF" w14:textId="77777777" w:rsidR="00712B98" w:rsidRDefault="00712B98" w:rsidP="00712B98">
            <w:pPr>
              <w:tabs>
                <w:tab w:val="left" w:pos="1418"/>
                <w:tab w:val="left" w:pos="3969"/>
              </w:tabs>
            </w:pPr>
            <w:r>
              <w:t xml:space="preserve">a) alle verbleibenden Entwurfsfehler in der Hardware, es sei denn, die Möglichkeit von Hardware Entwurfsfehlern kann ausgeschlossen werden (siehe Tabelle A.15); </w:t>
            </w:r>
          </w:p>
          <w:p w14:paraId="67CD5C79" w14:textId="77777777" w:rsidR="00712B98" w:rsidRDefault="00712B98" w:rsidP="00712B98">
            <w:pPr>
              <w:tabs>
                <w:tab w:val="left" w:pos="1418"/>
                <w:tab w:val="left" w:pos="3969"/>
              </w:tabs>
            </w:pPr>
          </w:p>
          <w:p w14:paraId="4C8EAB8C" w14:textId="77777777" w:rsidR="00712B98" w:rsidRDefault="00712B98" w:rsidP="00712B98">
            <w:pPr>
              <w:tabs>
                <w:tab w:val="left" w:pos="1418"/>
                <w:tab w:val="left" w:pos="3969"/>
              </w:tabs>
            </w:pPr>
            <w:r>
              <w:t xml:space="preserve">b) umgebungsbedingte Beanspruchungen, einschließlich elektromagnetischer Störungen (siehe Tabelle A.16); </w:t>
            </w:r>
          </w:p>
          <w:p w14:paraId="08607367" w14:textId="77777777" w:rsidR="00712B98" w:rsidRDefault="00712B98" w:rsidP="00712B98">
            <w:pPr>
              <w:tabs>
                <w:tab w:val="left" w:pos="1418"/>
                <w:tab w:val="left" w:pos="3969"/>
              </w:tabs>
            </w:pPr>
          </w:p>
          <w:p w14:paraId="004257AF" w14:textId="77777777" w:rsidR="00712B98" w:rsidRDefault="00712B98" w:rsidP="00712B98">
            <w:pPr>
              <w:tabs>
                <w:tab w:val="left" w:pos="1418"/>
                <w:tab w:val="left" w:pos="3969"/>
              </w:tabs>
            </w:pPr>
            <w:r>
              <w:t xml:space="preserve">c) Irrtümer, die vom Bediener der EUC gemacht werden (siehe Tabelle A.17); </w:t>
            </w:r>
          </w:p>
          <w:p w14:paraId="46163527" w14:textId="77777777" w:rsidR="00712B98" w:rsidRDefault="00712B98" w:rsidP="00712B98">
            <w:pPr>
              <w:tabs>
                <w:tab w:val="left" w:pos="1418"/>
                <w:tab w:val="left" w:pos="3969"/>
              </w:tabs>
            </w:pPr>
          </w:p>
          <w:p w14:paraId="18993BB8" w14:textId="77777777" w:rsidR="00712B98" w:rsidRDefault="00712B98" w:rsidP="00712B98">
            <w:pPr>
              <w:tabs>
                <w:tab w:val="left" w:pos="1418"/>
                <w:tab w:val="left" w:pos="3969"/>
              </w:tabs>
            </w:pPr>
            <w:r>
              <w:t xml:space="preserve">d) alle verbleibenden Entwurfsfehler in der Software (siehe IEC 61508-3, 7.4.3, und zugehörige Tabelle); </w:t>
            </w:r>
          </w:p>
          <w:p w14:paraId="6DF800AB" w14:textId="77777777" w:rsidR="00712B98" w:rsidRDefault="00712B98" w:rsidP="00712B98">
            <w:pPr>
              <w:tabs>
                <w:tab w:val="left" w:pos="1418"/>
                <w:tab w:val="left" w:pos="3969"/>
              </w:tabs>
            </w:pPr>
          </w:p>
          <w:p w14:paraId="042E8C80" w14:textId="29279125" w:rsidR="006D0076" w:rsidRPr="006B7123" w:rsidRDefault="00712B98" w:rsidP="00712B98">
            <w:pPr>
              <w:tabs>
                <w:tab w:val="left" w:pos="1418"/>
                <w:tab w:val="left" w:pos="3969"/>
              </w:tabs>
            </w:pPr>
            <w:r>
              <w:t>e) Fehler und andere Auswirkungen, die von irgendeinem Datenkommunikationsprozess herrühren (siehe 7.4.11)</w:t>
            </w:r>
          </w:p>
        </w:tc>
        <w:tc>
          <w:tcPr>
            <w:tcW w:w="1842" w:type="dxa"/>
            <w:shd w:val="clear" w:color="auto" w:fill="DBE5F1" w:themeFill="accent1" w:themeFillTint="33"/>
          </w:tcPr>
          <w:p w14:paraId="08D0B8CF" w14:textId="77777777" w:rsidR="006D0076" w:rsidRPr="006B7123" w:rsidRDefault="006D0076" w:rsidP="00103715">
            <w:pPr>
              <w:tabs>
                <w:tab w:val="left" w:pos="1418"/>
                <w:tab w:val="left" w:pos="3969"/>
              </w:tabs>
              <w:rPr>
                <w:bCs/>
              </w:rPr>
            </w:pPr>
          </w:p>
        </w:tc>
        <w:tc>
          <w:tcPr>
            <w:tcW w:w="892" w:type="dxa"/>
            <w:shd w:val="clear" w:color="auto" w:fill="DBE5F1" w:themeFill="accent1" w:themeFillTint="33"/>
          </w:tcPr>
          <w:p w14:paraId="4A4E9A6A" w14:textId="77777777" w:rsidR="006D0076" w:rsidRPr="006B7123" w:rsidRDefault="006D0076" w:rsidP="00103715">
            <w:pPr>
              <w:tabs>
                <w:tab w:val="left" w:pos="1418"/>
                <w:tab w:val="left" w:pos="3969"/>
              </w:tabs>
              <w:jc w:val="center"/>
              <w:rPr>
                <w:bCs/>
              </w:rPr>
            </w:pPr>
          </w:p>
        </w:tc>
      </w:tr>
      <w:tr w:rsidR="006D0076" w:rsidRPr="006B7123" w14:paraId="5AD22839" w14:textId="77777777" w:rsidTr="00431506">
        <w:trPr>
          <w:gridAfter w:val="2"/>
          <w:wAfter w:w="1784" w:type="dxa"/>
        </w:trPr>
        <w:tc>
          <w:tcPr>
            <w:tcW w:w="454" w:type="dxa"/>
            <w:shd w:val="clear" w:color="auto" w:fill="auto"/>
          </w:tcPr>
          <w:p w14:paraId="4233EDBE" w14:textId="77777777" w:rsidR="006D0076" w:rsidRPr="006B7123" w:rsidRDefault="006D0076" w:rsidP="00103715">
            <w:pPr>
              <w:tabs>
                <w:tab w:val="left" w:pos="1418"/>
                <w:tab w:val="left" w:pos="3969"/>
              </w:tabs>
              <w:rPr>
                <w:bCs/>
              </w:rPr>
            </w:pPr>
          </w:p>
        </w:tc>
        <w:tc>
          <w:tcPr>
            <w:tcW w:w="1374" w:type="dxa"/>
            <w:shd w:val="clear" w:color="auto" w:fill="auto"/>
          </w:tcPr>
          <w:p w14:paraId="5D34645E" w14:textId="77777777" w:rsidR="006D0076" w:rsidRPr="006B7123" w:rsidRDefault="006D0076" w:rsidP="00103715">
            <w:pPr>
              <w:tabs>
                <w:tab w:val="left" w:pos="1418"/>
                <w:tab w:val="left" w:pos="3969"/>
              </w:tabs>
              <w:rPr>
                <w:bCs/>
              </w:rPr>
            </w:pPr>
          </w:p>
        </w:tc>
        <w:tc>
          <w:tcPr>
            <w:tcW w:w="4820" w:type="dxa"/>
            <w:shd w:val="clear" w:color="auto" w:fill="auto"/>
          </w:tcPr>
          <w:p w14:paraId="3DFB5BE4" w14:textId="77777777" w:rsidR="006D0076" w:rsidRPr="006B7123" w:rsidRDefault="006D0076" w:rsidP="00103715">
            <w:pPr>
              <w:tabs>
                <w:tab w:val="left" w:pos="1418"/>
                <w:tab w:val="left" w:pos="3969"/>
              </w:tabs>
            </w:pPr>
          </w:p>
        </w:tc>
        <w:tc>
          <w:tcPr>
            <w:tcW w:w="1842" w:type="dxa"/>
            <w:shd w:val="clear" w:color="auto" w:fill="auto"/>
          </w:tcPr>
          <w:p w14:paraId="6F010953" w14:textId="77777777" w:rsidR="006D0076" w:rsidRPr="006B7123" w:rsidRDefault="006D0076" w:rsidP="00103715">
            <w:pPr>
              <w:tabs>
                <w:tab w:val="left" w:pos="1418"/>
                <w:tab w:val="left" w:pos="3969"/>
              </w:tabs>
              <w:rPr>
                <w:bCs/>
              </w:rPr>
            </w:pPr>
          </w:p>
        </w:tc>
        <w:tc>
          <w:tcPr>
            <w:tcW w:w="892" w:type="dxa"/>
            <w:shd w:val="clear" w:color="auto" w:fill="auto"/>
          </w:tcPr>
          <w:p w14:paraId="15CFAAA5" w14:textId="77777777" w:rsidR="006D0076" w:rsidRPr="006B7123" w:rsidRDefault="006D0076" w:rsidP="00103715">
            <w:pPr>
              <w:tabs>
                <w:tab w:val="left" w:pos="1418"/>
                <w:tab w:val="left" w:pos="3969"/>
              </w:tabs>
              <w:jc w:val="center"/>
              <w:rPr>
                <w:bCs/>
              </w:rPr>
            </w:pPr>
          </w:p>
        </w:tc>
      </w:tr>
      <w:tr w:rsidR="006D0076" w:rsidRPr="006B7123" w14:paraId="14042910" w14:textId="77777777" w:rsidTr="006D0076">
        <w:trPr>
          <w:gridAfter w:val="2"/>
          <w:wAfter w:w="1784" w:type="dxa"/>
        </w:trPr>
        <w:tc>
          <w:tcPr>
            <w:tcW w:w="454" w:type="dxa"/>
            <w:shd w:val="clear" w:color="auto" w:fill="DBE5F1" w:themeFill="accent1" w:themeFillTint="33"/>
          </w:tcPr>
          <w:p w14:paraId="6E063BFF"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00389D9A" w14:textId="6A72547B" w:rsidR="006D0076" w:rsidRPr="006B7123" w:rsidRDefault="00712B98" w:rsidP="00103715">
            <w:pPr>
              <w:tabs>
                <w:tab w:val="left" w:pos="1418"/>
                <w:tab w:val="left" w:pos="3969"/>
              </w:tabs>
              <w:rPr>
                <w:bCs/>
              </w:rPr>
            </w:pPr>
            <w:r>
              <w:t>7.4.7.2</w:t>
            </w:r>
          </w:p>
        </w:tc>
        <w:tc>
          <w:tcPr>
            <w:tcW w:w="4820" w:type="dxa"/>
            <w:shd w:val="clear" w:color="auto" w:fill="DBE5F1" w:themeFill="accent1" w:themeFillTint="33"/>
          </w:tcPr>
          <w:p w14:paraId="1702C915" w14:textId="2E4D66ED" w:rsidR="006D0076" w:rsidRPr="006B7123" w:rsidRDefault="00712B98" w:rsidP="00103715">
            <w:pPr>
              <w:tabs>
                <w:tab w:val="left" w:pos="1418"/>
                <w:tab w:val="left" w:pos="3969"/>
              </w:tabs>
            </w:pPr>
            <w:r>
              <w:t xml:space="preserve">Während der Entwurfs- und der Entwicklungstätigkeiten müssen Instandhaltbarkeit und Testbarkeit berücksichtigt werden, um die Verwirklichung dieser Eigenschaften in den endgültigen </w:t>
            </w:r>
            <w:r>
              <w:lastRenderedPageBreak/>
              <w:t>sicherheitsbezogenen E/E/PE-Systemen zu erleichtern.</w:t>
            </w:r>
          </w:p>
        </w:tc>
        <w:tc>
          <w:tcPr>
            <w:tcW w:w="1842" w:type="dxa"/>
            <w:shd w:val="clear" w:color="auto" w:fill="DBE5F1" w:themeFill="accent1" w:themeFillTint="33"/>
          </w:tcPr>
          <w:p w14:paraId="60E8DD94" w14:textId="77777777" w:rsidR="006D0076" w:rsidRPr="006B7123" w:rsidRDefault="006D0076" w:rsidP="00103715">
            <w:pPr>
              <w:tabs>
                <w:tab w:val="left" w:pos="1418"/>
                <w:tab w:val="left" w:pos="3969"/>
              </w:tabs>
              <w:rPr>
                <w:bCs/>
              </w:rPr>
            </w:pPr>
          </w:p>
        </w:tc>
        <w:tc>
          <w:tcPr>
            <w:tcW w:w="892" w:type="dxa"/>
            <w:shd w:val="clear" w:color="auto" w:fill="DBE5F1" w:themeFill="accent1" w:themeFillTint="33"/>
          </w:tcPr>
          <w:p w14:paraId="608972C0" w14:textId="77777777" w:rsidR="006D0076" w:rsidRPr="006B7123" w:rsidRDefault="006D0076" w:rsidP="00103715">
            <w:pPr>
              <w:tabs>
                <w:tab w:val="left" w:pos="1418"/>
                <w:tab w:val="left" w:pos="3969"/>
              </w:tabs>
              <w:jc w:val="center"/>
              <w:rPr>
                <w:bCs/>
              </w:rPr>
            </w:pPr>
          </w:p>
        </w:tc>
      </w:tr>
      <w:tr w:rsidR="006D0076" w:rsidRPr="006B7123" w14:paraId="2C7EB8C3" w14:textId="77777777" w:rsidTr="00431506">
        <w:trPr>
          <w:gridAfter w:val="2"/>
          <w:wAfter w:w="1784" w:type="dxa"/>
        </w:trPr>
        <w:tc>
          <w:tcPr>
            <w:tcW w:w="454" w:type="dxa"/>
            <w:shd w:val="clear" w:color="auto" w:fill="auto"/>
          </w:tcPr>
          <w:p w14:paraId="518A0CC1" w14:textId="77777777" w:rsidR="006D0076" w:rsidRPr="006B7123" w:rsidRDefault="006D0076" w:rsidP="00103715">
            <w:pPr>
              <w:tabs>
                <w:tab w:val="left" w:pos="1418"/>
                <w:tab w:val="left" w:pos="3969"/>
              </w:tabs>
              <w:rPr>
                <w:bCs/>
              </w:rPr>
            </w:pPr>
          </w:p>
        </w:tc>
        <w:tc>
          <w:tcPr>
            <w:tcW w:w="1374" w:type="dxa"/>
            <w:shd w:val="clear" w:color="auto" w:fill="auto"/>
          </w:tcPr>
          <w:p w14:paraId="38181D75" w14:textId="77777777" w:rsidR="006D0076" w:rsidRPr="006B7123" w:rsidRDefault="006D0076" w:rsidP="00103715">
            <w:pPr>
              <w:tabs>
                <w:tab w:val="left" w:pos="1418"/>
                <w:tab w:val="left" w:pos="3969"/>
              </w:tabs>
              <w:rPr>
                <w:bCs/>
              </w:rPr>
            </w:pPr>
          </w:p>
        </w:tc>
        <w:tc>
          <w:tcPr>
            <w:tcW w:w="4820" w:type="dxa"/>
            <w:shd w:val="clear" w:color="auto" w:fill="auto"/>
          </w:tcPr>
          <w:p w14:paraId="102EE713" w14:textId="77777777" w:rsidR="006D0076" w:rsidRPr="006B7123" w:rsidRDefault="006D0076" w:rsidP="00103715">
            <w:pPr>
              <w:tabs>
                <w:tab w:val="left" w:pos="1418"/>
                <w:tab w:val="left" w:pos="3969"/>
              </w:tabs>
            </w:pPr>
          </w:p>
        </w:tc>
        <w:tc>
          <w:tcPr>
            <w:tcW w:w="1842" w:type="dxa"/>
            <w:shd w:val="clear" w:color="auto" w:fill="auto"/>
          </w:tcPr>
          <w:p w14:paraId="72638802" w14:textId="77777777" w:rsidR="006D0076" w:rsidRPr="006B7123" w:rsidRDefault="006D0076" w:rsidP="00103715">
            <w:pPr>
              <w:tabs>
                <w:tab w:val="left" w:pos="1418"/>
                <w:tab w:val="left" w:pos="3969"/>
              </w:tabs>
              <w:rPr>
                <w:bCs/>
              </w:rPr>
            </w:pPr>
          </w:p>
        </w:tc>
        <w:tc>
          <w:tcPr>
            <w:tcW w:w="892" w:type="dxa"/>
            <w:shd w:val="clear" w:color="auto" w:fill="auto"/>
          </w:tcPr>
          <w:p w14:paraId="6F65B932" w14:textId="77777777" w:rsidR="006D0076" w:rsidRPr="006B7123" w:rsidRDefault="006D0076" w:rsidP="00103715">
            <w:pPr>
              <w:tabs>
                <w:tab w:val="left" w:pos="1418"/>
                <w:tab w:val="left" w:pos="3969"/>
              </w:tabs>
              <w:jc w:val="center"/>
              <w:rPr>
                <w:bCs/>
              </w:rPr>
            </w:pPr>
          </w:p>
        </w:tc>
      </w:tr>
      <w:tr w:rsidR="006D0076" w:rsidRPr="006B7123" w14:paraId="2D21BDB9" w14:textId="77777777" w:rsidTr="006D0076">
        <w:trPr>
          <w:gridAfter w:val="2"/>
          <w:wAfter w:w="1784" w:type="dxa"/>
        </w:trPr>
        <w:tc>
          <w:tcPr>
            <w:tcW w:w="454" w:type="dxa"/>
            <w:shd w:val="clear" w:color="auto" w:fill="DBE5F1" w:themeFill="accent1" w:themeFillTint="33"/>
          </w:tcPr>
          <w:p w14:paraId="4460F958"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574A895F" w14:textId="5975B849" w:rsidR="006D0076" w:rsidRPr="006B7123" w:rsidRDefault="00712B98" w:rsidP="00103715">
            <w:pPr>
              <w:tabs>
                <w:tab w:val="left" w:pos="1418"/>
                <w:tab w:val="left" w:pos="3969"/>
              </w:tabs>
              <w:rPr>
                <w:bCs/>
              </w:rPr>
            </w:pPr>
            <w:r>
              <w:t>7.4.7.3</w:t>
            </w:r>
          </w:p>
        </w:tc>
        <w:tc>
          <w:tcPr>
            <w:tcW w:w="4820" w:type="dxa"/>
            <w:shd w:val="clear" w:color="auto" w:fill="DBE5F1" w:themeFill="accent1" w:themeFillTint="33"/>
          </w:tcPr>
          <w:p w14:paraId="6184EAA2" w14:textId="6F92792D" w:rsidR="006D0076" w:rsidRPr="006B7123" w:rsidRDefault="00712B98" w:rsidP="00712B98">
            <w:pPr>
              <w:tabs>
                <w:tab w:val="left" w:pos="1418"/>
                <w:tab w:val="left" w:pos="3969"/>
              </w:tabs>
            </w:pPr>
            <w:r>
              <w:t>Der Entwurf der sicherheitsbezogenen E/E/PE-Systeme muss menschliche Fähigkeiten und Einschränkungen berücksichtigen und muss für die Handlungen des Bedienungs- und Instandhaltungspersonals geeignet sein. Solche Anforderungen an den Entwurf müssen ergonomischen Erfahrungsgrundsätzen folgen und auf den wahrscheinlichen Ausbildungs- und Kenntnisstand der Bediener Rücksicht nehmen, zum Beispiel bei in großen Stückzahlen produzierten sicherheitsbezogenen E/E/PE-Systemen, wobei der Bediener ein Teil der breiten Öffentlichkeit ist.</w:t>
            </w:r>
          </w:p>
        </w:tc>
        <w:tc>
          <w:tcPr>
            <w:tcW w:w="1842" w:type="dxa"/>
            <w:shd w:val="clear" w:color="auto" w:fill="DBE5F1" w:themeFill="accent1" w:themeFillTint="33"/>
          </w:tcPr>
          <w:p w14:paraId="432A42FC" w14:textId="77777777" w:rsidR="006D0076" w:rsidRPr="006B7123" w:rsidRDefault="006D0076" w:rsidP="00103715">
            <w:pPr>
              <w:tabs>
                <w:tab w:val="left" w:pos="1418"/>
                <w:tab w:val="left" w:pos="3969"/>
              </w:tabs>
              <w:rPr>
                <w:bCs/>
              </w:rPr>
            </w:pPr>
          </w:p>
        </w:tc>
        <w:tc>
          <w:tcPr>
            <w:tcW w:w="892" w:type="dxa"/>
            <w:shd w:val="clear" w:color="auto" w:fill="DBE5F1" w:themeFill="accent1" w:themeFillTint="33"/>
          </w:tcPr>
          <w:p w14:paraId="47589A3C" w14:textId="77777777" w:rsidR="006D0076" w:rsidRPr="006B7123" w:rsidRDefault="006D0076" w:rsidP="00103715">
            <w:pPr>
              <w:tabs>
                <w:tab w:val="left" w:pos="1418"/>
                <w:tab w:val="left" w:pos="3969"/>
              </w:tabs>
              <w:jc w:val="center"/>
              <w:rPr>
                <w:bCs/>
              </w:rPr>
            </w:pPr>
          </w:p>
        </w:tc>
      </w:tr>
      <w:tr w:rsidR="006D0076" w:rsidRPr="006B7123" w14:paraId="06F54691" w14:textId="77777777" w:rsidTr="00431506">
        <w:trPr>
          <w:gridAfter w:val="2"/>
          <w:wAfter w:w="1784" w:type="dxa"/>
        </w:trPr>
        <w:tc>
          <w:tcPr>
            <w:tcW w:w="454" w:type="dxa"/>
            <w:shd w:val="clear" w:color="auto" w:fill="auto"/>
          </w:tcPr>
          <w:p w14:paraId="7601A418" w14:textId="77777777" w:rsidR="006D0076" w:rsidRPr="006B7123" w:rsidRDefault="006D0076" w:rsidP="00103715">
            <w:pPr>
              <w:tabs>
                <w:tab w:val="left" w:pos="1418"/>
                <w:tab w:val="left" w:pos="3969"/>
              </w:tabs>
              <w:rPr>
                <w:bCs/>
              </w:rPr>
            </w:pPr>
          </w:p>
        </w:tc>
        <w:tc>
          <w:tcPr>
            <w:tcW w:w="1374" w:type="dxa"/>
            <w:shd w:val="clear" w:color="auto" w:fill="auto"/>
          </w:tcPr>
          <w:p w14:paraId="38011731" w14:textId="77777777" w:rsidR="006D0076" w:rsidRPr="006B7123" w:rsidRDefault="006D0076" w:rsidP="00103715">
            <w:pPr>
              <w:tabs>
                <w:tab w:val="left" w:pos="1418"/>
                <w:tab w:val="left" w:pos="3969"/>
              </w:tabs>
              <w:rPr>
                <w:bCs/>
              </w:rPr>
            </w:pPr>
          </w:p>
        </w:tc>
        <w:tc>
          <w:tcPr>
            <w:tcW w:w="4820" w:type="dxa"/>
            <w:shd w:val="clear" w:color="auto" w:fill="auto"/>
          </w:tcPr>
          <w:p w14:paraId="1CE390FD" w14:textId="77777777" w:rsidR="006D0076" w:rsidRPr="006B7123" w:rsidRDefault="006D0076" w:rsidP="00103715">
            <w:pPr>
              <w:tabs>
                <w:tab w:val="left" w:pos="1418"/>
                <w:tab w:val="left" w:pos="3969"/>
              </w:tabs>
            </w:pPr>
          </w:p>
        </w:tc>
        <w:tc>
          <w:tcPr>
            <w:tcW w:w="1842" w:type="dxa"/>
            <w:shd w:val="clear" w:color="auto" w:fill="auto"/>
          </w:tcPr>
          <w:p w14:paraId="613DF9BF" w14:textId="77777777" w:rsidR="006D0076" w:rsidRPr="006B7123" w:rsidRDefault="006D0076" w:rsidP="00103715">
            <w:pPr>
              <w:tabs>
                <w:tab w:val="left" w:pos="1418"/>
                <w:tab w:val="left" w:pos="3969"/>
              </w:tabs>
              <w:rPr>
                <w:bCs/>
              </w:rPr>
            </w:pPr>
          </w:p>
        </w:tc>
        <w:tc>
          <w:tcPr>
            <w:tcW w:w="892" w:type="dxa"/>
            <w:shd w:val="clear" w:color="auto" w:fill="auto"/>
          </w:tcPr>
          <w:p w14:paraId="21A30B4D" w14:textId="77777777" w:rsidR="006D0076" w:rsidRPr="006B7123" w:rsidRDefault="006D0076" w:rsidP="00103715">
            <w:pPr>
              <w:tabs>
                <w:tab w:val="left" w:pos="1418"/>
                <w:tab w:val="left" w:pos="3969"/>
              </w:tabs>
              <w:jc w:val="center"/>
              <w:rPr>
                <w:bCs/>
              </w:rPr>
            </w:pPr>
          </w:p>
        </w:tc>
      </w:tr>
      <w:tr w:rsidR="006D0076" w:rsidRPr="006B7123" w14:paraId="442E8012" w14:textId="77777777" w:rsidTr="006D0076">
        <w:trPr>
          <w:gridAfter w:val="2"/>
          <w:wAfter w:w="1784" w:type="dxa"/>
        </w:trPr>
        <w:tc>
          <w:tcPr>
            <w:tcW w:w="454" w:type="dxa"/>
            <w:shd w:val="clear" w:color="auto" w:fill="DBE5F1" w:themeFill="accent1" w:themeFillTint="33"/>
          </w:tcPr>
          <w:p w14:paraId="04A7C625" w14:textId="77777777" w:rsidR="006D0076" w:rsidRPr="006B7123" w:rsidRDefault="006D0076" w:rsidP="00103715">
            <w:pPr>
              <w:tabs>
                <w:tab w:val="left" w:pos="1418"/>
                <w:tab w:val="left" w:pos="3969"/>
              </w:tabs>
              <w:rPr>
                <w:bCs/>
              </w:rPr>
            </w:pPr>
          </w:p>
        </w:tc>
        <w:tc>
          <w:tcPr>
            <w:tcW w:w="1374" w:type="dxa"/>
            <w:shd w:val="clear" w:color="auto" w:fill="DBE5F1" w:themeFill="accent1" w:themeFillTint="33"/>
          </w:tcPr>
          <w:p w14:paraId="33693935" w14:textId="2E94C034" w:rsidR="006D0076" w:rsidRPr="006B7123" w:rsidRDefault="00110B7A" w:rsidP="00103715">
            <w:pPr>
              <w:tabs>
                <w:tab w:val="left" w:pos="1418"/>
                <w:tab w:val="left" w:pos="3969"/>
              </w:tabs>
              <w:rPr>
                <w:bCs/>
              </w:rPr>
            </w:pPr>
            <w:r>
              <w:t>7.4.8</w:t>
            </w:r>
          </w:p>
        </w:tc>
        <w:tc>
          <w:tcPr>
            <w:tcW w:w="4820" w:type="dxa"/>
            <w:shd w:val="clear" w:color="auto" w:fill="DBE5F1" w:themeFill="accent1" w:themeFillTint="33"/>
          </w:tcPr>
          <w:p w14:paraId="66C46FD5" w14:textId="40C3B21C" w:rsidR="006D0076" w:rsidRPr="00110B7A" w:rsidRDefault="00110B7A" w:rsidP="00103715">
            <w:pPr>
              <w:tabs>
                <w:tab w:val="left" w:pos="1418"/>
                <w:tab w:val="left" w:pos="3969"/>
              </w:tabs>
              <w:rPr>
                <w:b/>
              </w:rPr>
            </w:pPr>
            <w:r w:rsidRPr="00110B7A">
              <w:rPr>
                <w:b/>
              </w:rPr>
              <w:t>Anforderungen an das Systemverhalten bei Erkennung eines Fehlers</w:t>
            </w:r>
          </w:p>
        </w:tc>
        <w:tc>
          <w:tcPr>
            <w:tcW w:w="1842" w:type="dxa"/>
            <w:shd w:val="clear" w:color="auto" w:fill="DBE5F1" w:themeFill="accent1" w:themeFillTint="33"/>
          </w:tcPr>
          <w:p w14:paraId="19032675" w14:textId="77777777" w:rsidR="006D0076" w:rsidRPr="006B7123" w:rsidRDefault="006D0076" w:rsidP="00103715">
            <w:pPr>
              <w:tabs>
                <w:tab w:val="left" w:pos="1418"/>
                <w:tab w:val="left" w:pos="3969"/>
              </w:tabs>
              <w:rPr>
                <w:bCs/>
              </w:rPr>
            </w:pPr>
          </w:p>
        </w:tc>
        <w:tc>
          <w:tcPr>
            <w:tcW w:w="892" w:type="dxa"/>
            <w:shd w:val="clear" w:color="auto" w:fill="DBE5F1" w:themeFill="accent1" w:themeFillTint="33"/>
          </w:tcPr>
          <w:p w14:paraId="28E71572" w14:textId="77777777" w:rsidR="006D0076" w:rsidRPr="006B7123" w:rsidRDefault="006D0076" w:rsidP="00103715">
            <w:pPr>
              <w:tabs>
                <w:tab w:val="left" w:pos="1418"/>
                <w:tab w:val="left" w:pos="3969"/>
              </w:tabs>
              <w:jc w:val="center"/>
              <w:rPr>
                <w:bCs/>
              </w:rPr>
            </w:pPr>
          </w:p>
        </w:tc>
      </w:tr>
      <w:tr w:rsidR="006D0076" w:rsidRPr="006B7123" w14:paraId="57DEB16D" w14:textId="77777777" w:rsidTr="00431506">
        <w:trPr>
          <w:gridAfter w:val="2"/>
          <w:wAfter w:w="1784" w:type="dxa"/>
        </w:trPr>
        <w:tc>
          <w:tcPr>
            <w:tcW w:w="454" w:type="dxa"/>
            <w:shd w:val="clear" w:color="auto" w:fill="auto"/>
          </w:tcPr>
          <w:p w14:paraId="17686DFC" w14:textId="77777777" w:rsidR="006D0076" w:rsidRPr="006B7123" w:rsidRDefault="006D0076" w:rsidP="00103715">
            <w:pPr>
              <w:tabs>
                <w:tab w:val="left" w:pos="1418"/>
                <w:tab w:val="left" w:pos="3969"/>
              </w:tabs>
              <w:rPr>
                <w:bCs/>
              </w:rPr>
            </w:pPr>
          </w:p>
        </w:tc>
        <w:tc>
          <w:tcPr>
            <w:tcW w:w="1374" w:type="dxa"/>
            <w:shd w:val="clear" w:color="auto" w:fill="auto"/>
          </w:tcPr>
          <w:p w14:paraId="1C501545" w14:textId="77777777" w:rsidR="006D0076" w:rsidRPr="006B7123" w:rsidRDefault="006D0076" w:rsidP="00103715">
            <w:pPr>
              <w:tabs>
                <w:tab w:val="left" w:pos="1418"/>
                <w:tab w:val="left" w:pos="3969"/>
              </w:tabs>
              <w:rPr>
                <w:bCs/>
              </w:rPr>
            </w:pPr>
          </w:p>
        </w:tc>
        <w:tc>
          <w:tcPr>
            <w:tcW w:w="4820" w:type="dxa"/>
            <w:shd w:val="clear" w:color="auto" w:fill="auto"/>
          </w:tcPr>
          <w:p w14:paraId="474CBECC" w14:textId="77777777" w:rsidR="006D0076" w:rsidRPr="006B7123" w:rsidRDefault="006D0076" w:rsidP="00103715">
            <w:pPr>
              <w:tabs>
                <w:tab w:val="left" w:pos="1418"/>
                <w:tab w:val="left" w:pos="3969"/>
              </w:tabs>
            </w:pPr>
          </w:p>
        </w:tc>
        <w:tc>
          <w:tcPr>
            <w:tcW w:w="1842" w:type="dxa"/>
            <w:shd w:val="clear" w:color="auto" w:fill="auto"/>
          </w:tcPr>
          <w:p w14:paraId="664083EE" w14:textId="77777777" w:rsidR="006D0076" w:rsidRPr="006B7123" w:rsidRDefault="006D0076" w:rsidP="00103715">
            <w:pPr>
              <w:tabs>
                <w:tab w:val="left" w:pos="1418"/>
                <w:tab w:val="left" w:pos="3969"/>
              </w:tabs>
              <w:rPr>
                <w:bCs/>
              </w:rPr>
            </w:pPr>
          </w:p>
        </w:tc>
        <w:tc>
          <w:tcPr>
            <w:tcW w:w="892" w:type="dxa"/>
            <w:shd w:val="clear" w:color="auto" w:fill="auto"/>
          </w:tcPr>
          <w:p w14:paraId="541229E9" w14:textId="77777777" w:rsidR="006D0076" w:rsidRPr="006B7123" w:rsidRDefault="006D0076" w:rsidP="00103715">
            <w:pPr>
              <w:tabs>
                <w:tab w:val="left" w:pos="1418"/>
                <w:tab w:val="left" w:pos="3969"/>
              </w:tabs>
              <w:jc w:val="center"/>
              <w:rPr>
                <w:bCs/>
              </w:rPr>
            </w:pPr>
          </w:p>
        </w:tc>
      </w:tr>
      <w:tr w:rsidR="008207F7" w:rsidRPr="006B7123" w14:paraId="04A74951" w14:textId="77777777" w:rsidTr="008207F7">
        <w:trPr>
          <w:gridAfter w:val="2"/>
          <w:wAfter w:w="1784" w:type="dxa"/>
        </w:trPr>
        <w:tc>
          <w:tcPr>
            <w:tcW w:w="454" w:type="dxa"/>
            <w:shd w:val="clear" w:color="auto" w:fill="DBE5F1" w:themeFill="accent1" w:themeFillTint="33"/>
          </w:tcPr>
          <w:p w14:paraId="295F8070"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4FCF18DC" w14:textId="57E91ED2" w:rsidR="008207F7" w:rsidRPr="006B7123" w:rsidRDefault="00110B7A" w:rsidP="00103715">
            <w:pPr>
              <w:tabs>
                <w:tab w:val="left" w:pos="1418"/>
                <w:tab w:val="left" w:pos="3969"/>
              </w:tabs>
              <w:rPr>
                <w:bCs/>
              </w:rPr>
            </w:pPr>
            <w:r>
              <w:t>7.4.8.1</w:t>
            </w:r>
          </w:p>
        </w:tc>
        <w:tc>
          <w:tcPr>
            <w:tcW w:w="4820" w:type="dxa"/>
            <w:shd w:val="clear" w:color="auto" w:fill="DBE5F1" w:themeFill="accent1" w:themeFillTint="33"/>
          </w:tcPr>
          <w:p w14:paraId="6D48F8F4" w14:textId="77777777" w:rsidR="00110B7A" w:rsidRDefault="00110B7A" w:rsidP="00103715">
            <w:pPr>
              <w:tabs>
                <w:tab w:val="left" w:pos="1418"/>
                <w:tab w:val="left" w:pos="3969"/>
              </w:tabs>
            </w:pPr>
            <w:r>
              <w:t xml:space="preserve">Die Erkennung eines gefahrbringenden Fehlers (durch Diagnosetests, Wiederholungsprüfungen oder durch irgendwelche anderen Mittel) in einem Teilsystem, das eine Hardwarefehlertoleranz von mehr als 0 besitzt, muss entweder: </w:t>
            </w:r>
          </w:p>
          <w:p w14:paraId="42B6F607" w14:textId="77777777" w:rsidR="00110B7A" w:rsidRDefault="00110B7A" w:rsidP="00103715">
            <w:pPr>
              <w:tabs>
                <w:tab w:val="left" w:pos="1418"/>
                <w:tab w:val="left" w:pos="3969"/>
              </w:tabs>
            </w:pPr>
          </w:p>
          <w:p w14:paraId="02271C47" w14:textId="77777777" w:rsidR="00110B7A" w:rsidRDefault="00110B7A" w:rsidP="00103715">
            <w:pPr>
              <w:tabs>
                <w:tab w:val="left" w:pos="1418"/>
                <w:tab w:val="left" w:pos="3969"/>
              </w:tabs>
            </w:pPr>
            <w:r>
              <w:t xml:space="preserve">a) zu einer festgelegten Reaktion führen, um einen sicheren Zustand zu erreichen oder aufrechtzuerhalten (siehe Anmerkung); oder </w:t>
            </w:r>
          </w:p>
          <w:p w14:paraId="2D684CF6" w14:textId="77777777" w:rsidR="00110B7A" w:rsidRDefault="00110B7A" w:rsidP="00103715">
            <w:pPr>
              <w:tabs>
                <w:tab w:val="left" w:pos="1418"/>
                <w:tab w:val="left" w:pos="3969"/>
              </w:tabs>
            </w:pPr>
          </w:p>
          <w:p w14:paraId="56F99766" w14:textId="77770E30" w:rsidR="008207F7" w:rsidRPr="006B7123" w:rsidRDefault="00110B7A" w:rsidP="00103715">
            <w:pPr>
              <w:tabs>
                <w:tab w:val="left" w:pos="1418"/>
                <w:tab w:val="left" w:pos="3969"/>
              </w:tabs>
            </w:pPr>
            <w:r>
              <w:t>b) zur Isolation des fehlerhaften Bestandteils des Teilsystems führen, um einen weiterhin sicheren Betrieb der EUC zu ermöglichen, während der fehlerhafte Bestandteil repariert wird. Wenn die Reparatur nicht innerhalb der mittleren Reparaturdauer (MRT), siehe IEC 61508-4, 3.6.22, die in der Berechnung der Wahrscheinlichkeit eines zufälligen Hardwareausfalls (siehe 7.4.5.2) angenommen ist, abgeschlossen wird, muss eine festgelegte Reaktion ausgeführt werden, um einen sicheren Zustand zu erreichen oder aufrechtzuerhalten (siehe Anmerkung).</w:t>
            </w:r>
          </w:p>
        </w:tc>
        <w:tc>
          <w:tcPr>
            <w:tcW w:w="1842" w:type="dxa"/>
            <w:shd w:val="clear" w:color="auto" w:fill="DBE5F1" w:themeFill="accent1" w:themeFillTint="33"/>
          </w:tcPr>
          <w:p w14:paraId="4031F7FA"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5802F614" w14:textId="77777777" w:rsidR="008207F7" w:rsidRPr="006B7123" w:rsidRDefault="008207F7" w:rsidP="00103715">
            <w:pPr>
              <w:tabs>
                <w:tab w:val="left" w:pos="1418"/>
                <w:tab w:val="left" w:pos="3969"/>
              </w:tabs>
              <w:jc w:val="center"/>
              <w:rPr>
                <w:bCs/>
              </w:rPr>
            </w:pPr>
          </w:p>
        </w:tc>
      </w:tr>
      <w:tr w:rsidR="008207F7" w:rsidRPr="006B7123" w14:paraId="2C9166D0" w14:textId="77777777" w:rsidTr="00431506">
        <w:trPr>
          <w:gridAfter w:val="2"/>
          <w:wAfter w:w="1784" w:type="dxa"/>
        </w:trPr>
        <w:tc>
          <w:tcPr>
            <w:tcW w:w="454" w:type="dxa"/>
            <w:shd w:val="clear" w:color="auto" w:fill="auto"/>
          </w:tcPr>
          <w:p w14:paraId="0785300A" w14:textId="77777777" w:rsidR="008207F7" w:rsidRPr="006B7123" w:rsidRDefault="008207F7" w:rsidP="00103715">
            <w:pPr>
              <w:tabs>
                <w:tab w:val="left" w:pos="1418"/>
                <w:tab w:val="left" w:pos="3969"/>
              </w:tabs>
              <w:rPr>
                <w:bCs/>
              </w:rPr>
            </w:pPr>
          </w:p>
        </w:tc>
        <w:tc>
          <w:tcPr>
            <w:tcW w:w="1374" w:type="dxa"/>
            <w:shd w:val="clear" w:color="auto" w:fill="auto"/>
          </w:tcPr>
          <w:p w14:paraId="1B909B3E" w14:textId="77777777" w:rsidR="008207F7" w:rsidRPr="006B7123" w:rsidRDefault="008207F7" w:rsidP="00103715">
            <w:pPr>
              <w:tabs>
                <w:tab w:val="left" w:pos="1418"/>
                <w:tab w:val="left" w:pos="3969"/>
              </w:tabs>
              <w:rPr>
                <w:bCs/>
              </w:rPr>
            </w:pPr>
          </w:p>
        </w:tc>
        <w:tc>
          <w:tcPr>
            <w:tcW w:w="4820" w:type="dxa"/>
            <w:shd w:val="clear" w:color="auto" w:fill="auto"/>
          </w:tcPr>
          <w:p w14:paraId="15A0686D" w14:textId="77777777" w:rsidR="008207F7" w:rsidRPr="006B7123" w:rsidRDefault="008207F7" w:rsidP="00103715">
            <w:pPr>
              <w:tabs>
                <w:tab w:val="left" w:pos="1418"/>
                <w:tab w:val="left" w:pos="3969"/>
              </w:tabs>
            </w:pPr>
          </w:p>
        </w:tc>
        <w:tc>
          <w:tcPr>
            <w:tcW w:w="1842" w:type="dxa"/>
            <w:shd w:val="clear" w:color="auto" w:fill="auto"/>
          </w:tcPr>
          <w:p w14:paraId="45D2DB57" w14:textId="77777777" w:rsidR="008207F7" w:rsidRPr="006B7123" w:rsidRDefault="008207F7" w:rsidP="00103715">
            <w:pPr>
              <w:tabs>
                <w:tab w:val="left" w:pos="1418"/>
                <w:tab w:val="left" w:pos="3969"/>
              </w:tabs>
              <w:rPr>
                <w:bCs/>
              </w:rPr>
            </w:pPr>
          </w:p>
        </w:tc>
        <w:tc>
          <w:tcPr>
            <w:tcW w:w="892" w:type="dxa"/>
            <w:shd w:val="clear" w:color="auto" w:fill="auto"/>
          </w:tcPr>
          <w:p w14:paraId="453565DB" w14:textId="77777777" w:rsidR="008207F7" w:rsidRPr="006B7123" w:rsidRDefault="008207F7" w:rsidP="00103715">
            <w:pPr>
              <w:tabs>
                <w:tab w:val="left" w:pos="1418"/>
                <w:tab w:val="left" w:pos="3969"/>
              </w:tabs>
              <w:jc w:val="center"/>
              <w:rPr>
                <w:bCs/>
              </w:rPr>
            </w:pPr>
          </w:p>
        </w:tc>
      </w:tr>
      <w:tr w:rsidR="008207F7" w:rsidRPr="006B7123" w14:paraId="24582638" w14:textId="77777777" w:rsidTr="008207F7">
        <w:trPr>
          <w:gridAfter w:val="2"/>
          <w:wAfter w:w="1784" w:type="dxa"/>
        </w:trPr>
        <w:tc>
          <w:tcPr>
            <w:tcW w:w="454" w:type="dxa"/>
            <w:shd w:val="clear" w:color="auto" w:fill="DBE5F1" w:themeFill="accent1" w:themeFillTint="33"/>
          </w:tcPr>
          <w:p w14:paraId="4BA7A700"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79BE7733" w14:textId="6BCDDC77" w:rsidR="008207F7" w:rsidRPr="006B7123" w:rsidRDefault="001E2ADF" w:rsidP="00103715">
            <w:pPr>
              <w:tabs>
                <w:tab w:val="left" w:pos="1418"/>
                <w:tab w:val="left" w:pos="3969"/>
              </w:tabs>
              <w:rPr>
                <w:bCs/>
              </w:rPr>
            </w:pPr>
            <w:r>
              <w:t>7.4.8.2</w:t>
            </w:r>
          </w:p>
        </w:tc>
        <w:tc>
          <w:tcPr>
            <w:tcW w:w="4820" w:type="dxa"/>
            <w:shd w:val="clear" w:color="auto" w:fill="DBE5F1" w:themeFill="accent1" w:themeFillTint="33"/>
          </w:tcPr>
          <w:p w14:paraId="0969BC8B" w14:textId="77777777" w:rsidR="001E2ADF" w:rsidRDefault="001E2ADF" w:rsidP="001E2ADF">
            <w:pPr>
              <w:tabs>
                <w:tab w:val="left" w:pos="1418"/>
                <w:tab w:val="left" w:pos="3969"/>
              </w:tabs>
            </w:pPr>
            <w:r>
              <w:t xml:space="preserve">Die Erkennung eines gefahrbringenden Fehlers (durch Diagnosetests, Wiederholungsprüfungen </w:t>
            </w:r>
            <w:r>
              <w:lastRenderedPageBreak/>
              <w:t xml:space="preserve">oder durch irgendwelche anderen Mittel) in einem Teilsystem, das eine Hardwarefehlertoleranz von 0 besitzt, muss in dem Fall, in dem das Teilsystem nur Sicherheitsfunktion(en) in der Betriebsart mit niedriger Anforderungsrate ausführt, entweder </w:t>
            </w:r>
          </w:p>
          <w:p w14:paraId="5DF253EF" w14:textId="77777777" w:rsidR="001E2ADF" w:rsidRDefault="001E2ADF" w:rsidP="001E2ADF">
            <w:pPr>
              <w:tabs>
                <w:tab w:val="left" w:pos="1418"/>
                <w:tab w:val="left" w:pos="3969"/>
              </w:tabs>
            </w:pPr>
          </w:p>
          <w:p w14:paraId="49D11D80" w14:textId="77777777" w:rsidR="001E2ADF" w:rsidRDefault="001E2ADF" w:rsidP="001E2ADF">
            <w:pPr>
              <w:tabs>
                <w:tab w:val="left" w:pos="1418"/>
                <w:tab w:val="left" w:pos="3969"/>
              </w:tabs>
            </w:pPr>
            <w:r>
              <w:t xml:space="preserve">a) zu einer festgelegten Reaktion führen, um einen sicheren Zustand zu erreichen oder aufrechtzuerhalten; oder </w:t>
            </w:r>
          </w:p>
          <w:p w14:paraId="214081D5" w14:textId="77777777" w:rsidR="001E2ADF" w:rsidRDefault="001E2ADF" w:rsidP="001E2ADF">
            <w:pPr>
              <w:tabs>
                <w:tab w:val="left" w:pos="1418"/>
                <w:tab w:val="left" w:pos="3969"/>
              </w:tabs>
            </w:pPr>
          </w:p>
          <w:p w14:paraId="1AEFD551" w14:textId="489BEF84" w:rsidR="008207F7" w:rsidRPr="006B7123" w:rsidRDefault="001E2ADF" w:rsidP="001E2ADF">
            <w:pPr>
              <w:tabs>
                <w:tab w:val="left" w:pos="1418"/>
                <w:tab w:val="left" w:pos="3969"/>
              </w:tabs>
            </w:pPr>
            <w:r>
              <w:t>b) zur Reparatur des fehlerhaften Teilsystems innerhalb der mittleren Reparaturdauer (MRT), siehe IEC 61508-4, 3.6.22, die in der Berechnung der Wahrscheinlichkeit eines zufälligen Hardwareausfalls (siehe 7.4.5.2) angenommen ist, führen. Während dieser Zeit muss der Fortbestand der Sicherheit der EUC durch zusätzliche Maßnahmen und Einschränkungen sichergestellt werden. Die Sicherheitsintegrität, die sich aus diesen Maßnahmen und Einschränkungen ergibt, muss mindestens gleichwertig zu der Sicherheitsintegrität sein, die sich durch das sicherheitsbezogene E/E/PE-System in der Abwesenheit von Fehlern ergibt. Die zusätzlichen Maßnahmen und Einschränkungen müssen in den Betriebs- und Instandhaltungsverfahren für das System (siehe 7.6) festgelegt werden.</w:t>
            </w:r>
          </w:p>
        </w:tc>
        <w:tc>
          <w:tcPr>
            <w:tcW w:w="1842" w:type="dxa"/>
            <w:shd w:val="clear" w:color="auto" w:fill="DBE5F1" w:themeFill="accent1" w:themeFillTint="33"/>
          </w:tcPr>
          <w:p w14:paraId="7DD74C94"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47A1C6E5" w14:textId="77777777" w:rsidR="008207F7" w:rsidRPr="006B7123" w:rsidRDefault="008207F7" w:rsidP="00103715">
            <w:pPr>
              <w:tabs>
                <w:tab w:val="left" w:pos="1418"/>
                <w:tab w:val="left" w:pos="3969"/>
              </w:tabs>
              <w:jc w:val="center"/>
              <w:rPr>
                <w:bCs/>
              </w:rPr>
            </w:pPr>
          </w:p>
        </w:tc>
      </w:tr>
      <w:tr w:rsidR="008207F7" w:rsidRPr="006B7123" w14:paraId="56797BDF" w14:textId="77777777" w:rsidTr="00431506">
        <w:trPr>
          <w:gridAfter w:val="2"/>
          <w:wAfter w:w="1784" w:type="dxa"/>
        </w:trPr>
        <w:tc>
          <w:tcPr>
            <w:tcW w:w="454" w:type="dxa"/>
            <w:shd w:val="clear" w:color="auto" w:fill="auto"/>
          </w:tcPr>
          <w:p w14:paraId="09415559" w14:textId="77777777" w:rsidR="008207F7" w:rsidRPr="006B7123" w:rsidRDefault="008207F7" w:rsidP="00103715">
            <w:pPr>
              <w:tabs>
                <w:tab w:val="left" w:pos="1418"/>
                <w:tab w:val="left" w:pos="3969"/>
              </w:tabs>
              <w:rPr>
                <w:bCs/>
              </w:rPr>
            </w:pPr>
          </w:p>
        </w:tc>
        <w:tc>
          <w:tcPr>
            <w:tcW w:w="1374" w:type="dxa"/>
            <w:shd w:val="clear" w:color="auto" w:fill="auto"/>
          </w:tcPr>
          <w:p w14:paraId="2A73F154" w14:textId="77777777" w:rsidR="008207F7" w:rsidRPr="006B7123" w:rsidRDefault="008207F7" w:rsidP="00103715">
            <w:pPr>
              <w:tabs>
                <w:tab w:val="left" w:pos="1418"/>
                <w:tab w:val="left" w:pos="3969"/>
              </w:tabs>
              <w:rPr>
                <w:bCs/>
              </w:rPr>
            </w:pPr>
          </w:p>
        </w:tc>
        <w:tc>
          <w:tcPr>
            <w:tcW w:w="4820" w:type="dxa"/>
            <w:shd w:val="clear" w:color="auto" w:fill="auto"/>
          </w:tcPr>
          <w:p w14:paraId="3CFDED9F" w14:textId="77777777" w:rsidR="008207F7" w:rsidRPr="006B7123" w:rsidRDefault="008207F7" w:rsidP="00103715">
            <w:pPr>
              <w:tabs>
                <w:tab w:val="left" w:pos="1418"/>
                <w:tab w:val="left" w:pos="3969"/>
              </w:tabs>
            </w:pPr>
          </w:p>
        </w:tc>
        <w:tc>
          <w:tcPr>
            <w:tcW w:w="1842" w:type="dxa"/>
            <w:shd w:val="clear" w:color="auto" w:fill="auto"/>
          </w:tcPr>
          <w:p w14:paraId="7491B8E3" w14:textId="77777777" w:rsidR="008207F7" w:rsidRPr="006B7123" w:rsidRDefault="008207F7" w:rsidP="00103715">
            <w:pPr>
              <w:tabs>
                <w:tab w:val="left" w:pos="1418"/>
                <w:tab w:val="left" w:pos="3969"/>
              </w:tabs>
              <w:rPr>
                <w:bCs/>
              </w:rPr>
            </w:pPr>
          </w:p>
        </w:tc>
        <w:tc>
          <w:tcPr>
            <w:tcW w:w="892" w:type="dxa"/>
            <w:shd w:val="clear" w:color="auto" w:fill="auto"/>
          </w:tcPr>
          <w:p w14:paraId="156ECB49" w14:textId="77777777" w:rsidR="008207F7" w:rsidRPr="006B7123" w:rsidRDefault="008207F7" w:rsidP="00103715">
            <w:pPr>
              <w:tabs>
                <w:tab w:val="left" w:pos="1418"/>
                <w:tab w:val="left" w:pos="3969"/>
              </w:tabs>
              <w:jc w:val="center"/>
              <w:rPr>
                <w:bCs/>
              </w:rPr>
            </w:pPr>
          </w:p>
        </w:tc>
      </w:tr>
      <w:tr w:rsidR="008207F7" w:rsidRPr="006B7123" w14:paraId="18C64834" w14:textId="77777777" w:rsidTr="008207F7">
        <w:trPr>
          <w:gridAfter w:val="2"/>
          <w:wAfter w:w="1784" w:type="dxa"/>
        </w:trPr>
        <w:tc>
          <w:tcPr>
            <w:tcW w:w="454" w:type="dxa"/>
            <w:shd w:val="clear" w:color="auto" w:fill="DBE5F1" w:themeFill="accent1" w:themeFillTint="33"/>
          </w:tcPr>
          <w:p w14:paraId="4CBE3819"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387AE5E8" w14:textId="4D456A37" w:rsidR="008207F7" w:rsidRPr="006B7123" w:rsidRDefault="001E2ADF" w:rsidP="00103715">
            <w:pPr>
              <w:tabs>
                <w:tab w:val="left" w:pos="1418"/>
                <w:tab w:val="left" w:pos="3969"/>
              </w:tabs>
              <w:rPr>
                <w:bCs/>
              </w:rPr>
            </w:pPr>
            <w:r>
              <w:t>7.4.8.3</w:t>
            </w:r>
          </w:p>
        </w:tc>
        <w:tc>
          <w:tcPr>
            <w:tcW w:w="4820" w:type="dxa"/>
            <w:shd w:val="clear" w:color="auto" w:fill="DBE5F1" w:themeFill="accent1" w:themeFillTint="33"/>
          </w:tcPr>
          <w:p w14:paraId="05AD191B" w14:textId="26F983E3" w:rsidR="001E2ADF" w:rsidRDefault="001E2ADF" w:rsidP="00103715">
            <w:pPr>
              <w:tabs>
                <w:tab w:val="left" w:pos="1418"/>
                <w:tab w:val="left" w:pos="3969"/>
              </w:tabs>
            </w:pPr>
            <w:r>
              <w:t xml:space="preserve">Die Erkennung eines gefahrbringenden Fehlers (durch Diagnosetests, Wiederholungsprüfungen oder durch irgendwelche anderen Mittel) in einem Teilsystem, das eine Hardwarefehlertoleranz von 0 besitzt, muss in dem Fall eines Teilsystems, das irgendeine Sicherheitsfunktion(en) in der Betriebsart mit hoher Anforderungsrate oder mit kontinuierlicher Anforderung ausführt, zu einer festgelegten Reaktion führen, um einen sicheren Zustand zu erreichen oder aufrechtzuerhalten (siehe Anmerkung). </w:t>
            </w:r>
          </w:p>
          <w:p w14:paraId="506F61F0" w14:textId="77777777" w:rsidR="001E2ADF" w:rsidRDefault="001E2ADF" w:rsidP="00103715">
            <w:pPr>
              <w:tabs>
                <w:tab w:val="left" w:pos="1418"/>
                <w:tab w:val="left" w:pos="3969"/>
              </w:tabs>
            </w:pPr>
          </w:p>
          <w:p w14:paraId="5DD2D26A" w14:textId="7B99A582" w:rsidR="008207F7" w:rsidRPr="006B7123" w:rsidRDefault="001E2ADF" w:rsidP="00103715">
            <w:pPr>
              <w:tabs>
                <w:tab w:val="left" w:pos="1418"/>
                <w:tab w:val="left" w:pos="3969"/>
              </w:tabs>
            </w:pPr>
            <w:r>
              <w:t xml:space="preserve">ANMERKUNG Die festgelegte Reaktion, die erforderlich ist, um einen sicheren Zustand zu erreichen oder aufrechtzuerhalten, wird in der </w:t>
            </w:r>
            <w:r>
              <w:lastRenderedPageBreak/>
              <w:t>Spezifikation der Anforderungen an die Sicherheit des E/E/PE-Systems festgelegt (siehe IEC 61508-1, 7.10). Sie kann zum Beispiel aus der sicheren Abschaltung der EUC oder des Teils der EUC bestehen, das sich für die funktionale Sicherheit auf das fehlerhafte Teilsystem stützt.</w:t>
            </w:r>
          </w:p>
        </w:tc>
        <w:tc>
          <w:tcPr>
            <w:tcW w:w="1842" w:type="dxa"/>
            <w:shd w:val="clear" w:color="auto" w:fill="DBE5F1" w:themeFill="accent1" w:themeFillTint="33"/>
          </w:tcPr>
          <w:p w14:paraId="7BDF243D"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3A7E4267" w14:textId="77777777" w:rsidR="008207F7" w:rsidRPr="006B7123" w:rsidRDefault="008207F7" w:rsidP="00103715">
            <w:pPr>
              <w:tabs>
                <w:tab w:val="left" w:pos="1418"/>
                <w:tab w:val="left" w:pos="3969"/>
              </w:tabs>
              <w:jc w:val="center"/>
              <w:rPr>
                <w:bCs/>
              </w:rPr>
            </w:pPr>
          </w:p>
        </w:tc>
      </w:tr>
      <w:tr w:rsidR="008207F7" w:rsidRPr="006B7123" w14:paraId="502D23E9" w14:textId="77777777" w:rsidTr="00431506">
        <w:trPr>
          <w:gridAfter w:val="2"/>
          <w:wAfter w:w="1784" w:type="dxa"/>
        </w:trPr>
        <w:tc>
          <w:tcPr>
            <w:tcW w:w="454" w:type="dxa"/>
            <w:shd w:val="clear" w:color="auto" w:fill="auto"/>
          </w:tcPr>
          <w:p w14:paraId="2BB45D56" w14:textId="77777777" w:rsidR="008207F7" w:rsidRPr="006B7123" w:rsidRDefault="008207F7" w:rsidP="00103715">
            <w:pPr>
              <w:tabs>
                <w:tab w:val="left" w:pos="1418"/>
                <w:tab w:val="left" w:pos="3969"/>
              </w:tabs>
              <w:rPr>
                <w:bCs/>
              </w:rPr>
            </w:pPr>
          </w:p>
        </w:tc>
        <w:tc>
          <w:tcPr>
            <w:tcW w:w="1374" w:type="dxa"/>
            <w:shd w:val="clear" w:color="auto" w:fill="auto"/>
          </w:tcPr>
          <w:p w14:paraId="416D7A51" w14:textId="77777777" w:rsidR="008207F7" w:rsidRPr="006B7123" w:rsidRDefault="008207F7" w:rsidP="00103715">
            <w:pPr>
              <w:tabs>
                <w:tab w:val="left" w:pos="1418"/>
                <w:tab w:val="left" w:pos="3969"/>
              </w:tabs>
              <w:rPr>
                <w:bCs/>
              </w:rPr>
            </w:pPr>
          </w:p>
        </w:tc>
        <w:tc>
          <w:tcPr>
            <w:tcW w:w="4820" w:type="dxa"/>
            <w:shd w:val="clear" w:color="auto" w:fill="auto"/>
          </w:tcPr>
          <w:p w14:paraId="1FFA599B" w14:textId="77777777" w:rsidR="008207F7" w:rsidRPr="006B7123" w:rsidRDefault="008207F7" w:rsidP="00103715">
            <w:pPr>
              <w:tabs>
                <w:tab w:val="left" w:pos="1418"/>
                <w:tab w:val="left" w:pos="3969"/>
              </w:tabs>
            </w:pPr>
          </w:p>
        </w:tc>
        <w:tc>
          <w:tcPr>
            <w:tcW w:w="1842" w:type="dxa"/>
            <w:shd w:val="clear" w:color="auto" w:fill="auto"/>
          </w:tcPr>
          <w:p w14:paraId="624C6387" w14:textId="77777777" w:rsidR="008207F7" w:rsidRPr="006B7123" w:rsidRDefault="008207F7" w:rsidP="00103715">
            <w:pPr>
              <w:tabs>
                <w:tab w:val="left" w:pos="1418"/>
                <w:tab w:val="left" w:pos="3969"/>
              </w:tabs>
              <w:rPr>
                <w:bCs/>
              </w:rPr>
            </w:pPr>
          </w:p>
        </w:tc>
        <w:tc>
          <w:tcPr>
            <w:tcW w:w="892" w:type="dxa"/>
            <w:shd w:val="clear" w:color="auto" w:fill="auto"/>
          </w:tcPr>
          <w:p w14:paraId="2793122E" w14:textId="77777777" w:rsidR="008207F7" w:rsidRPr="006B7123" w:rsidRDefault="008207F7" w:rsidP="00103715">
            <w:pPr>
              <w:tabs>
                <w:tab w:val="left" w:pos="1418"/>
                <w:tab w:val="left" w:pos="3969"/>
              </w:tabs>
              <w:jc w:val="center"/>
              <w:rPr>
                <w:bCs/>
              </w:rPr>
            </w:pPr>
          </w:p>
        </w:tc>
      </w:tr>
      <w:tr w:rsidR="008207F7" w:rsidRPr="006B7123" w14:paraId="6685B64E" w14:textId="77777777" w:rsidTr="008207F7">
        <w:trPr>
          <w:gridAfter w:val="2"/>
          <w:wAfter w:w="1784" w:type="dxa"/>
        </w:trPr>
        <w:tc>
          <w:tcPr>
            <w:tcW w:w="454" w:type="dxa"/>
            <w:shd w:val="clear" w:color="auto" w:fill="DBE5F1" w:themeFill="accent1" w:themeFillTint="33"/>
          </w:tcPr>
          <w:p w14:paraId="7FB28C4F"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7FBDB7EB" w14:textId="684F3734" w:rsidR="008207F7" w:rsidRPr="00F25B29" w:rsidRDefault="00F25B29" w:rsidP="00103715">
            <w:pPr>
              <w:tabs>
                <w:tab w:val="left" w:pos="1418"/>
                <w:tab w:val="left" w:pos="3969"/>
              </w:tabs>
              <w:rPr>
                <w:b/>
                <w:bCs/>
              </w:rPr>
            </w:pPr>
            <w:r w:rsidRPr="00F25B29">
              <w:rPr>
                <w:b/>
              </w:rPr>
              <w:t>7.4.9</w:t>
            </w:r>
          </w:p>
        </w:tc>
        <w:tc>
          <w:tcPr>
            <w:tcW w:w="4820" w:type="dxa"/>
            <w:shd w:val="clear" w:color="auto" w:fill="DBE5F1" w:themeFill="accent1" w:themeFillTint="33"/>
          </w:tcPr>
          <w:p w14:paraId="2C45B114" w14:textId="354662F6" w:rsidR="008207F7" w:rsidRPr="00F25B29" w:rsidRDefault="00F25B29" w:rsidP="00103715">
            <w:pPr>
              <w:tabs>
                <w:tab w:val="left" w:pos="1418"/>
                <w:tab w:val="left" w:pos="3969"/>
              </w:tabs>
              <w:rPr>
                <w:b/>
              </w:rPr>
            </w:pPr>
            <w:r w:rsidRPr="00F25B29">
              <w:rPr>
                <w:b/>
              </w:rPr>
              <w:t>Anforderungen zur Implementierung des E/E/PE-Systems</w:t>
            </w:r>
          </w:p>
        </w:tc>
        <w:tc>
          <w:tcPr>
            <w:tcW w:w="1842" w:type="dxa"/>
            <w:shd w:val="clear" w:color="auto" w:fill="DBE5F1" w:themeFill="accent1" w:themeFillTint="33"/>
          </w:tcPr>
          <w:p w14:paraId="08A705BD"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0A93E35A" w14:textId="77777777" w:rsidR="008207F7" w:rsidRPr="006B7123" w:rsidRDefault="008207F7" w:rsidP="00103715">
            <w:pPr>
              <w:tabs>
                <w:tab w:val="left" w:pos="1418"/>
                <w:tab w:val="left" w:pos="3969"/>
              </w:tabs>
              <w:jc w:val="center"/>
              <w:rPr>
                <w:bCs/>
              </w:rPr>
            </w:pPr>
          </w:p>
        </w:tc>
      </w:tr>
      <w:tr w:rsidR="008207F7" w:rsidRPr="006B7123" w14:paraId="613B38A0" w14:textId="77777777" w:rsidTr="00431506">
        <w:trPr>
          <w:gridAfter w:val="2"/>
          <w:wAfter w:w="1784" w:type="dxa"/>
        </w:trPr>
        <w:tc>
          <w:tcPr>
            <w:tcW w:w="454" w:type="dxa"/>
            <w:shd w:val="clear" w:color="auto" w:fill="auto"/>
          </w:tcPr>
          <w:p w14:paraId="0796D23D" w14:textId="77777777" w:rsidR="008207F7" w:rsidRPr="006B7123" w:rsidRDefault="008207F7" w:rsidP="00103715">
            <w:pPr>
              <w:tabs>
                <w:tab w:val="left" w:pos="1418"/>
                <w:tab w:val="left" w:pos="3969"/>
              </w:tabs>
              <w:rPr>
                <w:bCs/>
              </w:rPr>
            </w:pPr>
          </w:p>
        </w:tc>
        <w:tc>
          <w:tcPr>
            <w:tcW w:w="1374" w:type="dxa"/>
            <w:shd w:val="clear" w:color="auto" w:fill="auto"/>
          </w:tcPr>
          <w:p w14:paraId="400C156C" w14:textId="77777777" w:rsidR="008207F7" w:rsidRPr="006B7123" w:rsidRDefault="008207F7" w:rsidP="00103715">
            <w:pPr>
              <w:tabs>
                <w:tab w:val="left" w:pos="1418"/>
                <w:tab w:val="left" w:pos="3969"/>
              </w:tabs>
              <w:rPr>
                <w:bCs/>
              </w:rPr>
            </w:pPr>
          </w:p>
        </w:tc>
        <w:tc>
          <w:tcPr>
            <w:tcW w:w="4820" w:type="dxa"/>
            <w:shd w:val="clear" w:color="auto" w:fill="auto"/>
          </w:tcPr>
          <w:p w14:paraId="2A9EB0F8" w14:textId="77777777" w:rsidR="008207F7" w:rsidRPr="006B7123" w:rsidRDefault="008207F7" w:rsidP="00103715">
            <w:pPr>
              <w:tabs>
                <w:tab w:val="left" w:pos="1418"/>
                <w:tab w:val="left" w:pos="3969"/>
              </w:tabs>
            </w:pPr>
          </w:p>
        </w:tc>
        <w:tc>
          <w:tcPr>
            <w:tcW w:w="1842" w:type="dxa"/>
            <w:shd w:val="clear" w:color="auto" w:fill="auto"/>
          </w:tcPr>
          <w:p w14:paraId="24F7E0AE" w14:textId="77777777" w:rsidR="008207F7" w:rsidRPr="006B7123" w:rsidRDefault="008207F7" w:rsidP="00103715">
            <w:pPr>
              <w:tabs>
                <w:tab w:val="left" w:pos="1418"/>
                <w:tab w:val="left" w:pos="3969"/>
              </w:tabs>
              <w:rPr>
                <w:bCs/>
              </w:rPr>
            </w:pPr>
          </w:p>
        </w:tc>
        <w:tc>
          <w:tcPr>
            <w:tcW w:w="892" w:type="dxa"/>
            <w:shd w:val="clear" w:color="auto" w:fill="auto"/>
          </w:tcPr>
          <w:p w14:paraId="54732ABB" w14:textId="77777777" w:rsidR="008207F7" w:rsidRPr="006B7123" w:rsidRDefault="008207F7" w:rsidP="00103715">
            <w:pPr>
              <w:tabs>
                <w:tab w:val="left" w:pos="1418"/>
                <w:tab w:val="left" w:pos="3969"/>
              </w:tabs>
              <w:jc w:val="center"/>
              <w:rPr>
                <w:bCs/>
              </w:rPr>
            </w:pPr>
          </w:p>
        </w:tc>
      </w:tr>
      <w:tr w:rsidR="008207F7" w:rsidRPr="006B7123" w14:paraId="5117E657" w14:textId="77777777" w:rsidTr="008207F7">
        <w:trPr>
          <w:gridAfter w:val="2"/>
          <w:wAfter w:w="1784" w:type="dxa"/>
        </w:trPr>
        <w:tc>
          <w:tcPr>
            <w:tcW w:w="454" w:type="dxa"/>
            <w:shd w:val="clear" w:color="auto" w:fill="DBE5F1" w:themeFill="accent1" w:themeFillTint="33"/>
          </w:tcPr>
          <w:p w14:paraId="66BDF9A1"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211E77DF" w14:textId="2F48A21F" w:rsidR="008207F7" w:rsidRPr="006B7123" w:rsidRDefault="00F25B29" w:rsidP="00103715">
            <w:pPr>
              <w:tabs>
                <w:tab w:val="left" w:pos="1418"/>
                <w:tab w:val="left" w:pos="3969"/>
              </w:tabs>
              <w:rPr>
                <w:bCs/>
              </w:rPr>
            </w:pPr>
            <w:r>
              <w:t>7.4.9.1</w:t>
            </w:r>
          </w:p>
        </w:tc>
        <w:tc>
          <w:tcPr>
            <w:tcW w:w="4820" w:type="dxa"/>
            <w:shd w:val="clear" w:color="auto" w:fill="DBE5F1" w:themeFill="accent1" w:themeFillTint="33"/>
          </w:tcPr>
          <w:p w14:paraId="28E96C72" w14:textId="67F14DF5" w:rsidR="008207F7" w:rsidRPr="006B7123" w:rsidRDefault="00F25B29" w:rsidP="00103715">
            <w:pPr>
              <w:tabs>
                <w:tab w:val="left" w:pos="1418"/>
                <w:tab w:val="left" w:pos="3969"/>
              </w:tabs>
            </w:pPr>
            <w:r>
              <w:t>Das sicherheitsbezogene E/E/PE-System muss in Übereinstimmung mit der Spezifikation der Anforderungen an den Entwurf des E/E/PE-Systems (7.2.3) implementiert werden.</w:t>
            </w:r>
          </w:p>
        </w:tc>
        <w:tc>
          <w:tcPr>
            <w:tcW w:w="1842" w:type="dxa"/>
            <w:shd w:val="clear" w:color="auto" w:fill="DBE5F1" w:themeFill="accent1" w:themeFillTint="33"/>
          </w:tcPr>
          <w:p w14:paraId="1DF2215D"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6CF6BF5B" w14:textId="77777777" w:rsidR="008207F7" w:rsidRPr="006B7123" w:rsidRDefault="008207F7" w:rsidP="00103715">
            <w:pPr>
              <w:tabs>
                <w:tab w:val="left" w:pos="1418"/>
                <w:tab w:val="left" w:pos="3969"/>
              </w:tabs>
              <w:jc w:val="center"/>
              <w:rPr>
                <w:bCs/>
              </w:rPr>
            </w:pPr>
          </w:p>
        </w:tc>
      </w:tr>
      <w:tr w:rsidR="008207F7" w:rsidRPr="006B7123" w14:paraId="770DDF73" w14:textId="77777777" w:rsidTr="00431506">
        <w:trPr>
          <w:gridAfter w:val="2"/>
          <w:wAfter w:w="1784" w:type="dxa"/>
        </w:trPr>
        <w:tc>
          <w:tcPr>
            <w:tcW w:w="454" w:type="dxa"/>
            <w:shd w:val="clear" w:color="auto" w:fill="auto"/>
          </w:tcPr>
          <w:p w14:paraId="1D1FAA14" w14:textId="77777777" w:rsidR="008207F7" w:rsidRPr="006B7123" w:rsidRDefault="008207F7" w:rsidP="00103715">
            <w:pPr>
              <w:tabs>
                <w:tab w:val="left" w:pos="1418"/>
                <w:tab w:val="left" w:pos="3969"/>
              </w:tabs>
              <w:rPr>
                <w:bCs/>
              </w:rPr>
            </w:pPr>
          </w:p>
        </w:tc>
        <w:tc>
          <w:tcPr>
            <w:tcW w:w="1374" w:type="dxa"/>
            <w:shd w:val="clear" w:color="auto" w:fill="auto"/>
          </w:tcPr>
          <w:p w14:paraId="62CC7C62" w14:textId="77777777" w:rsidR="008207F7" w:rsidRPr="006B7123" w:rsidRDefault="008207F7" w:rsidP="00103715">
            <w:pPr>
              <w:tabs>
                <w:tab w:val="left" w:pos="1418"/>
                <w:tab w:val="left" w:pos="3969"/>
              </w:tabs>
              <w:rPr>
                <w:bCs/>
              </w:rPr>
            </w:pPr>
          </w:p>
        </w:tc>
        <w:tc>
          <w:tcPr>
            <w:tcW w:w="4820" w:type="dxa"/>
            <w:shd w:val="clear" w:color="auto" w:fill="auto"/>
          </w:tcPr>
          <w:p w14:paraId="59CCA181" w14:textId="77777777" w:rsidR="008207F7" w:rsidRPr="006B7123" w:rsidRDefault="008207F7" w:rsidP="00103715">
            <w:pPr>
              <w:tabs>
                <w:tab w:val="left" w:pos="1418"/>
                <w:tab w:val="left" w:pos="3969"/>
              </w:tabs>
            </w:pPr>
          </w:p>
        </w:tc>
        <w:tc>
          <w:tcPr>
            <w:tcW w:w="1842" w:type="dxa"/>
            <w:shd w:val="clear" w:color="auto" w:fill="auto"/>
          </w:tcPr>
          <w:p w14:paraId="1A5CACE7" w14:textId="77777777" w:rsidR="008207F7" w:rsidRPr="006B7123" w:rsidRDefault="008207F7" w:rsidP="00103715">
            <w:pPr>
              <w:tabs>
                <w:tab w:val="left" w:pos="1418"/>
                <w:tab w:val="left" w:pos="3969"/>
              </w:tabs>
              <w:rPr>
                <w:bCs/>
              </w:rPr>
            </w:pPr>
          </w:p>
        </w:tc>
        <w:tc>
          <w:tcPr>
            <w:tcW w:w="892" w:type="dxa"/>
            <w:shd w:val="clear" w:color="auto" w:fill="auto"/>
          </w:tcPr>
          <w:p w14:paraId="7061E7FE" w14:textId="77777777" w:rsidR="008207F7" w:rsidRPr="006B7123" w:rsidRDefault="008207F7" w:rsidP="00103715">
            <w:pPr>
              <w:tabs>
                <w:tab w:val="left" w:pos="1418"/>
                <w:tab w:val="left" w:pos="3969"/>
              </w:tabs>
              <w:jc w:val="center"/>
              <w:rPr>
                <w:bCs/>
              </w:rPr>
            </w:pPr>
          </w:p>
        </w:tc>
      </w:tr>
      <w:tr w:rsidR="008207F7" w:rsidRPr="006B7123" w14:paraId="65733546" w14:textId="77777777" w:rsidTr="008207F7">
        <w:trPr>
          <w:gridAfter w:val="2"/>
          <w:wAfter w:w="1784" w:type="dxa"/>
        </w:trPr>
        <w:tc>
          <w:tcPr>
            <w:tcW w:w="454" w:type="dxa"/>
            <w:shd w:val="clear" w:color="auto" w:fill="DBE5F1" w:themeFill="accent1" w:themeFillTint="33"/>
          </w:tcPr>
          <w:p w14:paraId="3BBA2A72"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6FFB1BAC" w14:textId="7F146777" w:rsidR="008207F7" w:rsidRPr="006B7123" w:rsidRDefault="00F25B29" w:rsidP="00103715">
            <w:pPr>
              <w:tabs>
                <w:tab w:val="left" w:pos="1418"/>
                <w:tab w:val="left" w:pos="3969"/>
              </w:tabs>
              <w:rPr>
                <w:bCs/>
              </w:rPr>
            </w:pPr>
            <w:r>
              <w:t>7.4.9.2</w:t>
            </w:r>
          </w:p>
        </w:tc>
        <w:tc>
          <w:tcPr>
            <w:tcW w:w="4820" w:type="dxa"/>
            <w:shd w:val="clear" w:color="auto" w:fill="DBE5F1" w:themeFill="accent1" w:themeFillTint="33"/>
          </w:tcPr>
          <w:p w14:paraId="0F618189" w14:textId="79063B0D" w:rsidR="008207F7" w:rsidRPr="006B7123" w:rsidRDefault="00F25B29" w:rsidP="00103715">
            <w:pPr>
              <w:tabs>
                <w:tab w:val="left" w:pos="1418"/>
                <w:tab w:val="left" w:pos="3969"/>
              </w:tabs>
            </w:pPr>
            <w:r>
              <w:t>Alle Teilsysteme und ihre Elemente, die von einer oder mehreren Sicherheitsfunktion(en) verwendet werden, müssen identifiziert und als sicherheitsbezogene Teilsysteme und Elemente beschrieben werden.</w:t>
            </w:r>
          </w:p>
        </w:tc>
        <w:tc>
          <w:tcPr>
            <w:tcW w:w="1842" w:type="dxa"/>
            <w:shd w:val="clear" w:color="auto" w:fill="DBE5F1" w:themeFill="accent1" w:themeFillTint="33"/>
          </w:tcPr>
          <w:p w14:paraId="2AB3158D"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334E7F37" w14:textId="77777777" w:rsidR="008207F7" w:rsidRPr="006B7123" w:rsidRDefault="008207F7" w:rsidP="00103715">
            <w:pPr>
              <w:tabs>
                <w:tab w:val="left" w:pos="1418"/>
                <w:tab w:val="left" w:pos="3969"/>
              </w:tabs>
              <w:jc w:val="center"/>
              <w:rPr>
                <w:bCs/>
              </w:rPr>
            </w:pPr>
          </w:p>
        </w:tc>
      </w:tr>
      <w:tr w:rsidR="008207F7" w:rsidRPr="006B7123" w14:paraId="276FD714" w14:textId="77777777" w:rsidTr="00431506">
        <w:trPr>
          <w:gridAfter w:val="2"/>
          <w:wAfter w:w="1784" w:type="dxa"/>
        </w:trPr>
        <w:tc>
          <w:tcPr>
            <w:tcW w:w="454" w:type="dxa"/>
            <w:shd w:val="clear" w:color="auto" w:fill="auto"/>
          </w:tcPr>
          <w:p w14:paraId="6522DE1F" w14:textId="77777777" w:rsidR="008207F7" w:rsidRPr="006B7123" w:rsidRDefault="008207F7" w:rsidP="00103715">
            <w:pPr>
              <w:tabs>
                <w:tab w:val="left" w:pos="1418"/>
                <w:tab w:val="left" w:pos="3969"/>
              </w:tabs>
              <w:rPr>
                <w:bCs/>
              </w:rPr>
            </w:pPr>
          </w:p>
        </w:tc>
        <w:tc>
          <w:tcPr>
            <w:tcW w:w="1374" w:type="dxa"/>
            <w:shd w:val="clear" w:color="auto" w:fill="auto"/>
          </w:tcPr>
          <w:p w14:paraId="05B03909" w14:textId="77777777" w:rsidR="008207F7" w:rsidRPr="006B7123" w:rsidRDefault="008207F7" w:rsidP="00103715">
            <w:pPr>
              <w:tabs>
                <w:tab w:val="left" w:pos="1418"/>
                <w:tab w:val="left" w:pos="3969"/>
              </w:tabs>
              <w:rPr>
                <w:bCs/>
              </w:rPr>
            </w:pPr>
          </w:p>
        </w:tc>
        <w:tc>
          <w:tcPr>
            <w:tcW w:w="4820" w:type="dxa"/>
            <w:shd w:val="clear" w:color="auto" w:fill="auto"/>
          </w:tcPr>
          <w:p w14:paraId="5488C5B7" w14:textId="77777777" w:rsidR="008207F7" w:rsidRPr="006B7123" w:rsidRDefault="008207F7" w:rsidP="00103715">
            <w:pPr>
              <w:tabs>
                <w:tab w:val="left" w:pos="1418"/>
                <w:tab w:val="left" w:pos="3969"/>
              </w:tabs>
            </w:pPr>
          </w:p>
        </w:tc>
        <w:tc>
          <w:tcPr>
            <w:tcW w:w="1842" w:type="dxa"/>
            <w:shd w:val="clear" w:color="auto" w:fill="auto"/>
          </w:tcPr>
          <w:p w14:paraId="1E15E735" w14:textId="77777777" w:rsidR="008207F7" w:rsidRPr="006B7123" w:rsidRDefault="008207F7" w:rsidP="00103715">
            <w:pPr>
              <w:tabs>
                <w:tab w:val="left" w:pos="1418"/>
                <w:tab w:val="left" w:pos="3969"/>
              </w:tabs>
              <w:rPr>
                <w:bCs/>
              </w:rPr>
            </w:pPr>
          </w:p>
        </w:tc>
        <w:tc>
          <w:tcPr>
            <w:tcW w:w="892" w:type="dxa"/>
            <w:shd w:val="clear" w:color="auto" w:fill="auto"/>
          </w:tcPr>
          <w:p w14:paraId="49539B0B" w14:textId="77777777" w:rsidR="008207F7" w:rsidRPr="006B7123" w:rsidRDefault="008207F7" w:rsidP="00103715">
            <w:pPr>
              <w:tabs>
                <w:tab w:val="left" w:pos="1418"/>
                <w:tab w:val="left" w:pos="3969"/>
              </w:tabs>
              <w:jc w:val="center"/>
              <w:rPr>
                <w:bCs/>
              </w:rPr>
            </w:pPr>
          </w:p>
        </w:tc>
      </w:tr>
      <w:tr w:rsidR="008207F7" w:rsidRPr="006B7123" w14:paraId="76931E5D" w14:textId="77777777" w:rsidTr="008207F7">
        <w:trPr>
          <w:gridAfter w:val="2"/>
          <w:wAfter w:w="1784" w:type="dxa"/>
        </w:trPr>
        <w:tc>
          <w:tcPr>
            <w:tcW w:w="454" w:type="dxa"/>
            <w:shd w:val="clear" w:color="auto" w:fill="DBE5F1" w:themeFill="accent1" w:themeFillTint="33"/>
          </w:tcPr>
          <w:p w14:paraId="0AB978D2"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085CC68A" w14:textId="1072794E" w:rsidR="008207F7" w:rsidRPr="006B7123" w:rsidRDefault="00F25B29" w:rsidP="00103715">
            <w:pPr>
              <w:tabs>
                <w:tab w:val="left" w:pos="1418"/>
                <w:tab w:val="left" w:pos="3969"/>
              </w:tabs>
              <w:rPr>
                <w:bCs/>
              </w:rPr>
            </w:pPr>
            <w:r>
              <w:t>7.4.9.3</w:t>
            </w:r>
          </w:p>
        </w:tc>
        <w:tc>
          <w:tcPr>
            <w:tcW w:w="4820" w:type="dxa"/>
            <w:shd w:val="clear" w:color="auto" w:fill="DBE5F1" w:themeFill="accent1" w:themeFillTint="33"/>
          </w:tcPr>
          <w:p w14:paraId="44553137" w14:textId="77777777" w:rsidR="008207F7" w:rsidRDefault="00F25B29" w:rsidP="00103715">
            <w:pPr>
              <w:tabs>
                <w:tab w:val="left" w:pos="1418"/>
                <w:tab w:val="left" w:pos="3969"/>
              </w:tabs>
            </w:pPr>
            <w:r>
              <w:t>Die folgenden Informationen müssen für jedes sicherheitsbezogene Teilsystem und Element im angemessenen Rahmen verfügbar sein (siehe auch 7.4.9.4)</w:t>
            </w:r>
          </w:p>
          <w:p w14:paraId="46136FFA" w14:textId="77777777" w:rsidR="00F25B29" w:rsidRDefault="00F25B29" w:rsidP="00103715">
            <w:pPr>
              <w:tabs>
                <w:tab w:val="left" w:pos="1418"/>
                <w:tab w:val="left" w:pos="3969"/>
              </w:tabs>
            </w:pPr>
          </w:p>
          <w:p w14:paraId="2F11B371" w14:textId="77777777" w:rsidR="00F25B29" w:rsidRDefault="00F25B29" w:rsidP="00103715">
            <w:pPr>
              <w:tabs>
                <w:tab w:val="left" w:pos="1418"/>
                <w:tab w:val="left" w:pos="3969"/>
              </w:tabs>
            </w:pPr>
            <w:r>
              <w:t xml:space="preserve">a) eine angemessene funktionale Spezifikation des Teilsystems und seiner Elemente; </w:t>
            </w:r>
          </w:p>
          <w:p w14:paraId="71562D23" w14:textId="77777777" w:rsidR="00F25B29" w:rsidRDefault="00F25B29" w:rsidP="00103715">
            <w:pPr>
              <w:tabs>
                <w:tab w:val="left" w:pos="1418"/>
                <w:tab w:val="left" w:pos="3969"/>
              </w:tabs>
            </w:pPr>
          </w:p>
          <w:p w14:paraId="59667037" w14:textId="77777777" w:rsidR="00F25B29" w:rsidRDefault="00F25B29" w:rsidP="00F25B29">
            <w:pPr>
              <w:tabs>
                <w:tab w:val="left" w:pos="1418"/>
                <w:tab w:val="left" w:pos="3969"/>
              </w:tabs>
            </w:pPr>
            <w:r>
              <w:t xml:space="preserve">b) alle Anweisungen oder Einschränkungen in Bezug auf die Anwendung des Teilsystems und seiner Elemente, die beachtet werden sollten, um systematische Ausfälle des Teilsystems zu verhindern; </w:t>
            </w:r>
          </w:p>
          <w:p w14:paraId="7D2978EE" w14:textId="77777777" w:rsidR="00F25B29" w:rsidRDefault="00F25B29" w:rsidP="00F25B29">
            <w:pPr>
              <w:tabs>
                <w:tab w:val="left" w:pos="1418"/>
                <w:tab w:val="left" w:pos="3969"/>
              </w:tabs>
            </w:pPr>
          </w:p>
          <w:p w14:paraId="6348318B" w14:textId="77777777" w:rsidR="00F25B29" w:rsidRDefault="00F25B29" w:rsidP="00F25B29">
            <w:pPr>
              <w:tabs>
                <w:tab w:val="left" w:pos="1418"/>
                <w:tab w:val="left" w:pos="3969"/>
              </w:tabs>
            </w:pPr>
            <w:r>
              <w:t xml:space="preserve">c) die systematische Eignung jedes Elements (siehe 7.4.2.2 c)); </w:t>
            </w:r>
          </w:p>
          <w:p w14:paraId="7F30CB89" w14:textId="77777777" w:rsidR="00F25B29" w:rsidRDefault="00F25B29" w:rsidP="00F25B29">
            <w:pPr>
              <w:tabs>
                <w:tab w:val="left" w:pos="1418"/>
                <w:tab w:val="left" w:pos="3969"/>
              </w:tabs>
            </w:pPr>
          </w:p>
          <w:p w14:paraId="37E6D313" w14:textId="77777777" w:rsidR="00F25B29" w:rsidRDefault="00F25B29" w:rsidP="00F25B29">
            <w:pPr>
              <w:tabs>
                <w:tab w:val="left" w:pos="1418"/>
                <w:tab w:val="left" w:pos="3969"/>
              </w:tabs>
            </w:pPr>
            <w:r>
              <w:t xml:space="preserve">d) Identifikation der Hardware- und/oder Softwarekonfiguration des Elements, um ein Konfigurationsmanagement des sicherheitsbezogenen E/E/PE-Systems in Übereinstimmung mit IEC 61508-1, 6.2.1 zu ermöglichen; </w:t>
            </w:r>
          </w:p>
          <w:p w14:paraId="21A5746F" w14:textId="77777777" w:rsidR="00F25B29" w:rsidRDefault="00F25B29" w:rsidP="00F25B29">
            <w:pPr>
              <w:tabs>
                <w:tab w:val="left" w:pos="1418"/>
                <w:tab w:val="left" w:pos="3969"/>
              </w:tabs>
            </w:pPr>
          </w:p>
          <w:p w14:paraId="6A396316" w14:textId="2020B3FB" w:rsidR="00F25B29" w:rsidRPr="006B7123" w:rsidRDefault="00F25B29" w:rsidP="00F25B29">
            <w:pPr>
              <w:tabs>
                <w:tab w:val="left" w:pos="1418"/>
                <w:tab w:val="left" w:pos="3969"/>
              </w:tabs>
            </w:pPr>
            <w:r>
              <w:lastRenderedPageBreak/>
              <w:t>e) dokumentarischer Nachweis, dass das Teilsystem und seine Elemente verifiziert worden sind, dass sie ihre festgelegten funktionalen Anforderungen und systematischen Eignungen in Übereinstimmung mit der Spezifikation der Anforderungen an den Entwurf des E/E/PE-Systems erfüllen (siehe 7.2.3).</w:t>
            </w:r>
          </w:p>
        </w:tc>
        <w:tc>
          <w:tcPr>
            <w:tcW w:w="1842" w:type="dxa"/>
            <w:shd w:val="clear" w:color="auto" w:fill="DBE5F1" w:themeFill="accent1" w:themeFillTint="33"/>
          </w:tcPr>
          <w:p w14:paraId="369B43B8"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7D81C5ED" w14:textId="77777777" w:rsidR="008207F7" w:rsidRPr="006B7123" w:rsidRDefault="008207F7" w:rsidP="00103715">
            <w:pPr>
              <w:tabs>
                <w:tab w:val="left" w:pos="1418"/>
                <w:tab w:val="left" w:pos="3969"/>
              </w:tabs>
              <w:jc w:val="center"/>
              <w:rPr>
                <w:bCs/>
              </w:rPr>
            </w:pPr>
          </w:p>
        </w:tc>
      </w:tr>
      <w:tr w:rsidR="008207F7" w:rsidRPr="006B7123" w14:paraId="35042CB6" w14:textId="77777777" w:rsidTr="00431506">
        <w:trPr>
          <w:gridAfter w:val="2"/>
          <w:wAfter w:w="1784" w:type="dxa"/>
        </w:trPr>
        <w:tc>
          <w:tcPr>
            <w:tcW w:w="454" w:type="dxa"/>
            <w:shd w:val="clear" w:color="auto" w:fill="auto"/>
          </w:tcPr>
          <w:p w14:paraId="61D5634E" w14:textId="77777777" w:rsidR="008207F7" w:rsidRPr="006B7123" w:rsidRDefault="008207F7" w:rsidP="00103715">
            <w:pPr>
              <w:tabs>
                <w:tab w:val="left" w:pos="1418"/>
                <w:tab w:val="left" w:pos="3969"/>
              </w:tabs>
              <w:rPr>
                <w:bCs/>
              </w:rPr>
            </w:pPr>
          </w:p>
        </w:tc>
        <w:tc>
          <w:tcPr>
            <w:tcW w:w="1374" w:type="dxa"/>
            <w:shd w:val="clear" w:color="auto" w:fill="auto"/>
          </w:tcPr>
          <w:p w14:paraId="524F8273" w14:textId="77777777" w:rsidR="008207F7" w:rsidRPr="006B7123" w:rsidRDefault="008207F7" w:rsidP="00103715">
            <w:pPr>
              <w:tabs>
                <w:tab w:val="left" w:pos="1418"/>
                <w:tab w:val="left" w:pos="3969"/>
              </w:tabs>
              <w:rPr>
                <w:bCs/>
              </w:rPr>
            </w:pPr>
          </w:p>
        </w:tc>
        <w:tc>
          <w:tcPr>
            <w:tcW w:w="4820" w:type="dxa"/>
            <w:shd w:val="clear" w:color="auto" w:fill="auto"/>
          </w:tcPr>
          <w:p w14:paraId="4F4C4AD2" w14:textId="77777777" w:rsidR="008207F7" w:rsidRPr="006B7123" w:rsidRDefault="008207F7" w:rsidP="00103715">
            <w:pPr>
              <w:tabs>
                <w:tab w:val="left" w:pos="1418"/>
                <w:tab w:val="left" w:pos="3969"/>
              </w:tabs>
            </w:pPr>
          </w:p>
        </w:tc>
        <w:tc>
          <w:tcPr>
            <w:tcW w:w="1842" w:type="dxa"/>
            <w:shd w:val="clear" w:color="auto" w:fill="auto"/>
          </w:tcPr>
          <w:p w14:paraId="3CDF3A59" w14:textId="77777777" w:rsidR="008207F7" w:rsidRPr="006B7123" w:rsidRDefault="008207F7" w:rsidP="00103715">
            <w:pPr>
              <w:tabs>
                <w:tab w:val="left" w:pos="1418"/>
                <w:tab w:val="left" w:pos="3969"/>
              </w:tabs>
              <w:rPr>
                <w:bCs/>
              </w:rPr>
            </w:pPr>
          </w:p>
        </w:tc>
        <w:tc>
          <w:tcPr>
            <w:tcW w:w="892" w:type="dxa"/>
            <w:shd w:val="clear" w:color="auto" w:fill="auto"/>
          </w:tcPr>
          <w:p w14:paraId="5ACE3CED" w14:textId="77777777" w:rsidR="008207F7" w:rsidRPr="006B7123" w:rsidRDefault="008207F7" w:rsidP="00103715">
            <w:pPr>
              <w:tabs>
                <w:tab w:val="left" w:pos="1418"/>
                <w:tab w:val="left" w:pos="3969"/>
              </w:tabs>
              <w:jc w:val="center"/>
              <w:rPr>
                <w:bCs/>
              </w:rPr>
            </w:pPr>
          </w:p>
        </w:tc>
      </w:tr>
      <w:tr w:rsidR="008207F7" w:rsidRPr="006B7123" w14:paraId="75BE9713" w14:textId="77777777" w:rsidTr="008207F7">
        <w:trPr>
          <w:gridAfter w:val="2"/>
          <w:wAfter w:w="1784" w:type="dxa"/>
        </w:trPr>
        <w:tc>
          <w:tcPr>
            <w:tcW w:w="454" w:type="dxa"/>
            <w:shd w:val="clear" w:color="auto" w:fill="DBE5F1" w:themeFill="accent1" w:themeFillTint="33"/>
          </w:tcPr>
          <w:p w14:paraId="7826155C"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680E6634" w14:textId="6212D46F" w:rsidR="008207F7" w:rsidRPr="006B7123" w:rsidRDefault="00F25B29" w:rsidP="00103715">
            <w:pPr>
              <w:tabs>
                <w:tab w:val="left" w:pos="1418"/>
                <w:tab w:val="left" w:pos="3969"/>
              </w:tabs>
              <w:rPr>
                <w:bCs/>
              </w:rPr>
            </w:pPr>
            <w:r>
              <w:t>7.4.9.4</w:t>
            </w:r>
          </w:p>
        </w:tc>
        <w:tc>
          <w:tcPr>
            <w:tcW w:w="4820" w:type="dxa"/>
            <w:shd w:val="clear" w:color="auto" w:fill="DBE5F1" w:themeFill="accent1" w:themeFillTint="33"/>
          </w:tcPr>
          <w:p w14:paraId="12CB1D12" w14:textId="77777777" w:rsidR="008207F7" w:rsidRDefault="00F25B29" w:rsidP="00103715">
            <w:pPr>
              <w:tabs>
                <w:tab w:val="left" w:pos="1418"/>
                <w:tab w:val="left" w:pos="3969"/>
              </w:tabs>
            </w:pPr>
            <w:r>
              <w:t>Die folgenden Informationen müssen für jedes sicherheitsbezogene Element, in dem zufällige Hardwareausfälle auftreten können, verfügbar sein (siehe auch 7.4.9.3 und 7.4.9.5)</w:t>
            </w:r>
          </w:p>
          <w:p w14:paraId="33870210" w14:textId="77777777" w:rsidR="00F25B29" w:rsidRDefault="00F25B29" w:rsidP="00103715">
            <w:pPr>
              <w:tabs>
                <w:tab w:val="left" w:pos="1418"/>
                <w:tab w:val="left" w:pos="3969"/>
              </w:tabs>
            </w:pPr>
          </w:p>
          <w:p w14:paraId="29A652FD" w14:textId="77777777" w:rsidR="00F25B29" w:rsidRDefault="00F25B29" w:rsidP="00103715">
            <w:pPr>
              <w:tabs>
                <w:tab w:val="left" w:pos="1418"/>
                <w:tab w:val="left" w:pos="3969"/>
              </w:tabs>
            </w:pPr>
            <w:r>
              <w:t xml:space="preserve">a) die Ausfallarten des Elements (im Hinblick auf das Verhalten seiner Ausgänge) aufgrund zufälliger Hardwareausfälle, die zu einem Ausfall der Sicherheitsfunktion führen und nicht durch interne Diagnosemaßnahmen des Elements erkannt werden oder nicht durch Diagnosemaßnahmen außerhalb des Elements erkennbar sind (siehe 7.4.9.5); </w:t>
            </w:r>
          </w:p>
          <w:p w14:paraId="0AEEF160" w14:textId="77777777" w:rsidR="00F25B29" w:rsidRDefault="00F25B29" w:rsidP="00103715">
            <w:pPr>
              <w:tabs>
                <w:tab w:val="left" w:pos="1418"/>
                <w:tab w:val="left" w:pos="3969"/>
              </w:tabs>
            </w:pPr>
          </w:p>
          <w:p w14:paraId="2EE02888" w14:textId="77777777" w:rsidR="00F25B29" w:rsidRDefault="00F25B29" w:rsidP="00103715">
            <w:pPr>
              <w:tabs>
                <w:tab w:val="left" w:pos="1418"/>
                <w:tab w:val="left" w:pos="3969"/>
              </w:tabs>
            </w:pPr>
            <w:r>
              <w:t xml:space="preserve">b) für jede Ausfallart nach a) eine geschätzte Ausfallrate unter Beachtung der festgelegten Betriebsbedingungen; </w:t>
            </w:r>
          </w:p>
          <w:p w14:paraId="5B20675A" w14:textId="77777777" w:rsidR="00F25B29" w:rsidRDefault="00F25B29" w:rsidP="00103715">
            <w:pPr>
              <w:tabs>
                <w:tab w:val="left" w:pos="1418"/>
                <w:tab w:val="left" w:pos="3969"/>
              </w:tabs>
            </w:pPr>
          </w:p>
          <w:p w14:paraId="011548F9" w14:textId="77777777" w:rsidR="00F25B29" w:rsidRDefault="00F25B29" w:rsidP="00103715">
            <w:pPr>
              <w:tabs>
                <w:tab w:val="left" w:pos="1418"/>
                <w:tab w:val="left" w:pos="3969"/>
              </w:tabs>
            </w:pPr>
            <w:r>
              <w:t xml:space="preserve">c) die Ausfallarten des Elements (im Hinblick auf das Verhalten seiner Ausgänge) aufgrund zufälliger Hardwareausfälle, die zu einem Ausfall der Sicherheitsfunktion führen und durch interne Diagnosemaßnahmen des Elements erkannt werden oder durch Diagnosemaßnahmen außerhalb des Elements erkennbar sind (siehe 7.4.9.5); </w:t>
            </w:r>
          </w:p>
          <w:p w14:paraId="35F2626B" w14:textId="77777777" w:rsidR="00F25B29" w:rsidRDefault="00F25B29" w:rsidP="00103715">
            <w:pPr>
              <w:tabs>
                <w:tab w:val="left" w:pos="1418"/>
                <w:tab w:val="left" w:pos="3969"/>
              </w:tabs>
            </w:pPr>
          </w:p>
          <w:p w14:paraId="6FE0BE80" w14:textId="77777777" w:rsidR="00F25B29" w:rsidRDefault="00F25B29" w:rsidP="00103715">
            <w:pPr>
              <w:tabs>
                <w:tab w:val="left" w:pos="1418"/>
                <w:tab w:val="left" w:pos="3969"/>
              </w:tabs>
            </w:pPr>
            <w:r>
              <w:t xml:space="preserve">d) für jede Ausfallart nach </w:t>
            </w:r>
          </w:p>
          <w:p w14:paraId="739647E4" w14:textId="77777777" w:rsidR="00F25B29" w:rsidRDefault="00F25B29" w:rsidP="00103715">
            <w:pPr>
              <w:tabs>
                <w:tab w:val="left" w:pos="1418"/>
                <w:tab w:val="left" w:pos="3969"/>
              </w:tabs>
            </w:pPr>
          </w:p>
          <w:p w14:paraId="32AC7B3E" w14:textId="77777777" w:rsidR="00F25B29" w:rsidRDefault="00F25B29" w:rsidP="00103715">
            <w:pPr>
              <w:tabs>
                <w:tab w:val="left" w:pos="1418"/>
                <w:tab w:val="left" w:pos="3969"/>
              </w:tabs>
            </w:pPr>
            <w:r>
              <w:t xml:space="preserve">c) eine geschätzte Ausfallrate unter Beachtung der festgelegten Betriebsbedingungen; </w:t>
            </w:r>
          </w:p>
          <w:p w14:paraId="1E64CB6F" w14:textId="77777777" w:rsidR="00F25B29" w:rsidRDefault="00F25B29" w:rsidP="00103715">
            <w:pPr>
              <w:tabs>
                <w:tab w:val="left" w:pos="1418"/>
                <w:tab w:val="left" w:pos="3969"/>
              </w:tabs>
            </w:pPr>
          </w:p>
          <w:p w14:paraId="03869E25" w14:textId="77777777" w:rsidR="00F25B29" w:rsidRDefault="00F25B29" w:rsidP="00103715">
            <w:pPr>
              <w:tabs>
                <w:tab w:val="left" w:pos="1418"/>
                <w:tab w:val="left" w:pos="3969"/>
              </w:tabs>
            </w:pPr>
            <w:r>
              <w:t xml:space="preserve">e) alle Einschränkungen in Bezug auf die Umgebung des Elements, die beachtet werden sollten, um die Gültigkeit der geschätzten Ausfallraten auf Grund zufälliger Hardwareausfälle aufrechtzuerhalten; </w:t>
            </w:r>
          </w:p>
          <w:p w14:paraId="66172D02" w14:textId="77777777" w:rsidR="00F25B29" w:rsidRDefault="00F25B29" w:rsidP="00103715">
            <w:pPr>
              <w:tabs>
                <w:tab w:val="left" w:pos="1418"/>
                <w:tab w:val="left" w:pos="3969"/>
              </w:tabs>
            </w:pPr>
          </w:p>
          <w:p w14:paraId="5216AA9D" w14:textId="77777777" w:rsidR="00F25B29" w:rsidRDefault="00F25B29" w:rsidP="00103715">
            <w:pPr>
              <w:tabs>
                <w:tab w:val="left" w:pos="1418"/>
                <w:tab w:val="left" w:pos="3969"/>
              </w:tabs>
            </w:pPr>
          </w:p>
          <w:p w14:paraId="6F4C440D" w14:textId="77777777" w:rsidR="00F25B29" w:rsidRDefault="00F25B29" w:rsidP="00103715">
            <w:pPr>
              <w:tabs>
                <w:tab w:val="left" w:pos="1418"/>
                <w:tab w:val="left" w:pos="3969"/>
              </w:tabs>
            </w:pPr>
            <w:r>
              <w:t xml:space="preserve">f) jede Grenze in Bezug auf die Lebensdauer des Elements, die nicht überschritten werden sollte, um die Gültigkeit der geschätzten Ausfallraten auf Grund zufälliger Hardwareausfälle aufrechtzuerhalten; </w:t>
            </w:r>
          </w:p>
          <w:p w14:paraId="0B83DDF8" w14:textId="77777777" w:rsidR="00F25B29" w:rsidRDefault="00F25B29" w:rsidP="00103715">
            <w:pPr>
              <w:tabs>
                <w:tab w:val="left" w:pos="1418"/>
                <w:tab w:val="left" w:pos="3969"/>
              </w:tabs>
            </w:pPr>
          </w:p>
          <w:p w14:paraId="090D8029" w14:textId="77777777" w:rsidR="00F25B29" w:rsidRDefault="00F25B29" w:rsidP="00103715">
            <w:pPr>
              <w:tabs>
                <w:tab w:val="left" w:pos="1418"/>
                <w:tab w:val="left" w:pos="3969"/>
              </w:tabs>
            </w:pPr>
            <w:r>
              <w:t xml:space="preserve">g) alle Anforderungen an wiederkehrende Wiederholungsprüfungen und/oder an Instandhaltungen; </w:t>
            </w:r>
          </w:p>
          <w:p w14:paraId="6C1F9108" w14:textId="77777777" w:rsidR="00F25B29" w:rsidRDefault="00F25B29" w:rsidP="00103715">
            <w:pPr>
              <w:tabs>
                <w:tab w:val="left" w:pos="1418"/>
                <w:tab w:val="left" w:pos="3969"/>
              </w:tabs>
            </w:pPr>
          </w:p>
          <w:p w14:paraId="681619B5" w14:textId="77777777" w:rsidR="00F25B29" w:rsidRDefault="00F25B29" w:rsidP="00103715">
            <w:pPr>
              <w:tabs>
                <w:tab w:val="left" w:pos="1418"/>
                <w:tab w:val="left" w:pos="3969"/>
              </w:tabs>
            </w:pPr>
            <w:r>
              <w:t xml:space="preserve">h) für jede Ausfallart nach c), die durch interne Diagnosemaßnahmen des Elements erkannt wird, den nach Anhang C bestimmten Diagnosedeckungsgrad (siehe Anmerkung 2); </w:t>
            </w:r>
          </w:p>
          <w:p w14:paraId="32EB134C" w14:textId="77777777" w:rsidR="00F25B29" w:rsidRDefault="00F25B29" w:rsidP="00103715">
            <w:pPr>
              <w:tabs>
                <w:tab w:val="left" w:pos="1418"/>
                <w:tab w:val="left" w:pos="3969"/>
              </w:tabs>
            </w:pPr>
          </w:p>
          <w:p w14:paraId="1FEC5D11" w14:textId="77777777" w:rsidR="00F25B29" w:rsidRDefault="00F25B29" w:rsidP="00103715">
            <w:pPr>
              <w:tabs>
                <w:tab w:val="left" w:pos="1418"/>
                <w:tab w:val="left" w:pos="3969"/>
              </w:tabs>
            </w:pPr>
          </w:p>
          <w:p w14:paraId="5E1A895A" w14:textId="77777777" w:rsidR="00F25B29" w:rsidRDefault="00F25B29" w:rsidP="00103715">
            <w:pPr>
              <w:tabs>
                <w:tab w:val="left" w:pos="1418"/>
                <w:tab w:val="left" w:pos="3969"/>
              </w:tabs>
            </w:pPr>
            <w:r>
              <w:t xml:space="preserve">i) für jede Ausfallart nach c), die durch interne Diagnosemaßnahmen des Elements erkannt wird, das Diagnose-Testintervall (siehe Anmerkung 2); ANMERKUNG 2 Der Diagnosedeckungsgrad und das Diagnose-Testintervall sollen es ermöglichen, dass in dem Hardware-Sicherheitsintegritätsmodell des sicherheitsbezogenen E/E/PE-Systems (siehe 7.4.5.2, 7.4.5.3 und 7.4.5.4) die Durchführung der Diagnosetests in dem Element angerechnet wird. </w:t>
            </w:r>
          </w:p>
          <w:p w14:paraId="4FA08C1A" w14:textId="77777777" w:rsidR="00F25B29" w:rsidRDefault="00F25B29" w:rsidP="00103715">
            <w:pPr>
              <w:tabs>
                <w:tab w:val="left" w:pos="1418"/>
                <w:tab w:val="left" w:pos="3969"/>
              </w:tabs>
            </w:pPr>
          </w:p>
          <w:p w14:paraId="2F249A2F" w14:textId="77777777" w:rsidR="00F25B29" w:rsidRDefault="00F25B29" w:rsidP="00103715">
            <w:pPr>
              <w:tabs>
                <w:tab w:val="left" w:pos="1418"/>
                <w:tab w:val="left" w:pos="3969"/>
              </w:tabs>
            </w:pPr>
            <w:r>
              <w:t xml:space="preserve">j) die Ausfallrate der Diagnose in Bezug auf zufällige Hardwareausfälle; </w:t>
            </w:r>
          </w:p>
          <w:p w14:paraId="62F3DAC6" w14:textId="77777777" w:rsidR="00F25B29" w:rsidRDefault="00F25B29" w:rsidP="00103715">
            <w:pPr>
              <w:tabs>
                <w:tab w:val="left" w:pos="1418"/>
                <w:tab w:val="left" w:pos="3969"/>
              </w:tabs>
            </w:pPr>
          </w:p>
          <w:p w14:paraId="6252CADA" w14:textId="77777777" w:rsidR="00F25B29" w:rsidRDefault="00F25B29" w:rsidP="00103715">
            <w:pPr>
              <w:tabs>
                <w:tab w:val="left" w:pos="1418"/>
                <w:tab w:val="left" w:pos="3969"/>
              </w:tabs>
            </w:pPr>
            <w:r>
              <w:t xml:space="preserve">k) jede zusätzliche Information (zum Beispiel Reparaturzeiten), die notwendig ist, um die Ableitung der mittleren Reparaturdauer (MRT), siehe IEC 61508-4, 3.6.22, zu ermöglichen, die auf die Erkennung eines Fehlers durch die Diagnose folgt; </w:t>
            </w:r>
          </w:p>
          <w:p w14:paraId="54537634" w14:textId="77777777" w:rsidR="00F25B29" w:rsidRDefault="00F25B29" w:rsidP="00103715">
            <w:pPr>
              <w:tabs>
                <w:tab w:val="left" w:pos="1418"/>
                <w:tab w:val="left" w:pos="3969"/>
              </w:tabs>
            </w:pPr>
          </w:p>
          <w:p w14:paraId="4688C3FB" w14:textId="77777777" w:rsidR="00F25B29" w:rsidRDefault="00F25B29" w:rsidP="00103715">
            <w:pPr>
              <w:tabs>
                <w:tab w:val="left" w:pos="1418"/>
                <w:tab w:val="left" w:pos="3969"/>
              </w:tabs>
            </w:pPr>
            <w:r>
              <w:t xml:space="preserve">l) jegliche Information, die notwendig ist, um die Herleitung des nach Anhang C bestimmten Anteils sicherer Ausfälle (SFF) des im sicherheitsbezogenen E/E/PE-System angewendeten Elements zu ermöglichen, einschließlich der Klassifizierung als Typ A oder Typ B gemäß 7.4.4; </w:t>
            </w:r>
          </w:p>
          <w:p w14:paraId="4A5EED0D" w14:textId="77777777" w:rsidR="00F25B29" w:rsidRDefault="00F25B29" w:rsidP="00103715">
            <w:pPr>
              <w:tabs>
                <w:tab w:val="left" w:pos="1418"/>
                <w:tab w:val="left" w:pos="3969"/>
              </w:tabs>
            </w:pPr>
          </w:p>
          <w:p w14:paraId="56B2EE30" w14:textId="483C3F8D" w:rsidR="00F25B29" w:rsidRDefault="00F25B29" w:rsidP="00103715">
            <w:pPr>
              <w:tabs>
                <w:tab w:val="left" w:pos="1418"/>
                <w:tab w:val="left" w:pos="3969"/>
              </w:tabs>
            </w:pPr>
            <w:r>
              <w:lastRenderedPageBreak/>
              <w:t>m) die Hardwarefehlertoleranz des Elements.</w:t>
            </w:r>
          </w:p>
          <w:p w14:paraId="0B73CC82" w14:textId="61034D22" w:rsidR="00F25B29" w:rsidRPr="006B7123" w:rsidRDefault="00F25B29" w:rsidP="00103715">
            <w:pPr>
              <w:tabs>
                <w:tab w:val="left" w:pos="1418"/>
                <w:tab w:val="left" w:pos="3969"/>
              </w:tabs>
            </w:pPr>
          </w:p>
        </w:tc>
        <w:tc>
          <w:tcPr>
            <w:tcW w:w="1842" w:type="dxa"/>
            <w:shd w:val="clear" w:color="auto" w:fill="DBE5F1" w:themeFill="accent1" w:themeFillTint="33"/>
          </w:tcPr>
          <w:p w14:paraId="7479551D"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6DC33B15" w14:textId="77777777" w:rsidR="008207F7" w:rsidRPr="006B7123" w:rsidRDefault="008207F7" w:rsidP="00103715">
            <w:pPr>
              <w:tabs>
                <w:tab w:val="left" w:pos="1418"/>
                <w:tab w:val="left" w:pos="3969"/>
              </w:tabs>
              <w:jc w:val="center"/>
              <w:rPr>
                <w:bCs/>
              </w:rPr>
            </w:pPr>
          </w:p>
        </w:tc>
      </w:tr>
      <w:tr w:rsidR="008207F7" w:rsidRPr="006B7123" w14:paraId="5D630131" w14:textId="77777777" w:rsidTr="008207F7">
        <w:trPr>
          <w:gridAfter w:val="2"/>
          <w:wAfter w:w="1784" w:type="dxa"/>
        </w:trPr>
        <w:tc>
          <w:tcPr>
            <w:tcW w:w="454" w:type="dxa"/>
            <w:shd w:val="clear" w:color="auto" w:fill="auto"/>
          </w:tcPr>
          <w:p w14:paraId="0573F5BC" w14:textId="77777777" w:rsidR="008207F7" w:rsidRPr="006B7123" w:rsidRDefault="008207F7" w:rsidP="00103715">
            <w:pPr>
              <w:tabs>
                <w:tab w:val="left" w:pos="1418"/>
                <w:tab w:val="left" w:pos="3969"/>
              </w:tabs>
              <w:rPr>
                <w:bCs/>
              </w:rPr>
            </w:pPr>
          </w:p>
        </w:tc>
        <w:tc>
          <w:tcPr>
            <w:tcW w:w="1374" w:type="dxa"/>
            <w:shd w:val="clear" w:color="auto" w:fill="auto"/>
          </w:tcPr>
          <w:p w14:paraId="4CA6EF29" w14:textId="77777777" w:rsidR="008207F7" w:rsidRPr="006B7123" w:rsidRDefault="008207F7" w:rsidP="00103715">
            <w:pPr>
              <w:tabs>
                <w:tab w:val="left" w:pos="1418"/>
                <w:tab w:val="left" w:pos="3969"/>
              </w:tabs>
              <w:rPr>
                <w:bCs/>
              </w:rPr>
            </w:pPr>
          </w:p>
        </w:tc>
        <w:tc>
          <w:tcPr>
            <w:tcW w:w="4820" w:type="dxa"/>
            <w:shd w:val="clear" w:color="auto" w:fill="auto"/>
          </w:tcPr>
          <w:p w14:paraId="3B31C4C6" w14:textId="77777777" w:rsidR="008207F7" w:rsidRPr="006B7123" w:rsidRDefault="008207F7" w:rsidP="00103715">
            <w:pPr>
              <w:tabs>
                <w:tab w:val="left" w:pos="1418"/>
                <w:tab w:val="left" w:pos="3969"/>
              </w:tabs>
            </w:pPr>
          </w:p>
        </w:tc>
        <w:tc>
          <w:tcPr>
            <w:tcW w:w="1842" w:type="dxa"/>
            <w:shd w:val="clear" w:color="auto" w:fill="auto"/>
          </w:tcPr>
          <w:p w14:paraId="7F56A157" w14:textId="77777777" w:rsidR="008207F7" w:rsidRPr="006B7123" w:rsidRDefault="008207F7" w:rsidP="00103715">
            <w:pPr>
              <w:tabs>
                <w:tab w:val="left" w:pos="1418"/>
                <w:tab w:val="left" w:pos="3969"/>
              </w:tabs>
              <w:rPr>
                <w:bCs/>
              </w:rPr>
            </w:pPr>
          </w:p>
        </w:tc>
        <w:tc>
          <w:tcPr>
            <w:tcW w:w="892" w:type="dxa"/>
            <w:shd w:val="clear" w:color="auto" w:fill="auto"/>
          </w:tcPr>
          <w:p w14:paraId="39787666" w14:textId="77777777" w:rsidR="008207F7" w:rsidRPr="006B7123" w:rsidRDefault="008207F7" w:rsidP="00103715">
            <w:pPr>
              <w:tabs>
                <w:tab w:val="left" w:pos="1418"/>
                <w:tab w:val="left" w:pos="3969"/>
              </w:tabs>
              <w:jc w:val="center"/>
              <w:rPr>
                <w:bCs/>
              </w:rPr>
            </w:pPr>
          </w:p>
        </w:tc>
      </w:tr>
      <w:tr w:rsidR="008207F7" w:rsidRPr="006B7123" w14:paraId="7A5439B8" w14:textId="77777777" w:rsidTr="008207F7">
        <w:trPr>
          <w:gridAfter w:val="2"/>
          <w:wAfter w:w="1784" w:type="dxa"/>
        </w:trPr>
        <w:tc>
          <w:tcPr>
            <w:tcW w:w="454" w:type="dxa"/>
            <w:shd w:val="clear" w:color="auto" w:fill="DBE5F1" w:themeFill="accent1" w:themeFillTint="33"/>
          </w:tcPr>
          <w:p w14:paraId="4D1E2E4D"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19E3104C" w14:textId="3DEE010C" w:rsidR="008207F7" w:rsidRPr="006B7123" w:rsidRDefault="00F25B29" w:rsidP="00103715">
            <w:pPr>
              <w:tabs>
                <w:tab w:val="left" w:pos="1418"/>
                <w:tab w:val="left" w:pos="3969"/>
              </w:tabs>
              <w:rPr>
                <w:bCs/>
              </w:rPr>
            </w:pPr>
            <w:r>
              <w:t>7.4.9.5</w:t>
            </w:r>
          </w:p>
        </w:tc>
        <w:tc>
          <w:tcPr>
            <w:tcW w:w="4820" w:type="dxa"/>
            <w:shd w:val="clear" w:color="auto" w:fill="DBE5F1" w:themeFill="accent1" w:themeFillTint="33"/>
          </w:tcPr>
          <w:p w14:paraId="6989B034" w14:textId="77777777" w:rsidR="00F25B29" w:rsidRDefault="00F25B29" w:rsidP="00103715">
            <w:pPr>
              <w:tabs>
                <w:tab w:val="left" w:pos="1418"/>
                <w:tab w:val="left" w:pos="3969"/>
              </w:tabs>
            </w:pPr>
            <w:r>
              <w:t xml:space="preserve">Die geschätzten Ausfallraten für Elemente auf Grund zufälliger Hardwareausfälle (siehe 7.4.9.4 a) und c)) können festgelegt werden entweder: </w:t>
            </w:r>
          </w:p>
          <w:p w14:paraId="48108DE4" w14:textId="77777777" w:rsidR="00F25B29" w:rsidRDefault="00F25B29" w:rsidP="00103715">
            <w:pPr>
              <w:tabs>
                <w:tab w:val="left" w:pos="1418"/>
                <w:tab w:val="left" w:pos="3969"/>
              </w:tabs>
            </w:pPr>
          </w:p>
          <w:p w14:paraId="48565640" w14:textId="77777777" w:rsidR="00F25B29" w:rsidRDefault="00F25B29" w:rsidP="00103715">
            <w:pPr>
              <w:tabs>
                <w:tab w:val="left" w:pos="1418"/>
                <w:tab w:val="left" w:pos="3969"/>
              </w:tabs>
            </w:pPr>
            <w:r>
              <w:t>a) durch eine FMEA (Ausfallarten- und Auswirkungsanalyse) des Entwurfs unter Verwendung von Elementausfall-daten aus einer anerkannten industriellen Quelle; oder</w:t>
            </w:r>
          </w:p>
          <w:p w14:paraId="603539D5" w14:textId="77777777" w:rsidR="00F25B29" w:rsidRDefault="00F25B29" w:rsidP="00103715">
            <w:pPr>
              <w:tabs>
                <w:tab w:val="left" w:pos="1418"/>
                <w:tab w:val="left" w:pos="3969"/>
              </w:tabs>
            </w:pPr>
          </w:p>
          <w:p w14:paraId="36F502A9" w14:textId="4A0FB74F" w:rsidR="008207F7" w:rsidRPr="006B7123" w:rsidRDefault="00F25B29" w:rsidP="00103715">
            <w:pPr>
              <w:tabs>
                <w:tab w:val="left" w:pos="1418"/>
                <w:tab w:val="left" w:pos="3969"/>
              </w:tabs>
            </w:pPr>
            <w:r>
              <w:t>b) durch Erfahrung aus vorheriger Verwendung des Elements in einer ähnlichen Umgebung (siehe 7.4.10)</w:t>
            </w:r>
          </w:p>
        </w:tc>
        <w:tc>
          <w:tcPr>
            <w:tcW w:w="1842" w:type="dxa"/>
            <w:shd w:val="clear" w:color="auto" w:fill="DBE5F1" w:themeFill="accent1" w:themeFillTint="33"/>
          </w:tcPr>
          <w:p w14:paraId="7073D912"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275B72EA" w14:textId="77777777" w:rsidR="008207F7" w:rsidRPr="006B7123" w:rsidRDefault="008207F7" w:rsidP="00103715">
            <w:pPr>
              <w:tabs>
                <w:tab w:val="left" w:pos="1418"/>
                <w:tab w:val="left" w:pos="3969"/>
              </w:tabs>
              <w:jc w:val="center"/>
              <w:rPr>
                <w:bCs/>
              </w:rPr>
            </w:pPr>
          </w:p>
        </w:tc>
      </w:tr>
      <w:tr w:rsidR="008207F7" w:rsidRPr="006B7123" w14:paraId="0D09AC5A" w14:textId="77777777" w:rsidTr="00431506">
        <w:trPr>
          <w:gridAfter w:val="2"/>
          <w:wAfter w:w="1784" w:type="dxa"/>
        </w:trPr>
        <w:tc>
          <w:tcPr>
            <w:tcW w:w="454" w:type="dxa"/>
            <w:shd w:val="clear" w:color="auto" w:fill="auto"/>
          </w:tcPr>
          <w:p w14:paraId="2B88371B" w14:textId="77777777" w:rsidR="008207F7" w:rsidRPr="006B7123" w:rsidRDefault="008207F7" w:rsidP="00103715">
            <w:pPr>
              <w:tabs>
                <w:tab w:val="left" w:pos="1418"/>
                <w:tab w:val="left" w:pos="3969"/>
              </w:tabs>
              <w:rPr>
                <w:bCs/>
              </w:rPr>
            </w:pPr>
          </w:p>
        </w:tc>
        <w:tc>
          <w:tcPr>
            <w:tcW w:w="1374" w:type="dxa"/>
            <w:shd w:val="clear" w:color="auto" w:fill="auto"/>
          </w:tcPr>
          <w:p w14:paraId="23B6D5B6" w14:textId="77777777" w:rsidR="008207F7" w:rsidRPr="006B7123" w:rsidRDefault="008207F7" w:rsidP="00103715">
            <w:pPr>
              <w:tabs>
                <w:tab w:val="left" w:pos="1418"/>
                <w:tab w:val="left" w:pos="3969"/>
              </w:tabs>
              <w:rPr>
                <w:bCs/>
              </w:rPr>
            </w:pPr>
          </w:p>
        </w:tc>
        <w:tc>
          <w:tcPr>
            <w:tcW w:w="4820" w:type="dxa"/>
            <w:shd w:val="clear" w:color="auto" w:fill="auto"/>
          </w:tcPr>
          <w:p w14:paraId="383164DC" w14:textId="77777777" w:rsidR="008207F7" w:rsidRPr="006B7123" w:rsidRDefault="008207F7" w:rsidP="00103715">
            <w:pPr>
              <w:tabs>
                <w:tab w:val="left" w:pos="1418"/>
                <w:tab w:val="left" w:pos="3969"/>
              </w:tabs>
            </w:pPr>
          </w:p>
        </w:tc>
        <w:tc>
          <w:tcPr>
            <w:tcW w:w="1842" w:type="dxa"/>
            <w:shd w:val="clear" w:color="auto" w:fill="auto"/>
          </w:tcPr>
          <w:p w14:paraId="59F7192C" w14:textId="77777777" w:rsidR="008207F7" w:rsidRPr="006B7123" w:rsidRDefault="008207F7" w:rsidP="00103715">
            <w:pPr>
              <w:tabs>
                <w:tab w:val="left" w:pos="1418"/>
                <w:tab w:val="left" w:pos="3969"/>
              </w:tabs>
              <w:rPr>
                <w:bCs/>
              </w:rPr>
            </w:pPr>
          </w:p>
        </w:tc>
        <w:tc>
          <w:tcPr>
            <w:tcW w:w="892" w:type="dxa"/>
            <w:shd w:val="clear" w:color="auto" w:fill="auto"/>
          </w:tcPr>
          <w:p w14:paraId="778D913C" w14:textId="77777777" w:rsidR="008207F7" w:rsidRPr="006B7123" w:rsidRDefault="008207F7" w:rsidP="00103715">
            <w:pPr>
              <w:tabs>
                <w:tab w:val="left" w:pos="1418"/>
                <w:tab w:val="left" w:pos="3969"/>
              </w:tabs>
              <w:jc w:val="center"/>
              <w:rPr>
                <w:bCs/>
              </w:rPr>
            </w:pPr>
          </w:p>
        </w:tc>
      </w:tr>
      <w:tr w:rsidR="008207F7" w:rsidRPr="006B7123" w14:paraId="74A99E43" w14:textId="77777777" w:rsidTr="00607E8B">
        <w:trPr>
          <w:gridAfter w:val="2"/>
          <w:wAfter w:w="1784" w:type="dxa"/>
        </w:trPr>
        <w:tc>
          <w:tcPr>
            <w:tcW w:w="454" w:type="dxa"/>
            <w:shd w:val="clear" w:color="auto" w:fill="DBE5F1" w:themeFill="accent1" w:themeFillTint="33"/>
          </w:tcPr>
          <w:p w14:paraId="7E84EA2E" w14:textId="77777777" w:rsidR="008207F7" w:rsidRPr="006B7123" w:rsidRDefault="008207F7" w:rsidP="00103715">
            <w:pPr>
              <w:tabs>
                <w:tab w:val="left" w:pos="1418"/>
                <w:tab w:val="left" w:pos="3969"/>
              </w:tabs>
              <w:rPr>
                <w:bCs/>
              </w:rPr>
            </w:pPr>
          </w:p>
        </w:tc>
        <w:tc>
          <w:tcPr>
            <w:tcW w:w="1374" w:type="dxa"/>
            <w:shd w:val="clear" w:color="auto" w:fill="DBE5F1" w:themeFill="accent1" w:themeFillTint="33"/>
          </w:tcPr>
          <w:p w14:paraId="4C18D827" w14:textId="47D504DB" w:rsidR="008207F7" w:rsidRPr="006B7123" w:rsidRDefault="00607E8B" w:rsidP="00103715">
            <w:pPr>
              <w:tabs>
                <w:tab w:val="left" w:pos="1418"/>
                <w:tab w:val="left" w:pos="3969"/>
              </w:tabs>
              <w:rPr>
                <w:bCs/>
              </w:rPr>
            </w:pPr>
            <w:r>
              <w:t>7.4.9.6</w:t>
            </w:r>
          </w:p>
        </w:tc>
        <w:tc>
          <w:tcPr>
            <w:tcW w:w="4820" w:type="dxa"/>
            <w:shd w:val="clear" w:color="auto" w:fill="DBE5F1" w:themeFill="accent1" w:themeFillTint="33"/>
          </w:tcPr>
          <w:p w14:paraId="70292A4E" w14:textId="05131467" w:rsidR="008207F7" w:rsidRPr="006B7123" w:rsidRDefault="00607E8B" w:rsidP="00607E8B">
            <w:pPr>
              <w:tabs>
                <w:tab w:val="left" w:pos="1418"/>
                <w:tab w:val="left" w:pos="3969"/>
              </w:tabs>
            </w:pPr>
            <w:r>
              <w:t>Lieferanten müssen für jedes konforme Objekt, das sie liefern und für das sie Übereinstimmung mit IEC 61508 in Anspruch nehmen, ein Sicherheitshandbuch für konforme Objekte gemäß Anhang D zur Verfügung stellen.</w:t>
            </w:r>
          </w:p>
        </w:tc>
        <w:tc>
          <w:tcPr>
            <w:tcW w:w="1842" w:type="dxa"/>
            <w:shd w:val="clear" w:color="auto" w:fill="DBE5F1" w:themeFill="accent1" w:themeFillTint="33"/>
          </w:tcPr>
          <w:p w14:paraId="7648DFE1" w14:textId="77777777" w:rsidR="008207F7" w:rsidRPr="006B7123" w:rsidRDefault="008207F7" w:rsidP="00103715">
            <w:pPr>
              <w:tabs>
                <w:tab w:val="left" w:pos="1418"/>
                <w:tab w:val="left" w:pos="3969"/>
              </w:tabs>
              <w:rPr>
                <w:bCs/>
              </w:rPr>
            </w:pPr>
          </w:p>
        </w:tc>
        <w:tc>
          <w:tcPr>
            <w:tcW w:w="892" w:type="dxa"/>
            <w:shd w:val="clear" w:color="auto" w:fill="DBE5F1" w:themeFill="accent1" w:themeFillTint="33"/>
          </w:tcPr>
          <w:p w14:paraId="64C1AA28" w14:textId="77777777" w:rsidR="008207F7" w:rsidRPr="006B7123" w:rsidRDefault="008207F7" w:rsidP="00103715">
            <w:pPr>
              <w:tabs>
                <w:tab w:val="left" w:pos="1418"/>
                <w:tab w:val="left" w:pos="3969"/>
              </w:tabs>
              <w:jc w:val="center"/>
              <w:rPr>
                <w:bCs/>
              </w:rPr>
            </w:pPr>
          </w:p>
        </w:tc>
      </w:tr>
      <w:tr w:rsidR="008207F7" w:rsidRPr="006B7123" w14:paraId="422936E3" w14:textId="77777777" w:rsidTr="00431506">
        <w:trPr>
          <w:gridAfter w:val="2"/>
          <w:wAfter w:w="1784" w:type="dxa"/>
        </w:trPr>
        <w:tc>
          <w:tcPr>
            <w:tcW w:w="454" w:type="dxa"/>
            <w:shd w:val="clear" w:color="auto" w:fill="auto"/>
          </w:tcPr>
          <w:p w14:paraId="52DB12BD" w14:textId="77777777" w:rsidR="008207F7" w:rsidRPr="006B7123" w:rsidRDefault="008207F7" w:rsidP="00103715">
            <w:pPr>
              <w:tabs>
                <w:tab w:val="left" w:pos="1418"/>
                <w:tab w:val="left" w:pos="3969"/>
              </w:tabs>
              <w:rPr>
                <w:bCs/>
              </w:rPr>
            </w:pPr>
          </w:p>
        </w:tc>
        <w:tc>
          <w:tcPr>
            <w:tcW w:w="1374" w:type="dxa"/>
            <w:shd w:val="clear" w:color="auto" w:fill="auto"/>
          </w:tcPr>
          <w:p w14:paraId="396AB740" w14:textId="77777777" w:rsidR="008207F7" w:rsidRPr="006B7123" w:rsidRDefault="008207F7" w:rsidP="00103715">
            <w:pPr>
              <w:tabs>
                <w:tab w:val="left" w:pos="1418"/>
                <w:tab w:val="left" w:pos="3969"/>
              </w:tabs>
              <w:rPr>
                <w:bCs/>
              </w:rPr>
            </w:pPr>
          </w:p>
        </w:tc>
        <w:tc>
          <w:tcPr>
            <w:tcW w:w="4820" w:type="dxa"/>
            <w:shd w:val="clear" w:color="auto" w:fill="auto"/>
          </w:tcPr>
          <w:p w14:paraId="4E04DCE1" w14:textId="77777777" w:rsidR="008207F7" w:rsidRPr="006B7123" w:rsidRDefault="008207F7" w:rsidP="00103715">
            <w:pPr>
              <w:tabs>
                <w:tab w:val="left" w:pos="1418"/>
                <w:tab w:val="left" w:pos="3969"/>
              </w:tabs>
            </w:pPr>
          </w:p>
        </w:tc>
        <w:tc>
          <w:tcPr>
            <w:tcW w:w="1842" w:type="dxa"/>
            <w:shd w:val="clear" w:color="auto" w:fill="auto"/>
          </w:tcPr>
          <w:p w14:paraId="2B9A7A48" w14:textId="77777777" w:rsidR="008207F7" w:rsidRPr="006B7123" w:rsidRDefault="008207F7" w:rsidP="00103715">
            <w:pPr>
              <w:tabs>
                <w:tab w:val="left" w:pos="1418"/>
                <w:tab w:val="left" w:pos="3969"/>
              </w:tabs>
              <w:rPr>
                <w:bCs/>
              </w:rPr>
            </w:pPr>
          </w:p>
        </w:tc>
        <w:tc>
          <w:tcPr>
            <w:tcW w:w="892" w:type="dxa"/>
            <w:shd w:val="clear" w:color="auto" w:fill="auto"/>
          </w:tcPr>
          <w:p w14:paraId="6051EE20" w14:textId="77777777" w:rsidR="008207F7" w:rsidRPr="006B7123" w:rsidRDefault="008207F7" w:rsidP="00103715">
            <w:pPr>
              <w:tabs>
                <w:tab w:val="left" w:pos="1418"/>
                <w:tab w:val="left" w:pos="3969"/>
              </w:tabs>
              <w:jc w:val="center"/>
              <w:rPr>
                <w:bCs/>
              </w:rPr>
            </w:pPr>
          </w:p>
        </w:tc>
      </w:tr>
      <w:tr w:rsidR="00607E8B" w:rsidRPr="006B7123" w14:paraId="66D78F91" w14:textId="77777777" w:rsidTr="00607E8B">
        <w:trPr>
          <w:gridAfter w:val="2"/>
          <w:wAfter w:w="1784" w:type="dxa"/>
        </w:trPr>
        <w:tc>
          <w:tcPr>
            <w:tcW w:w="454" w:type="dxa"/>
            <w:shd w:val="clear" w:color="auto" w:fill="DBE5F1" w:themeFill="accent1" w:themeFillTint="33"/>
          </w:tcPr>
          <w:p w14:paraId="344986AB"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03C02903" w14:textId="26F96EDB" w:rsidR="00607E8B" w:rsidRPr="006B7123" w:rsidRDefault="00607E8B" w:rsidP="00103715">
            <w:pPr>
              <w:tabs>
                <w:tab w:val="left" w:pos="1418"/>
                <w:tab w:val="left" w:pos="3969"/>
              </w:tabs>
              <w:rPr>
                <w:bCs/>
              </w:rPr>
            </w:pPr>
            <w:r>
              <w:t>7.4.9.7</w:t>
            </w:r>
          </w:p>
        </w:tc>
        <w:tc>
          <w:tcPr>
            <w:tcW w:w="4820" w:type="dxa"/>
            <w:shd w:val="clear" w:color="auto" w:fill="DBE5F1" w:themeFill="accent1" w:themeFillTint="33"/>
          </w:tcPr>
          <w:p w14:paraId="7DF2183A" w14:textId="52E49A1F" w:rsidR="00607E8B" w:rsidRPr="006B7123" w:rsidRDefault="00607E8B" w:rsidP="00103715">
            <w:pPr>
              <w:tabs>
                <w:tab w:val="left" w:pos="1418"/>
                <w:tab w:val="left" w:pos="3969"/>
              </w:tabs>
            </w:pPr>
            <w:r>
              <w:t>Der Lieferant muss für die gesamten bereitgestellten Informationen in jedem Sicherheitshandbuch für konforme Objekte eine Begründung angeben</w:t>
            </w:r>
          </w:p>
        </w:tc>
        <w:tc>
          <w:tcPr>
            <w:tcW w:w="1842" w:type="dxa"/>
            <w:shd w:val="clear" w:color="auto" w:fill="DBE5F1" w:themeFill="accent1" w:themeFillTint="33"/>
          </w:tcPr>
          <w:p w14:paraId="4B98557E"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2E149652" w14:textId="77777777" w:rsidR="00607E8B" w:rsidRPr="006B7123" w:rsidRDefault="00607E8B" w:rsidP="00103715">
            <w:pPr>
              <w:tabs>
                <w:tab w:val="left" w:pos="1418"/>
                <w:tab w:val="left" w:pos="3969"/>
              </w:tabs>
              <w:jc w:val="center"/>
              <w:rPr>
                <w:bCs/>
              </w:rPr>
            </w:pPr>
          </w:p>
        </w:tc>
      </w:tr>
      <w:tr w:rsidR="00607E8B" w:rsidRPr="006B7123" w14:paraId="6FDCBE2C" w14:textId="77777777" w:rsidTr="00431506">
        <w:trPr>
          <w:gridAfter w:val="2"/>
          <w:wAfter w:w="1784" w:type="dxa"/>
        </w:trPr>
        <w:tc>
          <w:tcPr>
            <w:tcW w:w="454" w:type="dxa"/>
            <w:shd w:val="clear" w:color="auto" w:fill="auto"/>
          </w:tcPr>
          <w:p w14:paraId="1F705057" w14:textId="77777777" w:rsidR="00607E8B" w:rsidRPr="006B7123" w:rsidRDefault="00607E8B" w:rsidP="00103715">
            <w:pPr>
              <w:tabs>
                <w:tab w:val="left" w:pos="1418"/>
                <w:tab w:val="left" w:pos="3969"/>
              </w:tabs>
              <w:rPr>
                <w:bCs/>
              </w:rPr>
            </w:pPr>
          </w:p>
        </w:tc>
        <w:tc>
          <w:tcPr>
            <w:tcW w:w="1374" w:type="dxa"/>
            <w:shd w:val="clear" w:color="auto" w:fill="auto"/>
          </w:tcPr>
          <w:p w14:paraId="32C6CF2E" w14:textId="77777777" w:rsidR="00607E8B" w:rsidRPr="006B7123" w:rsidRDefault="00607E8B" w:rsidP="00103715">
            <w:pPr>
              <w:tabs>
                <w:tab w:val="left" w:pos="1418"/>
                <w:tab w:val="left" w:pos="3969"/>
              </w:tabs>
              <w:rPr>
                <w:bCs/>
              </w:rPr>
            </w:pPr>
          </w:p>
        </w:tc>
        <w:tc>
          <w:tcPr>
            <w:tcW w:w="4820" w:type="dxa"/>
            <w:shd w:val="clear" w:color="auto" w:fill="auto"/>
          </w:tcPr>
          <w:p w14:paraId="1006ECAF" w14:textId="77777777" w:rsidR="00607E8B" w:rsidRPr="006B7123" w:rsidRDefault="00607E8B" w:rsidP="00103715">
            <w:pPr>
              <w:tabs>
                <w:tab w:val="left" w:pos="1418"/>
                <w:tab w:val="left" w:pos="3969"/>
              </w:tabs>
            </w:pPr>
          </w:p>
        </w:tc>
        <w:tc>
          <w:tcPr>
            <w:tcW w:w="1842" w:type="dxa"/>
            <w:shd w:val="clear" w:color="auto" w:fill="auto"/>
          </w:tcPr>
          <w:p w14:paraId="74B2A84C" w14:textId="77777777" w:rsidR="00607E8B" w:rsidRPr="006B7123" w:rsidRDefault="00607E8B" w:rsidP="00103715">
            <w:pPr>
              <w:tabs>
                <w:tab w:val="left" w:pos="1418"/>
                <w:tab w:val="left" w:pos="3969"/>
              </w:tabs>
              <w:rPr>
                <w:bCs/>
              </w:rPr>
            </w:pPr>
          </w:p>
        </w:tc>
        <w:tc>
          <w:tcPr>
            <w:tcW w:w="892" w:type="dxa"/>
            <w:shd w:val="clear" w:color="auto" w:fill="auto"/>
          </w:tcPr>
          <w:p w14:paraId="04EF6AB1" w14:textId="77777777" w:rsidR="00607E8B" w:rsidRPr="006B7123" w:rsidRDefault="00607E8B" w:rsidP="00103715">
            <w:pPr>
              <w:tabs>
                <w:tab w:val="left" w:pos="1418"/>
                <w:tab w:val="left" w:pos="3969"/>
              </w:tabs>
              <w:jc w:val="center"/>
              <w:rPr>
                <w:bCs/>
              </w:rPr>
            </w:pPr>
          </w:p>
        </w:tc>
      </w:tr>
      <w:tr w:rsidR="00607E8B" w:rsidRPr="006B7123" w14:paraId="7B784544" w14:textId="77777777" w:rsidTr="00607E8B">
        <w:trPr>
          <w:gridAfter w:val="2"/>
          <w:wAfter w:w="1784" w:type="dxa"/>
        </w:trPr>
        <w:tc>
          <w:tcPr>
            <w:tcW w:w="454" w:type="dxa"/>
            <w:shd w:val="clear" w:color="auto" w:fill="DBE5F1" w:themeFill="accent1" w:themeFillTint="33"/>
          </w:tcPr>
          <w:p w14:paraId="1E2F65F0" w14:textId="77777777" w:rsidR="00607E8B" w:rsidRPr="00607E8B" w:rsidRDefault="00607E8B" w:rsidP="00103715">
            <w:pPr>
              <w:tabs>
                <w:tab w:val="left" w:pos="1418"/>
                <w:tab w:val="left" w:pos="3969"/>
              </w:tabs>
              <w:rPr>
                <w:b/>
                <w:bCs/>
              </w:rPr>
            </w:pPr>
          </w:p>
        </w:tc>
        <w:tc>
          <w:tcPr>
            <w:tcW w:w="1374" w:type="dxa"/>
            <w:shd w:val="clear" w:color="auto" w:fill="DBE5F1" w:themeFill="accent1" w:themeFillTint="33"/>
          </w:tcPr>
          <w:p w14:paraId="1B66578B" w14:textId="55440483" w:rsidR="00607E8B" w:rsidRPr="00607E8B" w:rsidRDefault="00607E8B" w:rsidP="00103715">
            <w:pPr>
              <w:tabs>
                <w:tab w:val="left" w:pos="1418"/>
                <w:tab w:val="left" w:pos="3969"/>
              </w:tabs>
              <w:rPr>
                <w:b/>
                <w:bCs/>
              </w:rPr>
            </w:pPr>
            <w:r w:rsidRPr="00607E8B">
              <w:rPr>
                <w:b/>
              </w:rPr>
              <w:t>7.4.10</w:t>
            </w:r>
          </w:p>
        </w:tc>
        <w:tc>
          <w:tcPr>
            <w:tcW w:w="4820" w:type="dxa"/>
            <w:shd w:val="clear" w:color="auto" w:fill="DBE5F1" w:themeFill="accent1" w:themeFillTint="33"/>
          </w:tcPr>
          <w:p w14:paraId="4039418B" w14:textId="2562AAED" w:rsidR="00607E8B" w:rsidRPr="00607E8B" w:rsidRDefault="00607E8B" w:rsidP="00103715">
            <w:pPr>
              <w:tabs>
                <w:tab w:val="left" w:pos="1418"/>
                <w:tab w:val="left" w:pos="3969"/>
              </w:tabs>
              <w:rPr>
                <w:b/>
              </w:rPr>
            </w:pPr>
            <w:r w:rsidRPr="00607E8B">
              <w:rPr>
                <w:b/>
              </w:rPr>
              <w:t>Anforderungen an betriebsbewährte Elemente</w:t>
            </w:r>
          </w:p>
        </w:tc>
        <w:tc>
          <w:tcPr>
            <w:tcW w:w="1842" w:type="dxa"/>
            <w:shd w:val="clear" w:color="auto" w:fill="DBE5F1" w:themeFill="accent1" w:themeFillTint="33"/>
          </w:tcPr>
          <w:p w14:paraId="6F94475D"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26829AC5" w14:textId="77777777" w:rsidR="00607E8B" w:rsidRPr="006B7123" w:rsidRDefault="00607E8B" w:rsidP="00103715">
            <w:pPr>
              <w:tabs>
                <w:tab w:val="left" w:pos="1418"/>
                <w:tab w:val="left" w:pos="3969"/>
              </w:tabs>
              <w:jc w:val="center"/>
              <w:rPr>
                <w:bCs/>
              </w:rPr>
            </w:pPr>
          </w:p>
        </w:tc>
      </w:tr>
      <w:tr w:rsidR="00607E8B" w:rsidRPr="006B7123" w14:paraId="29475C5B" w14:textId="77777777" w:rsidTr="00431506">
        <w:trPr>
          <w:gridAfter w:val="2"/>
          <w:wAfter w:w="1784" w:type="dxa"/>
        </w:trPr>
        <w:tc>
          <w:tcPr>
            <w:tcW w:w="454" w:type="dxa"/>
            <w:shd w:val="clear" w:color="auto" w:fill="auto"/>
          </w:tcPr>
          <w:p w14:paraId="113713AB" w14:textId="77777777" w:rsidR="00607E8B" w:rsidRPr="006B7123" w:rsidRDefault="00607E8B" w:rsidP="00103715">
            <w:pPr>
              <w:tabs>
                <w:tab w:val="left" w:pos="1418"/>
                <w:tab w:val="left" w:pos="3969"/>
              </w:tabs>
              <w:rPr>
                <w:bCs/>
              </w:rPr>
            </w:pPr>
          </w:p>
        </w:tc>
        <w:tc>
          <w:tcPr>
            <w:tcW w:w="1374" w:type="dxa"/>
            <w:shd w:val="clear" w:color="auto" w:fill="auto"/>
          </w:tcPr>
          <w:p w14:paraId="08FA507B" w14:textId="77777777" w:rsidR="00607E8B" w:rsidRPr="006B7123" w:rsidRDefault="00607E8B" w:rsidP="00103715">
            <w:pPr>
              <w:tabs>
                <w:tab w:val="left" w:pos="1418"/>
                <w:tab w:val="left" w:pos="3969"/>
              </w:tabs>
              <w:rPr>
                <w:bCs/>
              </w:rPr>
            </w:pPr>
          </w:p>
        </w:tc>
        <w:tc>
          <w:tcPr>
            <w:tcW w:w="4820" w:type="dxa"/>
            <w:shd w:val="clear" w:color="auto" w:fill="auto"/>
          </w:tcPr>
          <w:p w14:paraId="05EE2B7F" w14:textId="77777777" w:rsidR="00607E8B" w:rsidRPr="006B7123" w:rsidRDefault="00607E8B" w:rsidP="00103715">
            <w:pPr>
              <w:tabs>
                <w:tab w:val="left" w:pos="1418"/>
                <w:tab w:val="left" w:pos="3969"/>
              </w:tabs>
            </w:pPr>
          </w:p>
        </w:tc>
        <w:tc>
          <w:tcPr>
            <w:tcW w:w="1842" w:type="dxa"/>
            <w:shd w:val="clear" w:color="auto" w:fill="auto"/>
          </w:tcPr>
          <w:p w14:paraId="1D074C14" w14:textId="77777777" w:rsidR="00607E8B" w:rsidRPr="006B7123" w:rsidRDefault="00607E8B" w:rsidP="00103715">
            <w:pPr>
              <w:tabs>
                <w:tab w:val="left" w:pos="1418"/>
                <w:tab w:val="left" w:pos="3969"/>
              </w:tabs>
              <w:rPr>
                <w:bCs/>
              </w:rPr>
            </w:pPr>
          </w:p>
        </w:tc>
        <w:tc>
          <w:tcPr>
            <w:tcW w:w="892" w:type="dxa"/>
            <w:shd w:val="clear" w:color="auto" w:fill="auto"/>
          </w:tcPr>
          <w:p w14:paraId="3BFE63CC" w14:textId="77777777" w:rsidR="00607E8B" w:rsidRPr="006B7123" w:rsidRDefault="00607E8B" w:rsidP="00103715">
            <w:pPr>
              <w:tabs>
                <w:tab w:val="left" w:pos="1418"/>
                <w:tab w:val="left" w:pos="3969"/>
              </w:tabs>
              <w:jc w:val="center"/>
              <w:rPr>
                <w:bCs/>
              </w:rPr>
            </w:pPr>
          </w:p>
        </w:tc>
      </w:tr>
      <w:tr w:rsidR="00607E8B" w:rsidRPr="006B7123" w14:paraId="353A4B23" w14:textId="77777777" w:rsidTr="00607E8B">
        <w:trPr>
          <w:gridAfter w:val="2"/>
          <w:wAfter w:w="1784" w:type="dxa"/>
        </w:trPr>
        <w:tc>
          <w:tcPr>
            <w:tcW w:w="454" w:type="dxa"/>
            <w:shd w:val="clear" w:color="auto" w:fill="DBE5F1" w:themeFill="accent1" w:themeFillTint="33"/>
          </w:tcPr>
          <w:p w14:paraId="0736B543"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58D470F4" w14:textId="33EB2B69" w:rsidR="00607E8B" w:rsidRPr="006B7123" w:rsidRDefault="00607E8B" w:rsidP="00103715">
            <w:pPr>
              <w:tabs>
                <w:tab w:val="left" w:pos="1418"/>
                <w:tab w:val="left" w:pos="3969"/>
              </w:tabs>
              <w:rPr>
                <w:bCs/>
              </w:rPr>
            </w:pPr>
            <w:r>
              <w:t>7.4.10.1</w:t>
            </w:r>
          </w:p>
        </w:tc>
        <w:tc>
          <w:tcPr>
            <w:tcW w:w="4820" w:type="dxa"/>
            <w:shd w:val="clear" w:color="auto" w:fill="DBE5F1" w:themeFill="accent1" w:themeFillTint="33"/>
          </w:tcPr>
          <w:p w14:paraId="68FE2185" w14:textId="7885506E" w:rsidR="00607E8B" w:rsidRPr="006B7123" w:rsidRDefault="00607E8B" w:rsidP="00607E8B">
            <w:pPr>
              <w:tabs>
                <w:tab w:val="left" w:pos="1418"/>
                <w:tab w:val="left" w:pos="3969"/>
              </w:tabs>
            </w:pPr>
            <w:r>
              <w:t>Ein Element darf nur als betriebsbewährt betrachtet werden, wenn es eine klar beschränkte und festgelegte Funktionalität hat und wenn ein angemessener dokumentarischer Nachweis vorliegt, um zu zeigen, dass die Wahrscheinlichkeit aller gefahrbringenden systematischen Fehler gering genug ist, um die erforderlichen Sicherheits-Integritätslevel der Sicherheitsfunktionen, die das Element verwenden, zu erreichen. Der Nachweis muss sich auf Analyse der Betriebserfahrungen aus einer konkreten Konfiguration des Elements zusammen mit einer Eignungsanalyse und Tests gründen.</w:t>
            </w:r>
          </w:p>
        </w:tc>
        <w:tc>
          <w:tcPr>
            <w:tcW w:w="1842" w:type="dxa"/>
            <w:shd w:val="clear" w:color="auto" w:fill="DBE5F1" w:themeFill="accent1" w:themeFillTint="33"/>
          </w:tcPr>
          <w:p w14:paraId="7858E632"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0584082D" w14:textId="77777777" w:rsidR="00607E8B" w:rsidRPr="006B7123" w:rsidRDefault="00607E8B" w:rsidP="00103715">
            <w:pPr>
              <w:tabs>
                <w:tab w:val="left" w:pos="1418"/>
                <w:tab w:val="left" w:pos="3969"/>
              </w:tabs>
              <w:jc w:val="center"/>
              <w:rPr>
                <w:bCs/>
              </w:rPr>
            </w:pPr>
          </w:p>
        </w:tc>
      </w:tr>
      <w:tr w:rsidR="00607E8B" w:rsidRPr="006B7123" w14:paraId="495CAE5D" w14:textId="77777777" w:rsidTr="00431506">
        <w:trPr>
          <w:gridAfter w:val="2"/>
          <w:wAfter w:w="1784" w:type="dxa"/>
        </w:trPr>
        <w:tc>
          <w:tcPr>
            <w:tcW w:w="454" w:type="dxa"/>
            <w:shd w:val="clear" w:color="auto" w:fill="auto"/>
          </w:tcPr>
          <w:p w14:paraId="3FD1AFA2" w14:textId="77777777" w:rsidR="00607E8B" w:rsidRPr="006B7123" w:rsidRDefault="00607E8B" w:rsidP="00103715">
            <w:pPr>
              <w:tabs>
                <w:tab w:val="left" w:pos="1418"/>
                <w:tab w:val="left" w:pos="3969"/>
              </w:tabs>
              <w:rPr>
                <w:bCs/>
              </w:rPr>
            </w:pPr>
          </w:p>
        </w:tc>
        <w:tc>
          <w:tcPr>
            <w:tcW w:w="1374" w:type="dxa"/>
            <w:shd w:val="clear" w:color="auto" w:fill="auto"/>
          </w:tcPr>
          <w:p w14:paraId="6A4BA6BA" w14:textId="77777777" w:rsidR="00607E8B" w:rsidRPr="006B7123" w:rsidRDefault="00607E8B" w:rsidP="00103715">
            <w:pPr>
              <w:tabs>
                <w:tab w:val="left" w:pos="1418"/>
                <w:tab w:val="left" w:pos="3969"/>
              </w:tabs>
              <w:rPr>
                <w:bCs/>
              </w:rPr>
            </w:pPr>
          </w:p>
        </w:tc>
        <w:tc>
          <w:tcPr>
            <w:tcW w:w="4820" w:type="dxa"/>
            <w:shd w:val="clear" w:color="auto" w:fill="auto"/>
          </w:tcPr>
          <w:p w14:paraId="73481558" w14:textId="77777777" w:rsidR="00607E8B" w:rsidRPr="006B7123" w:rsidRDefault="00607E8B" w:rsidP="00103715">
            <w:pPr>
              <w:tabs>
                <w:tab w:val="left" w:pos="1418"/>
                <w:tab w:val="left" w:pos="3969"/>
              </w:tabs>
            </w:pPr>
          </w:p>
        </w:tc>
        <w:tc>
          <w:tcPr>
            <w:tcW w:w="1842" w:type="dxa"/>
            <w:shd w:val="clear" w:color="auto" w:fill="auto"/>
          </w:tcPr>
          <w:p w14:paraId="2F67C0C3" w14:textId="77777777" w:rsidR="00607E8B" w:rsidRPr="006B7123" w:rsidRDefault="00607E8B" w:rsidP="00103715">
            <w:pPr>
              <w:tabs>
                <w:tab w:val="left" w:pos="1418"/>
                <w:tab w:val="left" w:pos="3969"/>
              </w:tabs>
              <w:rPr>
                <w:bCs/>
              </w:rPr>
            </w:pPr>
          </w:p>
        </w:tc>
        <w:tc>
          <w:tcPr>
            <w:tcW w:w="892" w:type="dxa"/>
            <w:shd w:val="clear" w:color="auto" w:fill="auto"/>
          </w:tcPr>
          <w:p w14:paraId="3A5AD2FB" w14:textId="77777777" w:rsidR="00607E8B" w:rsidRPr="006B7123" w:rsidRDefault="00607E8B" w:rsidP="00103715">
            <w:pPr>
              <w:tabs>
                <w:tab w:val="left" w:pos="1418"/>
                <w:tab w:val="left" w:pos="3969"/>
              </w:tabs>
              <w:jc w:val="center"/>
              <w:rPr>
                <w:bCs/>
              </w:rPr>
            </w:pPr>
          </w:p>
        </w:tc>
      </w:tr>
      <w:tr w:rsidR="00607E8B" w:rsidRPr="006B7123" w14:paraId="4729CB9C" w14:textId="77777777" w:rsidTr="00607E8B">
        <w:trPr>
          <w:gridAfter w:val="2"/>
          <w:wAfter w:w="1784" w:type="dxa"/>
        </w:trPr>
        <w:tc>
          <w:tcPr>
            <w:tcW w:w="454" w:type="dxa"/>
            <w:shd w:val="clear" w:color="auto" w:fill="DBE5F1" w:themeFill="accent1" w:themeFillTint="33"/>
          </w:tcPr>
          <w:p w14:paraId="3F230557"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3D90BF29" w14:textId="60A14707" w:rsidR="00607E8B" w:rsidRPr="006B7123" w:rsidRDefault="00607E8B" w:rsidP="00103715">
            <w:pPr>
              <w:tabs>
                <w:tab w:val="left" w:pos="1418"/>
                <w:tab w:val="left" w:pos="3969"/>
              </w:tabs>
              <w:rPr>
                <w:bCs/>
              </w:rPr>
            </w:pPr>
            <w:r>
              <w:t>7.4.10.2</w:t>
            </w:r>
          </w:p>
        </w:tc>
        <w:tc>
          <w:tcPr>
            <w:tcW w:w="4820" w:type="dxa"/>
            <w:shd w:val="clear" w:color="auto" w:fill="DBE5F1" w:themeFill="accent1" w:themeFillTint="33"/>
          </w:tcPr>
          <w:p w14:paraId="6D59329D" w14:textId="77777777" w:rsidR="00607E8B" w:rsidRDefault="00607E8B" w:rsidP="00103715">
            <w:pPr>
              <w:tabs>
                <w:tab w:val="left" w:pos="1418"/>
                <w:tab w:val="left" w:pos="3969"/>
              </w:tabs>
            </w:pPr>
            <w:r>
              <w:t xml:space="preserve">Der nach 7.4.10.1 erforderliche dokumentarische Nachweis muss zeigen, dass: </w:t>
            </w:r>
          </w:p>
          <w:p w14:paraId="23348C66" w14:textId="77777777" w:rsidR="00607E8B" w:rsidRDefault="00607E8B" w:rsidP="00103715">
            <w:pPr>
              <w:tabs>
                <w:tab w:val="left" w:pos="1418"/>
                <w:tab w:val="left" w:pos="3969"/>
              </w:tabs>
            </w:pPr>
          </w:p>
          <w:p w14:paraId="50C3786D" w14:textId="6B1F19FA" w:rsidR="00607E8B" w:rsidRDefault="00607E8B" w:rsidP="00103715">
            <w:pPr>
              <w:tabs>
                <w:tab w:val="left" w:pos="1418"/>
                <w:tab w:val="left" w:pos="3969"/>
              </w:tabs>
            </w:pPr>
            <w:r>
              <w:t>a) die vorherigen Verwendungsbedingungen (siehe Anmerkung 1) des speziellen Elements die gleichen sind oder ausreichend nah zu denen liegen, denen das Element im sicherheitsbezogenen E/E/PE-System unterliegen wird;</w:t>
            </w:r>
          </w:p>
          <w:p w14:paraId="1156331B" w14:textId="77777777" w:rsidR="00607E8B" w:rsidRDefault="00607E8B" w:rsidP="00103715">
            <w:pPr>
              <w:tabs>
                <w:tab w:val="left" w:pos="1418"/>
                <w:tab w:val="left" w:pos="3969"/>
              </w:tabs>
            </w:pPr>
          </w:p>
          <w:p w14:paraId="75025897" w14:textId="6B42C4F4" w:rsidR="00607E8B" w:rsidRPr="006B7123" w:rsidRDefault="00607E8B" w:rsidP="00607E8B">
            <w:pPr>
              <w:tabs>
                <w:tab w:val="left" w:pos="1418"/>
                <w:tab w:val="left" w:pos="3969"/>
              </w:tabs>
            </w:pPr>
            <w:r>
              <w:t>b) die Rate gefahrbringender Ausfälle in der vorherigen Verwendung nicht überschritten worden ist.</w:t>
            </w:r>
          </w:p>
        </w:tc>
        <w:tc>
          <w:tcPr>
            <w:tcW w:w="1842" w:type="dxa"/>
            <w:shd w:val="clear" w:color="auto" w:fill="DBE5F1" w:themeFill="accent1" w:themeFillTint="33"/>
          </w:tcPr>
          <w:p w14:paraId="760D8ABE"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00909ED4" w14:textId="77777777" w:rsidR="00607E8B" w:rsidRPr="006B7123" w:rsidRDefault="00607E8B" w:rsidP="00103715">
            <w:pPr>
              <w:tabs>
                <w:tab w:val="left" w:pos="1418"/>
                <w:tab w:val="left" w:pos="3969"/>
              </w:tabs>
              <w:jc w:val="center"/>
              <w:rPr>
                <w:bCs/>
              </w:rPr>
            </w:pPr>
          </w:p>
        </w:tc>
      </w:tr>
      <w:tr w:rsidR="00607E8B" w:rsidRPr="006B7123" w14:paraId="13DAE8CC" w14:textId="77777777" w:rsidTr="00431506">
        <w:trPr>
          <w:gridAfter w:val="2"/>
          <w:wAfter w:w="1784" w:type="dxa"/>
        </w:trPr>
        <w:tc>
          <w:tcPr>
            <w:tcW w:w="454" w:type="dxa"/>
            <w:shd w:val="clear" w:color="auto" w:fill="auto"/>
          </w:tcPr>
          <w:p w14:paraId="03CC9425" w14:textId="77777777" w:rsidR="00607E8B" w:rsidRPr="006B7123" w:rsidRDefault="00607E8B" w:rsidP="00103715">
            <w:pPr>
              <w:tabs>
                <w:tab w:val="left" w:pos="1418"/>
                <w:tab w:val="left" w:pos="3969"/>
              </w:tabs>
              <w:rPr>
                <w:bCs/>
              </w:rPr>
            </w:pPr>
          </w:p>
        </w:tc>
        <w:tc>
          <w:tcPr>
            <w:tcW w:w="1374" w:type="dxa"/>
            <w:shd w:val="clear" w:color="auto" w:fill="auto"/>
          </w:tcPr>
          <w:p w14:paraId="5A5C0DEE" w14:textId="77777777" w:rsidR="00607E8B" w:rsidRPr="006B7123" w:rsidRDefault="00607E8B" w:rsidP="00103715">
            <w:pPr>
              <w:tabs>
                <w:tab w:val="left" w:pos="1418"/>
                <w:tab w:val="left" w:pos="3969"/>
              </w:tabs>
              <w:rPr>
                <w:bCs/>
              </w:rPr>
            </w:pPr>
          </w:p>
        </w:tc>
        <w:tc>
          <w:tcPr>
            <w:tcW w:w="4820" w:type="dxa"/>
            <w:shd w:val="clear" w:color="auto" w:fill="auto"/>
          </w:tcPr>
          <w:p w14:paraId="188F5009" w14:textId="77777777" w:rsidR="00607E8B" w:rsidRPr="006B7123" w:rsidRDefault="00607E8B" w:rsidP="00103715">
            <w:pPr>
              <w:tabs>
                <w:tab w:val="left" w:pos="1418"/>
                <w:tab w:val="left" w:pos="3969"/>
              </w:tabs>
            </w:pPr>
          </w:p>
        </w:tc>
        <w:tc>
          <w:tcPr>
            <w:tcW w:w="1842" w:type="dxa"/>
            <w:shd w:val="clear" w:color="auto" w:fill="auto"/>
          </w:tcPr>
          <w:p w14:paraId="4CFE2450" w14:textId="77777777" w:rsidR="00607E8B" w:rsidRPr="006B7123" w:rsidRDefault="00607E8B" w:rsidP="00103715">
            <w:pPr>
              <w:tabs>
                <w:tab w:val="left" w:pos="1418"/>
                <w:tab w:val="left" w:pos="3969"/>
              </w:tabs>
              <w:rPr>
                <w:bCs/>
              </w:rPr>
            </w:pPr>
          </w:p>
        </w:tc>
        <w:tc>
          <w:tcPr>
            <w:tcW w:w="892" w:type="dxa"/>
            <w:shd w:val="clear" w:color="auto" w:fill="auto"/>
          </w:tcPr>
          <w:p w14:paraId="4CC3EFFF" w14:textId="77777777" w:rsidR="00607E8B" w:rsidRPr="006B7123" w:rsidRDefault="00607E8B" w:rsidP="00103715">
            <w:pPr>
              <w:tabs>
                <w:tab w:val="left" w:pos="1418"/>
                <w:tab w:val="left" w:pos="3969"/>
              </w:tabs>
              <w:jc w:val="center"/>
              <w:rPr>
                <w:bCs/>
              </w:rPr>
            </w:pPr>
          </w:p>
        </w:tc>
      </w:tr>
      <w:tr w:rsidR="00607E8B" w:rsidRPr="006B7123" w14:paraId="3D21B258" w14:textId="77777777" w:rsidTr="00607E8B">
        <w:trPr>
          <w:gridAfter w:val="2"/>
          <w:wAfter w:w="1784" w:type="dxa"/>
        </w:trPr>
        <w:tc>
          <w:tcPr>
            <w:tcW w:w="454" w:type="dxa"/>
            <w:shd w:val="clear" w:color="auto" w:fill="DBE5F1" w:themeFill="accent1" w:themeFillTint="33"/>
          </w:tcPr>
          <w:p w14:paraId="4D68827E"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3D630280" w14:textId="5D4B6FFD" w:rsidR="00607E8B" w:rsidRPr="006B7123" w:rsidRDefault="00607E8B" w:rsidP="00103715">
            <w:pPr>
              <w:tabs>
                <w:tab w:val="left" w:pos="1418"/>
                <w:tab w:val="left" w:pos="3969"/>
              </w:tabs>
              <w:rPr>
                <w:bCs/>
              </w:rPr>
            </w:pPr>
            <w:r>
              <w:t>7.4.10.3</w:t>
            </w:r>
          </w:p>
        </w:tc>
        <w:tc>
          <w:tcPr>
            <w:tcW w:w="4820" w:type="dxa"/>
            <w:shd w:val="clear" w:color="auto" w:fill="DBE5F1" w:themeFill="accent1" w:themeFillTint="33"/>
          </w:tcPr>
          <w:p w14:paraId="1A63C377" w14:textId="33CE6578" w:rsidR="00607E8B" w:rsidRPr="006B7123" w:rsidRDefault="00607E8B" w:rsidP="00607E8B">
            <w:pPr>
              <w:tabs>
                <w:tab w:val="left" w:pos="1418"/>
                <w:tab w:val="left" w:pos="3969"/>
              </w:tabs>
            </w:pPr>
            <w:r>
              <w:t>Wenn irgendein Unterschied zwischen den vorherigen Verwendungsbedingungen und jenen, die im sicherheitsbezogenen E/E/PE-System vorliegen werden, besteht, muss eine Einflussanalyse zu den Unterschieden durchgeführt werden, die eine angemessene Kombination von analytischen Methoden und Tests verwendet, um zu zeigen, dass die Wahrscheinlichkeit aller gefahrbringenden systematischen Fehler gering genug ist, um den (die) erforderlichen Sicherheits-Integritätslevel der Sicherheitsfunktion(en), die das Element verwendet(en), zu erreichen.</w:t>
            </w:r>
          </w:p>
        </w:tc>
        <w:tc>
          <w:tcPr>
            <w:tcW w:w="1842" w:type="dxa"/>
            <w:shd w:val="clear" w:color="auto" w:fill="DBE5F1" w:themeFill="accent1" w:themeFillTint="33"/>
          </w:tcPr>
          <w:p w14:paraId="004E7357"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5CAB928A" w14:textId="77777777" w:rsidR="00607E8B" w:rsidRPr="006B7123" w:rsidRDefault="00607E8B" w:rsidP="00103715">
            <w:pPr>
              <w:tabs>
                <w:tab w:val="left" w:pos="1418"/>
                <w:tab w:val="left" w:pos="3969"/>
              </w:tabs>
              <w:jc w:val="center"/>
              <w:rPr>
                <w:bCs/>
              </w:rPr>
            </w:pPr>
          </w:p>
        </w:tc>
      </w:tr>
      <w:tr w:rsidR="00607E8B" w:rsidRPr="006B7123" w14:paraId="14250B59" w14:textId="77777777" w:rsidTr="00431506">
        <w:trPr>
          <w:gridAfter w:val="2"/>
          <w:wAfter w:w="1784" w:type="dxa"/>
        </w:trPr>
        <w:tc>
          <w:tcPr>
            <w:tcW w:w="454" w:type="dxa"/>
            <w:shd w:val="clear" w:color="auto" w:fill="auto"/>
          </w:tcPr>
          <w:p w14:paraId="4EE3330A" w14:textId="77777777" w:rsidR="00607E8B" w:rsidRPr="006B7123" w:rsidRDefault="00607E8B" w:rsidP="00103715">
            <w:pPr>
              <w:tabs>
                <w:tab w:val="left" w:pos="1418"/>
                <w:tab w:val="left" w:pos="3969"/>
              </w:tabs>
              <w:rPr>
                <w:bCs/>
              </w:rPr>
            </w:pPr>
          </w:p>
        </w:tc>
        <w:tc>
          <w:tcPr>
            <w:tcW w:w="1374" w:type="dxa"/>
            <w:shd w:val="clear" w:color="auto" w:fill="auto"/>
          </w:tcPr>
          <w:p w14:paraId="7D29D5E7" w14:textId="77777777" w:rsidR="00607E8B" w:rsidRPr="006B7123" w:rsidRDefault="00607E8B" w:rsidP="00103715">
            <w:pPr>
              <w:tabs>
                <w:tab w:val="left" w:pos="1418"/>
                <w:tab w:val="left" w:pos="3969"/>
              </w:tabs>
              <w:rPr>
                <w:bCs/>
              </w:rPr>
            </w:pPr>
          </w:p>
        </w:tc>
        <w:tc>
          <w:tcPr>
            <w:tcW w:w="4820" w:type="dxa"/>
            <w:shd w:val="clear" w:color="auto" w:fill="auto"/>
          </w:tcPr>
          <w:p w14:paraId="490005DD" w14:textId="77777777" w:rsidR="00607E8B" w:rsidRPr="006B7123" w:rsidRDefault="00607E8B" w:rsidP="00103715">
            <w:pPr>
              <w:tabs>
                <w:tab w:val="left" w:pos="1418"/>
                <w:tab w:val="left" w:pos="3969"/>
              </w:tabs>
            </w:pPr>
          </w:p>
        </w:tc>
        <w:tc>
          <w:tcPr>
            <w:tcW w:w="1842" w:type="dxa"/>
            <w:shd w:val="clear" w:color="auto" w:fill="auto"/>
          </w:tcPr>
          <w:p w14:paraId="20EDCE5F" w14:textId="77777777" w:rsidR="00607E8B" w:rsidRPr="006B7123" w:rsidRDefault="00607E8B" w:rsidP="00103715">
            <w:pPr>
              <w:tabs>
                <w:tab w:val="left" w:pos="1418"/>
                <w:tab w:val="left" w:pos="3969"/>
              </w:tabs>
              <w:rPr>
                <w:bCs/>
              </w:rPr>
            </w:pPr>
          </w:p>
        </w:tc>
        <w:tc>
          <w:tcPr>
            <w:tcW w:w="892" w:type="dxa"/>
            <w:shd w:val="clear" w:color="auto" w:fill="auto"/>
          </w:tcPr>
          <w:p w14:paraId="5E12D93E" w14:textId="77777777" w:rsidR="00607E8B" w:rsidRPr="006B7123" w:rsidRDefault="00607E8B" w:rsidP="00103715">
            <w:pPr>
              <w:tabs>
                <w:tab w:val="left" w:pos="1418"/>
                <w:tab w:val="left" w:pos="3969"/>
              </w:tabs>
              <w:jc w:val="center"/>
              <w:rPr>
                <w:bCs/>
              </w:rPr>
            </w:pPr>
          </w:p>
        </w:tc>
      </w:tr>
      <w:tr w:rsidR="00607E8B" w:rsidRPr="006B7123" w14:paraId="1F8878D2" w14:textId="77777777" w:rsidTr="00607E8B">
        <w:trPr>
          <w:gridAfter w:val="2"/>
          <w:wAfter w:w="1784" w:type="dxa"/>
        </w:trPr>
        <w:tc>
          <w:tcPr>
            <w:tcW w:w="454" w:type="dxa"/>
            <w:shd w:val="clear" w:color="auto" w:fill="DBE5F1" w:themeFill="accent1" w:themeFillTint="33"/>
          </w:tcPr>
          <w:p w14:paraId="3D7AD92F"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2CEAA948" w14:textId="4E7B0223" w:rsidR="00607E8B" w:rsidRPr="006B7123" w:rsidRDefault="00607E8B" w:rsidP="00103715">
            <w:pPr>
              <w:tabs>
                <w:tab w:val="left" w:pos="1418"/>
                <w:tab w:val="left" w:pos="3969"/>
              </w:tabs>
              <w:rPr>
                <w:bCs/>
              </w:rPr>
            </w:pPr>
            <w:r>
              <w:t>7.4.10.4</w:t>
            </w:r>
          </w:p>
        </w:tc>
        <w:tc>
          <w:tcPr>
            <w:tcW w:w="4820" w:type="dxa"/>
            <w:shd w:val="clear" w:color="auto" w:fill="DBE5F1" w:themeFill="accent1" w:themeFillTint="33"/>
          </w:tcPr>
          <w:p w14:paraId="3882A26E" w14:textId="77777777" w:rsidR="00607E8B" w:rsidRDefault="00607E8B" w:rsidP="00607E8B">
            <w:pPr>
              <w:tabs>
                <w:tab w:val="left" w:pos="1418"/>
                <w:tab w:val="left" w:pos="3969"/>
              </w:tabs>
            </w:pPr>
            <w:r>
              <w:t xml:space="preserve">Es muss eine sicherheitsbezogene Rechtfertigung der Betriebsbewährung unter Verwendung der vorhandenen Informationen aus 7.4.10.2 dokumentiert werden, dass das Element die erforderliche Sicherheitsfunktion mit der erforderlichen systematischen Sicherheitsintegrität unterstützt. Diese muss einschließen: </w:t>
            </w:r>
          </w:p>
          <w:p w14:paraId="12F246AB" w14:textId="77777777" w:rsidR="00607E8B" w:rsidRDefault="00607E8B" w:rsidP="00607E8B">
            <w:pPr>
              <w:tabs>
                <w:tab w:val="left" w:pos="1418"/>
                <w:tab w:val="left" w:pos="3969"/>
              </w:tabs>
            </w:pPr>
          </w:p>
          <w:p w14:paraId="1A7A5D4C" w14:textId="77777777" w:rsidR="00607E8B" w:rsidRDefault="00607E8B" w:rsidP="00607E8B">
            <w:pPr>
              <w:tabs>
                <w:tab w:val="left" w:pos="1418"/>
                <w:tab w:val="left" w:pos="3969"/>
              </w:tabs>
            </w:pPr>
            <w:r>
              <w:t xml:space="preserve">a) die Eignungsanalyse und Tests des Elements für die vorgesehene Anwendung; </w:t>
            </w:r>
          </w:p>
          <w:p w14:paraId="7ADAF852" w14:textId="77777777" w:rsidR="00607E8B" w:rsidRDefault="00607E8B" w:rsidP="00607E8B">
            <w:pPr>
              <w:tabs>
                <w:tab w:val="left" w:pos="1418"/>
                <w:tab w:val="left" w:pos="3969"/>
              </w:tabs>
            </w:pPr>
          </w:p>
          <w:p w14:paraId="1D4841EA" w14:textId="77777777" w:rsidR="00607E8B" w:rsidRDefault="00607E8B" w:rsidP="00607E8B">
            <w:pPr>
              <w:tabs>
                <w:tab w:val="left" w:pos="1418"/>
                <w:tab w:val="left" w:pos="3969"/>
              </w:tabs>
            </w:pPr>
            <w:r>
              <w:t xml:space="preserve">b) die Demonstration der Gleichwertigkeit zwischen dem vorgesehenen Betrieb und der vorherigen Betriebserfahrung, einschließlich der Einflussanalyse zu den Unterschieden; </w:t>
            </w:r>
          </w:p>
          <w:p w14:paraId="0F1314F8" w14:textId="77777777" w:rsidR="00607E8B" w:rsidRDefault="00607E8B" w:rsidP="00607E8B">
            <w:pPr>
              <w:tabs>
                <w:tab w:val="left" w:pos="1418"/>
                <w:tab w:val="left" w:pos="3969"/>
              </w:tabs>
            </w:pPr>
          </w:p>
          <w:p w14:paraId="416CF464" w14:textId="55789C5A" w:rsidR="00607E8B" w:rsidRPr="006B7123" w:rsidRDefault="00607E8B" w:rsidP="00607E8B">
            <w:pPr>
              <w:tabs>
                <w:tab w:val="left" w:pos="1418"/>
                <w:tab w:val="left" w:pos="3969"/>
              </w:tabs>
            </w:pPr>
            <w:r>
              <w:t>c) den statistischen Nachweis.</w:t>
            </w:r>
          </w:p>
        </w:tc>
        <w:tc>
          <w:tcPr>
            <w:tcW w:w="1842" w:type="dxa"/>
            <w:shd w:val="clear" w:color="auto" w:fill="DBE5F1" w:themeFill="accent1" w:themeFillTint="33"/>
          </w:tcPr>
          <w:p w14:paraId="0BE873E0"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6FB22027" w14:textId="77777777" w:rsidR="00607E8B" w:rsidRPr="006B7123" w:rsidRDefault="00607E8B" w:rsidP="00103715">
            <w:pPr>
              <w:tabs>
                <w:tab w:val="left" w:pos="1418"/>
                <w:tab w:val="left" w:pos="3969"/>
              </w:tabs>
              <w:jc w:val="center"/>
              <w:rPr>
                <w:bCs/>
              </w:rPr>
            </w:pPr>
          </w:p>
        </w:tc>
      </w:tr>
      <w:tr w:rsidR="00607E8B" w:rsidRPr="006B7123" w14:paraId="24773F88" w14:textId="77777777" w:rsidTr="00431506">
        <w:trPr>
          <w:gridAfter w:val="2"/>
          <w:wAfter w:w="1784" w:type="dxa"/>
        </w:trPr>
        <w:tc>
          <w:tcPr>
            <w:tcW w:w="454" w:type="dxa"/>
            <w:shd w:val="clear" w:color="auto" w:fill="auto"/>
          </w:tcPr>
          <w:p w14:paraId="1830ACD6" w14:textId="77777777" w:rsidR="00607E8B" w:rsidRPr="006B7123" w:rsidRDefault="00607E8B" w:rsidP="00103715">
            <w:pPr>
              <w:tabs>
                <w:tab w:val="left" w:pos="1418"/>
                <w:tab w:val="left" w:pos="3969"/>
              </w:tabs>
              <w:rPr>
                <w:bCs/>
              </w:rPr>
            </w:pPr>
          </w:p>
        </w:tc>
        <w:tc>
          <w:tcPr>
            <w:tcW w:w="1374" w:type="dxa"/>
            <w:shd w:val="clear" w:color="auto" w:fill="auto"/>
          </w:tcPr>
          <w:p w14:paraId="1E635D78" w14:textId="77777777" w:rsidR="00607E8B" w:rsidRPr="006B7123" w:rsidRDefault="00607E8B" w:rsidP="00103715">
            <w:pPr>
              <w:tabs>
                <w:tab w:val="left" w:pos="1418"/>
                <w:tab w:val="left" w:pos="3969"/>
              </w:tabs>
              <w:rPr>
                <w:bCs/>
              </w:rPr>
            </w:pPr>
          </w:p>
        </w:tc>
        <w:tc>
          <w:tcPr>
            <w:tcW w:w="4820" w:type="dxa"/>
            <w:shd w:val="clear" w:color="auto" w:fill="auto"/>
          </w:tcPr>
          <w:p w14:paraId="65058242" w14:textId="77777777" w:rsidR="00607E8B" w:rsidRPr="006B7123" w:rsidRDefault="00607E8B" w:rsidP="00103715">
            <w:pPr>
              <w:tabs>
                <w:tab w:val="left" w:pos="1418"/>
                <w:tab w:val="left" w:pos="3969"/>
              </w:tabs>
            </w:pPr>
          </w:p>
        </w:tc>
        <w:tc>
          <w:tcPr>
            <w:tcW w:w="1842" w:type="dxa"/>
            <w:shd w:val="clear" w:color="auto" w:fill="auto"/>
          </w:tcPr>
          <w:p w14:paraId="1F630AA0" w14:textId="77777777" w:rsidR="00607E8B" w:rsidRPr="006B7123" w:rsidRDefault="00607E8B" w:rsidP="00103715">
            <w:pPr>
              <w:tabs>
                <w:tab w:val="left" w:pos="1418"/>
                <w:tab w:val="left" w:pos="3969"/>
              </w:tabs>
              <w:rPr>
                <w:bCs/>
              </w:rPr>
            </w:pPr>
          </w:p>
        </w:tc>
        <w:tc>
          <w:tcPr>
            <w:tcW w:w="892" w:type="dxa"/>
            <w:shd w:val="clear" w:color="auto" w:fill="auto"/>
          </w:tcPr>
          <w:p w14:paraId="359B5E23" w14:textId="77777777" w:rsidR="00607E8B" w:rsidRPr="006B7123" w:rsidRDefault="00607E8B" w:rsidP="00103715">
            <w:pPr>
              <w:tabs>
                <w:tab w:val="left" w:pos="1418"/>
                <w:tab w:val="left" w:pos="3969"/>
              </w:tabs>
              <w:jc w:val="center"/>
              <w:rPr>
                <w:bCs/>
              </w:rPr>
            </w:pPr>
          </w:p>
        </w:tc>
      </w:tr>
      <w:tr w:rsidR="00607E8B" w:rsidRPr="006B7123" w14:paraId="7CCC4C61" w14:textId="77777777" w:rsidTr="00607E8B">
        <w:trPr>
          <w:gridAfter w:val="2"/>
          <w:wAfter w:w="1784" w:type="dxa"/>
        </w:trPr>
        <w:tc>
          <w:tcPr>
            <w:tcW w:w="454" w:type="dxa"/>
            <w:shd w:val="clear" w:color="auto" w:fill="DBE5F1" w:themeFill="accent1" w:themeFillTint="33"/>
          </w:tcPr>
          <w:p w14:paraId="6D7F1159"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3EC96F27" w14:textId="1821FB89" w:rsidR="00607E8B" w:rsidRPr="006B7123" w:rsidRDefault="00607E8B" w:rsidP="00103715">
            <w:pPr>
              <w:tabs>
                <w:tab w:val="left" w:pos="1418"/>
                <w:tab w:val="left" w:pos="3969"/>
              </w:tabs>
              <w:rPr>
                <w:bCs/>
              </w:rPr>
            </w:pPr>
            <w:r>
              <w:t>7.4.10.5</w:t>
            </w:r>
          </w:p>
        </w:tc>
        <w:tc>
          <w:tcPr>
            <w:tcW w:w="4820" w:type="dxa"/>
            <w:shd w:val="clear" w:color="auto" w:fill="DBE5F1" w:themeFill="accent1" w:themeFillTint="33"/>
          </w:tcPr>
          <w:p w14:paraId="160F8CA7" w14:textId="77777777" w:rsidR="00607E8B" w:rsidRDefault="00607E8B" w:rsidP="00607E8B">
            <w:pPr>
              <w:tabs>
                <w:tab w:val="left" w:pos="1418"/>
                <w:tab w:val="left" w:pos="3969"/>
              </w:tabs>
            </w:pPr>
            <w:r>
              <w:t xml:space="preserve">Die folgenden Faktoren müssen bei der Entscheidung in Betracht gezogen werden, ob die obigen Anforderungen (7.4.10.1 bis 7.4.10.4) sowohl in Bezug auf den Geltungsbereich als auch auf den Detaillierungsgrad der verfügbaren Informationen erfüllt worden sind oder nicht (siehe auch IEC 61508-1, 4.5): </w:t>
            </w:r>
          </w:p>
          <w:p w14:paraId="057D0E08" w14:textId="77777777" w:rsidR="00607E8B" w:rsidRDefault="00607E8B" w:rsidP="00607E8B">
            <w:pPr>
              <w:tabs>
                <w:tab w:val="left" w:pos="1418"/>
                <w:tab w:val="left" w:pos="3969"/>
              </w:tabs>
            </w:pPr>
          </w:p>
          <w:p w14:paraId="1A3ED374" w14:textId="77777777" w:rsidR="00607E8B" w:rsidRDefault="00607E8B" w:rsidP="00607E8B">
            <w:pPr>
              <w:tabs>
                <w:tab w:val="left" w:pos="1418"/>
                <w:tab w:val="left" w:pos="3969"/>
              </w:tabs>
            </w:pPr>
            <w:r>
              <w:t xml:space="preserve">a) die Komplexität des Elements; </w:t>
            </w:r>
          </w:p>
          <w:p w14:paraId="7F13D59E" w14:textId="77777777" w:rsidR="00607E8B" w:rsidRDefault="00607E8B" w:rsidP="00607E8B">
            <w:pPr>
              <w:tabs>
                <w:tab w:val="left" w:pos="1418"/>
                <w:tab w:val="left" w:pos="3969"/>
              </w:tabs>
            </w:pPr>
          </w:p>
          <w:p w14:paraId="525CEE81" w14:textId="77777777" w:rsidR="00607E8B" w:rsidRDefault="00607E8B" w:rsidP="00607E8B">
            <w:pPr>
              <w:tabs>
                <w:tab w:val="left" w:pos="1418"/>
                <w:tab w:val="left" w:pos="3969"/>
              </w:tabs>
            </w:pPr>
            <w:r>
              <w:t xml:space="preserve">b) die für das Element erforderliche systematische Eignung; </w:t>
            </w:r>
          </w:p>
          <w:p w14:paraId="1514D195" w14:textId="77777777" w:rsidR="00607E8B" w:rsidRDefault="00607E8B" w:rsidP="00607E8B">
            <w:pPr>
              <w:tabs>
                <w:tab w:val="left" w:pos="1418"/>
                <w:tab w:val="left" w:pos="3969"/>
              </w:tabs>
            </w:pPr>
          </w:p>
          <w:p w14:paraId="50BA13B1" w14:textId="5DF82E4B" w:rsidR="00607E8B" w:rsidRPr="006B7123" w:rsidRDefault="00607E8B" w:rsidP="00607E8B">
            <w:pPr>
              <w:tabs>
                <w:tab w:val="left" w:pos="1418"/>
                <w:tab w:val="left" w:pos="3969"/>
              </w:tabs>
            </w:pPr>
            <w:r>
              <w:t>c) die Neuheit des Entwurfs.</w:t>
            </w:r>
          </w:p>
        </w:tc>
        <w:tc>
          <w:tcPr>
            <w:tcW w:w="1842" w:type="dxa"/>
            <w:shd w:val="clear" w:color="auto" w:fill="DBE5F1" w:themeFill="accent1" w:themeFillTint="33"/>
          </w:tcPr>
          <w:p w14:paraId="0D92560E"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41FC0804" w14:textId="77777777" w:rsidR="00607E8B" w:rsidRPr="006B7123" w:rsidRDefault="00607E8B" w:rsidP="00103715">
            <w:pPr>
              <w:tabs>
                <w:tab w:val="left" w:pos="1418"/>
                <w:tab w:val="left" w:pos="3969"/>
              </w:tabs>
              <w:jc w:val="center"/>
              <w:rPr>
                <w:bCs/>
              </w:rPr>
            </w:pPr>
          </w:p>
        </w:tc>
      </w:tr>
      <w:tr w:rsidR="00607E8B" w:rsidRPr="006B7123" w14:paraId="501A7BB5" w14:textId="77777777" w:rsidTr="00431506">
        <w:trPr>
          <w:gridAfter w:val="2"/>
          <w:wAfter w:w="1784" w:type="dxa"/>
        </w:trPr>
        <w:tc>
          <w:tcPr>
            <w:tcW w:w="454" w:type="dxa"/>
            <w:shd w:val="clear" w:color="auto" w:fill="auto"/>
          </w:tcPr>
          <w:p w14:paraId="049AEFBB" w14:textId="77777777" w:rsidR="00607E8B" w:rsidRPr="006B7123" w:rsidRDefault="00607E8B" w:rsidP="00103715">
            <w:pPr>
              <w:tabs>
                <w:tab w:val="left" w:pos="1418"/>
                <w:tab w:val="left" w:pos="3969"/>
              </w:tabs>
              <w:rPr>
                <w:bCs/>
              </w:rPr>
            </w:pPr>
          </w:p>
        </w:tc>
        <w:tc>
          <w:tcPr>
            <w:tcW w:w="1374" w:type="dxa"/>
            <w:shd w:val="clear" w:color="auto" w:fill="auto"/>
          </w:tcPr>
          <w:p w14:paraId="46EB7ACD" w14:textId="77777777" w:rsidR="00607E8B" w:rsidRPr="006B7123" w:rsidRDefault="00607E8B" w:rsidP="00103715">
            <w:pPr>
              <w:tabs>
                <w:tab w:val="left" w:pos="1418"/>
                <w:tab w:val="left" w:pos="3969"/>
              </w:tabs>
              <w:rPr>
                <w:bCs/>
              </w:rPr>
            </w:pPr>
          </w:p>
        </w:tc>
        <w:tc>
          <w:tcPr>
            <w:tcW w:w="4820" w:type="dxa"/>
            <w:shd w:val="clear" w:color="auto" w:fill="auto"/>
          </w:tcPr>
          <w:p w14:paraId="52D2E835" w14:textId="77777777" w:rsidR="00607E8B" w:rsidRPr="006B7123" w:rsidRDefault="00607E8B" w:rsidP="00103715">
            <w:pPr>
              <w:tabs>
                <w:tab w:val="left" w:pos="1418"/>
                <w:tab w:val="left" w:pos="3969"/>
              </w:tabs>
            </w:pPr>
          </w:p>
        </w:tc>
        <w:tc>
          <w:tcPr>
            <w:tcW w:w="1842" w:type="dxa"/>
            <w:shd w:val="clear" w:color="auto" w:fill="auto"/>
          </w:tcPr>
          <w:p w14:paraId="00231C03" w14:textId="77777777" w:rsidR="00607E8B" w:rsidRPr="006B7123" w:rsidRDefault="00607E8B" w:rsidP="00103715">
            <w:pPr>
              <w:tabs>
                <w:tab w:val="left" w:pos="1418"/>
                <w:tab w:val="left" w:pos="3969"/>
              </w:tabs>
              <w:rPr>
                <w:bCs/>
              </w:rPr>
            </w:pPr>
          </w:p>
        </w:tc>
        <w:tc>
          <w:tcPr>
            <w:tcW w:w="892" w:type="dxa"/>
            <w:shd w:val="clear" w:color="auto" w:fill="auto"/>
          </w:tcPr>
          <w:p w14:paraId="5DF66200" w14:textId="77777777" w:rsidR="00607E8B" w:rsidRPr="006B7123" w:rsidRDefault="00607E8B" w:rsidP="00103715">
            <w:pPr>
              <w:tabs>
                <w:tab w:val="left" w:pos="1418"/>
                <w:tab w:val="left" w:pos="3969"/>
              </w:tabs>
              <w:jc w:val="center"/>
              <w:rPr>
                <w:bCs/>
              </w:rPr>
            </w:pPr>
          </w:p>
        </w:tc>
      </w:tr>
      <w:tr w:rsidR="00607E8B" w:rsidRPr="006B7123" w14:paraId="5D5D39D5" w14:textId="77777777" w:rsidTr="00607E8B">
        <w:trPr>
          <w:gridAfter w:val="2"/>
          <w:wAfter w:w="1784" w:type="dxa"/>
        </w:trPr>
        <w:tc>
          <w:tcPr>
            <w:tcW w:w="454" w:type="dxa"/>
            <w:shd w:val="clear" w:color="auto" w:fill="DBE5F1" w:themeFill="accent1" w:themeFillTint="33"/>
          </w:tcPr>
          <w:p w14:paraId="5E309F7E"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0A6386EF" w14:textId="4EB6D27B" w:rsidR="00607E8B" w:rsidRPr="006B7123" w:rsidRDefault="00607E8B" w:rsidP="00103715">
            <w:pPr>
              <w:tabs>
                <w:tab w:val="left" w:pos="1418"/>
                <w:tab w:val="left" w:pos="3969"/>
              </w:tabs>
              <w:rPr>
                <w:bCs/>
              </w:rPr>
            </w:pPr>
            <w:r>
              <w:t>7.4.10.6</w:t>
            </w:r>
          </w:p>
        </w:tc>
        <w:tc>
          <w:tcPr>
            <w:tcW w:w="4820" w:type="dxa"/>
            <w:shd w:val="clear" w:color="auto" w:fill="DBE5F1" w:themeFill="accent1" w:themeFillTint="33"/>
          </w:tcPr>
          <w:p w14:paraId="273C305B" w14:textId="79E5A45A" w:rsidR="00607E8B" w:rsidRPr="006B7123" w:rsidRDefault="00607E8B" w:rsidP="00607E8B">
            <w:pPr>
              <w:tabs>
                <w:tab w:val="left" w:pos="1418"/>
                <w:tab w:val="left" w:pos="3969"/>
              </w:tabs>
            </w:pPr>
            <w:r>
              <w:t xml:space="preserve">Es muss ein zufriedenstellender Nachweis vorliegen, dass die vorhandenen </w:t>
            </w:r>
            <w:proofErr w:type="spellStart"/>
            <w:r>
              <w:t>Elementefunktionen</w:t>
            </w:r>
            <w:proofErr w:type="spellEnd"/>
            <w:r>
              <w:t xml:space="preserve">, die nicht in die Demonstration der Betriebsbewährung einbezogen sind, die Sicherheitsintegrität der verwendeten </w:t>
            </w:r>
            <w:proofErr w:type="spellStart"/>
            <w:r>
              <w:t>Elementefunktionen</w:t>
            </w:r>
            <w:proofErr w:type="spellEnd"/>
            <w:r>
              <w:t xml:space="preserve"> nicht nachteilig beeinflussen können.</w:t>
            </w:r>
          </w:p>
        </w:tc>
        <w:tc>
          <w:tcPr>
            <w:tcW w:w="1842" w:type="dxa"/>
            <w:shd w:val="clear" w:color="auto" w:fill="DBE5F1" w:themeFill="accent1" w:themeFillTint="33"/>
          </w:tcPr>
          <w:p w14:paraId="4B17C902"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6A87232C" w14:textId="77777777" w:rsidR="00607E8B" w:rsidRPr="006B7123" w:rsidRDefault="00607E8B" w:rsidP="00103715">
            <w:pPr>
              <w:tabs>
                <w:tab w:val="left" w:pos="1418"/>
                <w:tab w:val="left" w:pos="3969"/>
              </w:tabs>
              <w:jc w:val="center"/>
              <w:rPr>
                <w:bCs/>
              </w:rPr>
            </w:pPr>
          </w:p>
        </w:tc>
      </w:tr>
      <w:tr w:rsidR="00607E8B" w:rsidRPr="006B7123" w14:paraId="4650C9CC" w14:textId="77777777" w:rsidTr="00431506">
        <w:trPr>
          <w:gridAfter w:val="2"/>
          <w:wAfter w:w="1784" w:type="dxa"/>
        </w:trPr>
        <w:tc>
          <w:tcPr>
            <w:tcW w:w="454" w:type="dxa"/>
            <w:shd w:val="clear" w:color="auto" w:fill="auto"/>
          </w:tcPr>
          <w:p w14:paraId="74C39431" w14:textId="77777777" w:rsidR="00607E8B" w:rsidRPr="006B7123" w:rsidRDefault="00607E8B" w:rsidP="00103715">
            <w:pPr>
              <w:tabs>
                <w:tab w:val="left" w:pos="1418"/>
                <w:tab w:val="left" w:pos="3969"/>
              </w:tabs>
              <w:rPr>
                <w:bCs/>
              </w:rPr>
            </w:pPr>
          </w:p>
        </w:tc>
        <w:tc>
          <w:tcPr>
            <w:tcW w:w="1374" w:type="dxa"/>
            <w:shd w:val="clear" w:color="auto" w:fill="auto"/>
          </w:tcPr>
          <w:p w14:paraId="0E1911AB" w14:textId="77777777" w:rsidR="00607E8B" w:rsidRPr="006B7123" w:rsidRDefault="00607E8B" w:rsidP="00103715">
            <w:pPr>
              <w:tabs>
                <w:tab w:val="left" w:pos="1418"/>
                <w:tab w:val="left" w:pos="3969"/>
              </w:tabs>
              <w:rPr>
                <w:bCs/>
              </w:rPr>
            </w:pPr>
          </w:p>
        </w:tc>
        <w:tc>
          <w:tcPr>
            <w:tcW w:w="4820" w:type="dxa"/>
            <w:shd w:val="clear" w:color="auto" w:fill="auto"/>
          </w:tcPr>
          <w:p w14:paraId="72C775F4" w14:textId="77777777" w:rsidR="00607E8B" w:rsidRPr="006B7123" w:rsidRDefault="00607E8B" w:rsidP="00103715">
            <w:pPr>
              <w:tabs>
                <w:tab w:val="left" w:pos="1418"/>
                <w:tab w:val="left" w:pos="3969"/>
              </w:tabs>
            </w:pPr>
          </w:p>
        </w:tc>
        <w:tc>
          <w:tcPr>
            <w:tcW w:w="1842" w:type="dxa"/>
            <w:shd w:val="clear" w:color="auto" w:fill="auto"/>
          </w:tcPr>
          <w:p w14:paraId="6905119E" w14:textId="77777777" w:rsidR="00607E8B" w:rsidRPr="006B7123" w:rsidRDefault="00607E8B" w:rsidP="00103715">
            <w:pPr>
              <w:tabs>
                <w:tab w:val="left" w:pos="1418"/>
                <w:tab w:val="left" w:pos="3969"/>
              </w:tabs>
              <w:rPr>
                <w:bCs/>
              </w:rPr>
            </w:pPr>
          </w:p>
        </w:tc>
        <w:tc>
          <w:tcPr>
            <w:tcW w:w="892" w:type="dxa"/>
            <w:shd w:val="clear" w:color="auto" w:fill="auto"/>
          </w:tcPr>
          <w:p w14:paraId="0281BD88" w14:textId="77777777" w:rsidR="00607E8B" w:rsidRPr="006B7123" w:rsidRDefault="00607E8B" w:rsidP="00103715">
            <w:pPr>
              <w:tabs>
                <w:tab w:val="left" w:pos="1418"/>
                <w:tab w:val="left" w:pos="3969"/>
              </w:tabs>
              <w:jc w:val="center"/>
              <w:rPr>
                <w:bCs/>
              </w:rPr>
            </w:pPr>
          </w:p>
        </w:tc>
      </w:tr>
      <w:tr w:rsidR="00607E8B" w:rsidRPr="006B7123" w14:paraId="7739ED48" w14:textId="77777777" w:rsidTr="00607E8B">
        <w:trPr>
          <w:gridAfter w:val="2"/>
          <w:wAfter w:w="1784" w:type="dxa"/>
        </w:trPr>
        <w:tc>
          <w:tcPr>
            <w:tcW w:w="454" w:type="dxa"/>
            <w:shd w:val="clear" w:color="auto" w:fill="DBE5F1" w:themeFill="accent1" w:themeFillTint="33"/>
          </w:tcPr>
          <w:p w14:paraId="47BDCF53"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57C77725" w14:textId="0882EF6A" w:rsidR="00607E8B" w:rsidRPr="006B7123" w:rsidRDefault="00607E8B" w:rsidP="00103715">
            <w:pPr>
              <w:tabs>
                <w:tab w:val="left" w:pos="1418"/>
                <w:tab w:val="left" w:pos="3969"/>
              </w:tabs>
              <w:rPr>
                <w:bCs/>
              </w:rPr>
            </w:pPr>
            <w:r>
              <w:t>7.4.10.7</w:t>
            </w:r>
          </w:p>
        </w:tc>
        <w:tc>
          <w:tcPr>
            <w:tcW w:w="4820" w:type="dxa"/>
            <w:shd w:val="clear" w:color="auto" w:fill="DBE5F1" w:themeFill="accent1" w:themeFillTint="33"/>
          </w:tcPr>
          <w:p w14:paraId="1A32B809" w14:textId="3A55CC14" w:rsidR="00607E8B" w:rsidRPr="006B7123" w:rsidRDefault="00607E8B" w:rsidP="00103715">
            <w:pPr>
              <w:tabs>
                <w:tab w:val="left" w:pos="1418"/>
                <w:tab w:val="left" w:pos="3969"/>
              </w:tabs>
            </w:pPr>
            <w:r>
              <w:t>Jede zukünftige Modifikation eines betriebsbewährten Elements muss mit den Anforderungen von 7.8 und IEC 61508-3 übereinstimmen.</w:t>
            </w:r>
          </w:p>
        </w:tc>
        <w:tc>
          <w:tcPr>
            <w:tcW w:w="1842" w:type="dxa"/>
            <w:shd w:val="clear" w:color="auto" w:fill="DBE5F1" w:themeFill="accent1" w:themeFillTint="33"/>
          </w:tcPr>
          <w:p w14:paraId="26CAF2D5"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52D2ACBF" w14:textId="77777777" w:rsidR="00607E8B" w:rsidRPr="006B7123" w:rsidRDefault="00607E8B" w:rsidP="00103715">
            <w:pPr>
              <w:tabs>
                <w:tab w:val="left" w:pos="1418"/>
                <w:tab w:val="left" w:pos="3969"/>
              </w:tabs>
              <w:jc w:val="center"/>
              <w:rPr>
                <w:bCs/>
              </w:rPr>
            </w:pPr>
          </w:p>
        </w:tc>
      </w:tr>
      <w:tr w:rsidR="00607E8B" w:rsidRPr="006B7123" w14:paraId="1B841158" w14:textId="77777777" w:rsidTr="00431506">
        <w:trPr>
          <w:gridAfter w:val="2"/>
          <w:wAfter w:w="1784" w:type="dxa"/>
        </w:trPr>
        <w:tc>
          <w:tcPr>
            <w:tcW w:w="454" w:type="dxa"/>
            <w:shd w:val="clear" w:color="auto" w:fill="auto"/>
          </w:tcPr>
          <w:p w14:paraId="1D0F47DB" w14:textId="77777777" w:rsidR="00607E8B" w:rsidRPr="006B7123" w:rsidRDefault="00607E8B" w:rsidP="00103715">
            <w:pPr>
              <w:tabs>
                <w:tab w:val="left" w:pos="1418"/>
                <w:tab w:val="left" w:pos="3969"/>
              </w:tabs>
              <w:rPr>
                <w:bCs/>
              </w:rPr>
            </w:pPr>
          </w:p>
        </w:tc>
        <w:tc>
          <w:tcPr>
            <w:tcW w:w="1374" w:type="dxa"/>
            <w:shd w:val="clear" w:color="auto" w:fill="auto"/>
          </w:tcPr>
          <w:p w14:paraId="6E445C52" w14:textId="77777777" w:rsidR="00607E8B" w:rsidRPr="006B7123" w:rsidRDefault="00607E8B" w:rsidP="00103715">
            <w:pPr>
              <w:tabs>
                <w:tab w:val="left" w:pos="1418"/>
                <w:tab w:val="left" w:pos="3969"/>
              </w:tabs>
              <w:rPr>
                <w:bCs/>
              </w:rPr>
            </w:pPr>
          </w:p>
        </w:tc>
        <w:tc>
          <w:tcPr>
            <w:tcW w:w="4820" w:type="dxa"/>
            <w:shd w:val="clear" w:color="auto" w:fill="auto"/>
          </w:tcPr>
          <w:p w14:paraId="4F96A5BB" w14:textId="77777777" w:rsidR="00607E8B" w:rsidRPr="006B7123" w:rsidRDefault="00607E8B" w:rsidP="00103715">
            <w:pPr>
              <w:tabs>
                <w:tab w:val="left" w:pos="1418"/>
                <w:tab w:val="left" w:pos="3969"/>
              </w:tabs>
            </w:pPr>
          </w:p>
        </w:tc>
        <w:tc>
          <w:tcPr>
            <w:tcW w:w="1842" w:type="dxa"/>
            <w:shd w:val="clear" w:color="auto" w:fill="auto"/>
          </w:tcPr>
          <w:p w14:paraId="6160DF28" w14:textId="77777777" w:rsidR="00607E8B" w:rsidRPr="006B7123" w:rsidRDefault="00607E8B" w:rsidP="00103715">
            <w:pPr>
              <w:tabs>
                <w:tab w:val="left" w:pos="1418"/>
                <w:tab w:val="left" w:pos="3969"/>
              </w:tabs>
              <w:rPr>
                <w:bCs/>
              </w:rPr>
            </w:pPr>
          </w:p>
        </w:tc>
        <w:tc>
          <w:tcPr>
            <w:tcW w:w="892" w:type="dxa"/>
            <w:shd w:val="clear" w:color="auto" w:fill="auto"/>
          </w:tcPr>
          <w:p w14:paraId="5C5DF4C5" w14:textId="77777777" w:rsidR="00607E8B" w:rsidRPr="006B7123" w:rsidRDefault="00607E8B" w:rsidP="00103715">
            <w:pPr>
              <w:tabs>
                <w:tab w:val="left" w:pos="1418"/>
                <w:tab w:val="left" w:pos="3969"/>
              </w:tabs>
              <w:jc w:val="center"/>
              <w:rPr>
                <w:bCs/>
              </w:rPr>
            </w:pPr>
          </w:p>
        </w:tc>
      </w:tr>
      <w:tr w:rsidR="00607E8B" w:rsidRPr="006B7123" w14:paraId="7F85F736" w14:textId="77777777" w:rsidTr="00607E8B">
        <w:trPr>
          <w:gridAfter w:val="2"/>
          <w:wAfter w:w="1784" w:type="dxa"/>
        </w:trPr>
        <w:tc>
          <w:tcPr>
            <w:tcW w:w="454" w:type="dxa"/>
            <w:shd w:val="clear" w:color="auto" w:fill="DBE5F1" w:themeFill="accent1" w:themeFillTint="33"/>
          </w:tcPr>
          <w:p w14:paraId="35A00737"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5741A511" w14:textId="4F997B13" w:rsidR="00607E8B" w:rsidRPr="006B7123" w:rsidRDefault="00607E8B" w:rsidP="00103715">
            <w:pPr>
              <w:tabs>
                <w:tab w:val="left" w:pos="1418"/>
                <w:tab w:val="left" w:pos="3969"/>
              </w:tabs>
              <w:rPr>
                <w:bCs/>
              </w:rPr>
            </w:pPr>
            <w:r>
              <w:t>7.4.11.1</w:t>
            </w:r>
          </w:p>
        </w:tc>
        <w:tc>
          <w:tcPr>
            <w:tcW w:w="4820" w:type="dxa"/>
            <w:shd w:val="clear" w:color="auto" w:fill="DBE5F1" w:themeFill="accent1" w:themeFillTint="33"/>
          </w:tcPr>
          <w:p w14:paraId="0C666016" w14:textId="1AC9ED18" w:rsidR="00607E8B" w:rsidRPr="006B7123" w:rsidRDefault="00607E8B" w:rsidP="00103715">
            <w:pPr>
              <w:tabs>
                <w:tab w:val="left" w:pos="1418"/>
                <w:tab w:val="left" w:pos="3969"/>
              </w:tabs>
            </w:pPr>
            <w:r>
              <w:t xml:space="preserve">Wenn bei der Ausführung einer Sicherheitsfunktion Datenkommunikation verwendet wird, muss das Ausfallmaß (wie zum Beispiel die Restfehlerrate) des Kommunikationsprozesses abgeschätzt werden. Dabei müssen Übertragungsfehler, Wiederholungen, Verlust, Einfügung, falsche Abfolge, Verfälschung, Verzögerung und </w:t>
            </w:r>
            <w:proofErr w:type="spellStart"/>
            <w:r>
              <w:t>Masquerade</w:t>
            </w:r>
            <w:proofErr w:type="spellEnd"/>
            <w:r>
              <w:t xml:space="preserve"> berücksichtigt werden. Dieses Ausfallmaß muss bei der Abschätzung des Ausfallmaßes der Sicherheitsfunktion infolge zufälliger Ausfälle berücksichtigt werden (siehe 7.4.5)</w:t>
            </w:r>
          </w:p>
        </w:tc>
        <w:tc>
          <w:tcPr>
            <w:tcW w:w="1842" w:type="dxa"/>
            <w:shd w:val="clear" w:color="auto" w:fill="DBE5F1" w:themeFill="accent1" w:themeFillTint="33"/>
          </w:tcPr>
          <w:p w14:paraId="4E80D67A"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3FB0DFC9" w14:textId="77777777" w:rsidR="00607E8B" w:rsidRPr="006B7123" w:rsidRDefault="00607E8B" w:rsidP="00103715">
            <w:pPr>
              <w:tabs>
                <w:tab w:val="left" w:pos="1418"/>
                <w:tab w:val="left" w:pos="3969"/>
              </w:tabs>
              <w:jc w:val="center"/>
              <w:rPr>
                <w:bCs/>
              </w:rPr>
            </w:pPr>
          </w:p>
        </w:tc>
      </w:tr>
      <w:tr w:rsidR="00607E8B" w:rsidRPr="006B7123" w14:paraId="04D89B85" w14:textId="77777777" w:rsidTr="00431506">
        <w:trPr>
          <w:gridAfter w:val="2"/>
          <w:wAfter w:w="1784" w:type="dxa"/>
        </w:trPr>
        <w:tc>
          <w:tcPr>
            <w:tcW w:w="454" w:type="dxa"/>
            <w:shd w:val="clear" w:color="auto" w:fill="auto"/>
          </w:tcPr>
          <w:p w14:paraId="5E56D695" w14:textId="77777777" w:rsidR="00607E8B" w:rsidRPr="006B7123" w:rsidRDefault="00607E8B" w:rsidP="00103715">
            <w:pPr>
              <w:tabs>
                <w:tab w:val="left" w:pos="1418"/>
                <w:tab w:val="left" w:pos="3969"/>
              </w:tabs>
              <w:rPr>
                <w:bCs/>
              </w:rPr>
            </w:pPr>
          </w:p>
        </w:tc>
        <w:tc>
          <w:tcPr>
            <w:tcW w:w="1374" w:type="dxa"/>
            <w:shd w:val="clear" w:color="auto" w:fill="auto"/>
          </w:tcPr>
          <w:p w14:paraId="4472E932" w14:textId="77777777" w:rsidR="00607E8B" w:rsidRPr="006B7123" w:rsidRDefault="00607E8B" w:rsidP="00103715">
            <w:pPr>
              <w:tabs>
                <w:tab w:val="left" w:pos="1418"/>
                <w:tab w:val="left" w:pos="3969"/>
              </w:tabs>
              <w:rPr>
                <w:bCs/>
              </w:rPr>
            </w:pPr>
          </w:p>
        </w:tc>
        <w:tc>
          <w:tcPr>
            <w:tcW w:w="4820" w:type="dxa"/>
            <w:shd w:val="clear" w:color="auto" w:fill="auto"/>
          </w:tcPr>
          <w:p w14:paraId="0768FF8E" w14:textId="77777777" w:rsidR="00607E8B" w:rsidRPr="006B7123" w:rsidRDefault="00607E8B" w:rsidP="00103715">
            <w:pPr>
              <w:tabs>
                <w:tab w:val="left" w:pos="1418"/>
                <w:tab w:val="left" w:pos="3969"/>
              </w:tabs>
            </w:pPr>
          </w:p>
        </w:tc>
        <w:tc>
          <w:tcPr>
            <w:tcW w:w="1842" w:type="dxa"/>
            <w:shd w:val="clear" w:color="auto" w:fill="auto"/>
          </w:tcPr>
          <w:p w14:paraId="62209CA3" w14:textId="77777777" w:rsidR="00607E8B" w:rsidRPr="006B7123" w:rsidRDefault="00607E8B" w:rsidP="00103715">
            <w:pPr>
              <w:tabs>
                <w:tab w:val="left" w:pos="1418"/>
                <w:tab w:val="left" w:pos="3969"/>
              </w:tabs>
              <w:rPr>
                <w:bCs/>
              </w:rPr>
            </w:pPr>
          </w:p>
        </w:tc>
        <w:tc>
          <w:tcPr>
            <w:tcW w:w="892" w:type="dxa"/>
            <w:shd w:val="clear" w:color="auto" w:fill="auto"/>
          </w:tcPr>
          <w:p w14:paraId="1825FFF2" w14:textId="77777777" w:rsidR="00607E8B" w:rsidRPr="006B7123" w:rsidRDefault="00607E8B" w:rsidP="00103715">
            <w:pPr>
              <w:tabs>
                <w:tab w:val="left" w:pos="1418"/>
                <w:tab w:val="left" w:pos="3969"/>
              </w:tabs>
              <w:jc w:val="center"/>
              <w:rPr>
                <w:bCs/>
              </w:rPr>
            </w:pPr>
          </w:p>
        </w:tc>
      </w:tr>
      <w:tr w:rsidR="00607E8B" w:rsidRPr="006B7123" w14:paraId="222DFC2A" w14:textId="77777777" w:rsidTr="00607E8B">
        <w:trPr>
          <w:gridAfter w:val="2"/>
          <w:wAfter w:w="1784" w:type="dxa"/>
        </w:trPr>
        <w:tc>
          <w:tcPr>
            <w:tcW w:w="454" w:type="dxa"/>
            <w:shd w:val="clear" w:color="auto" w:fill="DBE5F1" w:themeFill="accent1" w:themeFillTint="33"/>
          </w:tcPr>
          <w:p w14:paraId="0ADB3B4B" w14:textId="77777777" w:rsidR="00607E8B" w:rsidRPr="006B7123" w:rsidRDefault="00607E8B" w:rsidP="00103715">
            <w:pPr>
              <w:tabs>
                <w:tab w:val="left" w:pos="1418"/>
                <w:tab w:val="left" w:pos="3969"/>
              </w:tabs>
              <w:rPr>
                <w:bCs/>
              </w:rPr>
            </w:pPr>
          </w:p>
        </w:tc>
        <w:tc>
          <w:tcPr>
            <w:tcW w:w="1374" w:type="dxa"/>
            <w:shd w:val="clear" w:color="auto" w:fill="DBE5F1" w:themeFill="accent1" w:themeFillTint="33"/>
          </w:tcPr>
          <w:p w14:paraId="177E60A0" w14:textId="77777777" w:rsidR="00607E8B" w:rsidRPr="006B7123" w:rsidRDefault="00607E8B" w:rsidP="00103715">
            <w:pPr>
              <w:tabs>
                <w:tab w:val="left" w:pos="1418"/>
                <w:tab w:val="left" w:pos="3969"/>
              </w:tabs>
              <w:rPr>
                <w:bCs/>
              </w:rPr>
            </w:pPr>
          </w:p>
        </w:tc>
        <w:tc>
          <w:tcPr>
            <w:tcW w:w="4820" w:type="dxa"/>
            <w:shd w:val="clear" w:color="auto" w:fill="DBE5F1" w:themeFill="accent1" w:themeFillTint="33"/>
          </w:tcPr>
          <w:p w14:paraId="1FEC644D" w14:textId="77777777" w:rsidR="00607E8B" w:rsidRDefault="00607E8B" w:rsidP="00607E8B">
            <w:pPr>
              <w:tabs>
                <w:tab w:val="left" w:pos="1418"/>
                <w:tab w:val="left" w:pos="3969"/>
              </w:tabs>
            </w:pPr>
            <w:r>
              <w:t xml:space="preserve">7.4.11.2 Die notwendigen Methoden und Maßnahmen, um das erforderliche Ausfallmaß (wie zum Beispiel die Restfehlerrate) des Kommunikationsprozesses sicherzustellen </w:t>
            </w:r>
            <w:r>
              <w:lastRenderedPageBreak/>
              <w:t xml:space="preserve">(siehe 7.4.11.1), müssen gemäß den Anforderungen dieser Norm und IEC 61508-3 implementiert werden. Dies erlaubt zwei mögliche Lösungsansätze: </w:t>
            </w:r>
          </w:p>
          <w:p w14:paraId="64DEBAC1" w14:textId="77777777" w:rsidR="00607E8B" w:rsidRDefault="00607E8B" w:rsidP="00607E8B">
            <w:pPr>
              <w:tabs>
                <w:tab w:val="left" w:pos="1418"/>
                <w:tab w:val="left" w:pos="3969"/>
              </w:tabs>
            </w:pPr>
          </w:p>
          <w:p w14:paraId="4D1D1EF4" w14:textId="77777777" w:rsidR="00607E8B" w:rsidRDefault="00607E8B" w:rsidP="00607E8B">
            <w:pPr>
              <w:tabs>
                <w:tab w:val="left" w:pos="1418"/>
                <w:tab w:val="left" w:pos="3969"/>
              </w:tabs>
            </w:pPr>
            <w:r>
              <w:t xml:space="preserve">– der gesamte Kommunikationskanal muss gemäß der Normenreihe IEC 61508 und IEC 61784-3 oder IEC 62280 entworfen, implementiert und validiert sein. Dies ist ein sogenannter „weißer Kanal“ (siehe Bild 7 a); oder </w:t>
            </w:r>
          </w:p>
          <w:p w14:paraId="71453A4B" w14:textId="77777777" w:rsidR="00607E8B" w:rsidRDefault="00607E8B" w:rsidP="00607E8B">
            <w:pPr>
              <w:tabs>
                <w:tab w:val="left" w:pos="1418"/>
                <w:tab w:val="left" w:pos="3969"/>
              </w:tabs>
            </w:pPr>
          </w:p>
          <w:p w14:paraId="664D8C53" w14:textId="385007BA" w:rsidR="00607E8B" w:rsidRPr="006B7123" w:rsidRDefault="00607E8B" w:rsidP="00607E8B">
            <w:pPr>
              <w:tabs>
                <w:tab w:val="left" w:pos="1418"/>
                <w:tab w:val="left" w:pos="3969"/>
              </w:tabs>
            </w:pPr>
            <w:r>
              <w:t>– Teile des Kommunikationskanals sind nicht gemäß der Normenreihe IEC 61508 entworfen oder validiert. Dies ist ein sogenannter „schwarzer Kanal“ (siehe Bild 7 b). In diesem Fall müssen die Maßnahmen, die notwendig sind, um die Leistungsfähigkeit des Kommunikationsprozesses bei Ausfall sicherzustellen, in den sicherheitsbezogenen E/E/PE-Teilsystemen oder Elementen, die mit dem Kommunikationskanal eine Schnittstelle bilden, in Übereinstimmung mit der IEC 61784-3 oder der Normenreihe IEC 62280 an</w:t>
            </w:r>
          </w:p>
        </w:tc>
        <w:tc>
          <w:tcPr>
            <w:tcW w:w="1842" w:type="dxa"/>
            <w:shd w:val="clear" w:color="auto" w:fill="DBE5F1" w:themeFill="accent1" w:themeFillTint="33"/>
          </w:tcPr>
          <w:p w14:paraId="480D40D1" w14:textId="77777777" w:rsidR="00607E8B" w:rsidRPr="006B7123" w:rsidRDefault="00607E8B" w:rsidP="00103715">
            <w:pPr>
              <w:tabs>
                <w:tab w:val="left" w:pos="1418"/>
                <w:tab w:val="left" w:pos="3969"/>
              </w:tabs>
              <w:rPr>
                <w:bCs/>
              </w:rPr>
            </w:pPr>
          </w:p>
        </w:tc>
        <w:tc>
          <w:tcPr>
            <w:tcW w:w="892" w:type="dxa"/>
            <w:shd w:val="clear" w:color="auto" w:fill="DBE5F1" w:themeFill="accent1" w:themeFillTint="33"/>
          </w:tcPr>
          <w:p w14:paraId="3F7C64A6" w14:textId="77777777" w:rsidR="00607E8B" w:rsidRPr="006B7123" w:rsidRDefault="00607E8B" w:rsidP="00103715">
            <w:pPr>
              <w:tabs>
                <w:tab w:val="left" w:pos="1418"/>
                <w:tab w:val="left" w:pos="3969"/>
              </w:tabs>
              <w:jc w:val="center"/>
              <w:rPr>
                <w:bCs/>
              </w:rPr>
            </w:pPr>
          </w:p>
        </w:tc>
      </w:tr>
      <w:tr w:rsidR="00607E8B" w:rsidRPr="006B7123" w14:paraId="33BFDE27" w14:textId="77777777" w:rsidTr="00431506">
        <w:trPr>
          <w:gridAfter w:val="2"/>
          <w:wAfter w:w="1784" w:type="dxa"/>
        </w:trPr>
        <w:tc>
          <w:tcPr>
            <w:tcW w:w="454" w:type="dxa"/>
            <w:shd w:val="clear" w:color="auto" w:fill="auto"/>
          </w:tcPr>
          <w:p w14:paraId="5D134ADB" w14:textId="77777777" w:rsidR="00607E8B" w:rsidRPr="006B7123" w:rsidRDefault="00607E8B" w:rsidP="00103715">
            <w:pPr>
              <w:tabs>
                <w:tab w:val="left" w:pos="1418"/>
                <w:tab w:val="left" w:pos="3969"/>
              </w:tabs>
              <w:rPr>
                <w:bCs/>
              </w:rPr>
            </w:pPr>
          </w:p>
        </w:tc>
        <w:tc>
          <w:tcPr>
            <w:tcW w:w="1374" w:type="dxa"/>
            <w:shd w:val="clear" w:color="auto" w:fill="auto"/>
          </w:tcPr>
          <w:p w14:paraId="482B9DE2" w14:textId="77777777" w:rsidR="00607E8B" w:rsidRPr="006B7123" w:rsidRDefault="00607E8B" w:rsidP="00103715">
            <w:pPr>
              <w:tabs>
                <w:tab w:val="left" w:pos="1418"/>
                <w:tab w:val="left" w:pos="3969"/>
              </w:tabs>
              <w:rPr>
                <w:bCs/>
              </w:rPr>
            </w:pPr>
          </w:p>
        </w:tc>
        <w:tc>
          <w:tcPr>
            <w:tcW w:w="4820" w:type="dxa"/>
            <w:shd w:val="clear" w:color="auto" w:fill="auto"/>
          </w:tcPr>
          <w:p w14:paraId="4C54B746" w14:textId="77777777" w:rsidR="00607E8B" w:rsidRPr="006B7123" w:rsidRDefault="00607E8B" w:rsidP="00103715">
            <w:pPr>
              <w:tabs>
                <w:tab w:val="left" w:pos="1418"/>
                <w:tab w:val="left" w:pos="3969"/>
              </w:tabs>
            </w:pPr>
          </w:p>
        </w:tc>
        <w:tc>
          <w:tcPr>
            <w:tcW w:w="1842" w:type="dxa"/>
            <w:shd w:val="clear" w:color="auto" w:fill="auto"/>
          </w:tcPr>
          <w:p w14:paraId="6907DFE7" w14:textId="77777777" w:rsidR="00607E8B" w:rsidRPr="006B7123" w:rsidRDefault="00607E8B" w:rsidP="00103715">
            <w:pPr>
              <w:tabs>
                <w:tab w:val="left" w:pos="1418"/>
                <w:tab w:val="left" w:pos="3969"/>
              </w:tabs>
              <w:rPr>
                <w:bCs/>
              </w:rPr>
            </w:pPr>
          </w:p>
        </w:tc>
        <w:tc>
          <w:tcPr>
            <w:tcW w:w="892" w:type="dxa"/>
            <w:shd w:val="clear" w:color="auto" w:fill="auto"/>
          </w:tcPr>
          <w:p w14:paraId="6E259B33" w14:textId="77777777" w:rsidR="00607E8B" w:rsidRPr="006B7123" w:rsidRDefault="00607E8B" w:rsidP="00103715">
            <w:pPr>
              <w:tabs>
                <w:tab w:val="left" w:pos="1418"/>
                <w:tab w:val="left" w:pos="3969"/>
              </w:tabs>
              <w:jc w:val="center"/>
              <w:rPr>
                <w:bCs/>
              </w:rPr>
            </w:pPr>
          </w:p>
        </w:tc>
      </w:tr>
    </w:tbl>
    <w:p w14:paraId="21C0F790" w14:textId="599E9BC9" w:rsidR="009274BD" w:rsidRDefault="009274BD">
      <w:pPr>
        <w:rPr>
          <w:b/>
        </w:rPr>
      </w:pPr>
    </w:p>
    <w:p w14:paraId="3F9695D0" w14:textId="0516308F" w:rsidR="009274BD" w:rsidRDefault="00BD09BB" w:rsidP="00763BEF">
      <w:pPr>
        <w:tabs>
          <w:tab w:val="left" w:pos="1418"/>
          <w:tab w:val="left" w:pos="3969"/>
        </w:tabs>
      </w:pPr>
      <w:r w:rsidRPr="00BD09BB">
        <w:rPr>
          <w:b/>
        </w:rPr>
        <w:t>Tabelle B.2</w:t>
      </w:r>
      <w:r>
        <w:t xml:space="preserve"> – Verfahren und Maßnahmen zur Vermeidung von Fehlern während Entwurf und Entwicklung des E/E/PE-Systems (siehe 7.4)</w:t>
      </w:r>
    </w:p>
    <w:p w14:paraId="3F519612" w14:textId="77777777" w:rsidR="00BD09BB" w:rsidRDefault="00BD09BB" w:rsidP="00763BEF">
      <w:pPr>
        <w:tabs>
          <w:tab w:val="left" w:pos="1418"/>
          <w:tab w:val="left" w:pos="3969"/>
        </w:tabs>
        <w:rPr>
          <w:b/>
        </w:rPr>
      </w:pPr>
    </w:p>
    <w:p w14:paraId="17E685A6" w14:textId="3EE1859F" w:rsidR="00872132" w:rsidRPr="00872132" w:rsidRDefault="00872132" w:rsidP="00763BEF">
      <w:pPr>
        <w:tabs>
          <w:tab w:val="left" w:pos="1418"/>
          <w:tab w:val="left" w:pos="3969"/>
        </w:tabs>
      </w:pPr>
      <w:r w:rsidRPr="00872132">
        <w:t>In der Spalte “Siehe” stehen Verweise auf Teil 7 der IEC 61508</w:t>
      </w:r>
      <w:r>
        <w:t xml:space="preserve"> mit weiteren Erklärungen</w:t>
      </w:r>
    </w:p>
    <w:p w14:paraId="085D5E94" w14:textId="77777777" w:rsidR="00872132" w:rsidRPr="00872132" w:rsidRDefault="00872132" w:rsidP="00763BEF">
      <w:pPr>
        <w:tabs>
          <w:tab w:val="left" w:pos="1418"/>
          <w:tab w:val="left" w:pos="3969"/>
        </w:tabs>
        <w:rPr>
          <w:b/>
        </w:rPr>
      </w:pPr>
    </w:p>
    <w:tbl>
      <w:tblPr>
        <w:tblStyle w:val="Tabellenraster"/>
        <w:tblW w:w="0" w:type="auto"/>
        <w:tblLook w:val="04A0" w:firstRow="1" w:lastRow="0" w:firstColumn="1" w:lastColumn="0" w:noHBand="0" w:noVBand="1"/>
      </w:tblPr>
      <w:tblGrid>
        <w:gridCol w:w="385"/>
        <w:gridCol w:w="3579"/>
        <w:gridCol w:w="1418"/>
        <w:gridCol w:w="1276"/>
        <w:gridCol w:w="1275"/>
        <w:gridCol w:w="1418"/>
      </w:tblGrid>
      <w:tr w:rsidR="00BD09BB" w14:paraId="1E0038E2" w14:textId="77777777" w:rsidTr="006B46EB">
        <w:tc>
          <w:tcPr>
            <w:tcW w:w="3964" w:type="dxa"/>
            <w:gridSpan w:val="2"/>
          </w:tcPr>
          <w:p w14:paraId="681FC6C4" w14:textId="77777777" w:rsidR="00BD09BB" w:rsidRDefault="00BD09BB" w:rsidP="006B46EB">
            <w:pPr>
              <w:tabs>
                <w:tab w:val="left" w:pos="1418"/>
                <w:tab w:val="left" w:pos="3969"/>
              </w:tabs>
              <w:rPr>
                <w:b/>
              </w:rPr>
            </w:pPr>
            <w:r>
              <w:rPr>
                <w:b/>
              </w:rPr>
              <w:t>Verfahren / Maßnahme</w:t>
            </w:r>
          </w:p>
        </w:tc>
        <w:tc>
          <w:tcPr>
            <w:tcW w:w="1418" w:type="dxa"/>
          </w:tcPr>
          <w:p w14:paraId="261941B8" w14:textId="77777777" w:rsidR="00BD09BB" w:rsidRDefault="00BD09BB" w:rsidP="006B46EB">
            <w:pPr>
              <w:tabs>
                <w:tab w:val="left" w:pos="1418"/>
                <w:tab w:val="left" w:pos="3969"/>
              </w:tabs>
              <w:rPr>
                <w:b/>
              </w:rPr>
            </w:pPr>
            <w:r>
              <w:rPr>
                <w:b/>
              </w:rPr>
              <w:t>Siehe</w:t>
            </w:r>
          </w:p>
          <w:p w14:paraId="31FAF4A1" w14:textId="77777777" w:rsidR="00BD09BB" w:rsidRDefault="00BD09BB" w:rsidP="006B46EB">
            <w:pPr>
              <w:tabs>
                <w:tab w:val="left" w:pos="1418"/>
                <w:tab w:val="left" w:pos="3969"/>
              </w:tabs>
              <w:rPr>
                <w:b/>
              </w:rPr>
            </w:pPr>
            <w:r>
              <w:rPr>
                <w:b/>
              </w:rPr>
              <w:t>IEC61508-7</w:t>
            </w:r>
          </w:p>
        </w:tc>
        <w:tc>
          <w:tcPr>
            <w:tcW w:w="1276" w:type="dxa"/>
          </w:tcPr>
          <w:p w14:paraId="03879497" w14:textId="77777777" w:rsidR="00BD09BB" w:rsidRDefault="00BD09BB" w:rsidP="006B46EB">
            <w:pPr>
              <w:tabs>
                <w:tab w:val="left" w:pos="1418"/>
                <w:tab w:val="left" w:pos="3969"/>
              </w:tabs>
              <w:rPr>
                <w:b/>
              </w:rPr>
            </w:pPr>
            <w:r>
              <w:rPr>
                <w:b/>
              </w:rPr>
              <w:t>SIL 1</w:t>
            </w:r>
          </w:p>
        </w:tc>
        <w:tc>
          <w:tcPr>
            <w:tcW w:w="1275" w:type="dxa"/>
          </w:tcPr>
          <w:p w14:paraId="035C1F01" w14:textId="77777777" w:rsidR="00BD09BB" w:rsidRDefault="00BD09BB" w:rsidP="006B46EB">
            <w:pPr>
              <w:tabs>
                <w:tab w:val="left" w:pos="1418"/>
                <w:tab w:val="left" w:pos="3969"/>
              </w:tabs>
              <w:rPr>
                <w:b/>
              </w:rPr>
            </w:pPr>
            <w:r>
              <w:rPr>
                <w:b/>
              </w:rPr>
              <w:t>SIL 2</w:t>
            </w:r>
          </w:p>
        </w:tc>
        <w:tc>
          <w:tcPr>
            <w:tcW w:w="1418" w:type="dxa"/>
          </w:tcPr>
          <w:p w14:paraId="001E1B0C" w14:textId="77777777" w:rsidR="00BD09BB" w:rsidRDefault="00BD09BB" w:rsidP="006B46EB">
            <w:pPr>
              <w:tabs>
                <w:tab w:val="left" w:pos="1418"/>
                <w:tab w:val="left" w:pos="3969"/>
              </w:tabs>
              <w:rPr>
                <w:b/>
              </w:rPr>
            </w:pPr>
            <w:r>
              <w:rPr>
                <w:b/>
              </w:rPr>
              <w:t>SIL 3</w:t>
            </w:r>
          </w:p>
        </w:tc>
      </w:tr>
      <w:tr w:rsidR="00BD09BB" w14:paraId="7D0BF286" w14:textId="77777777" w:rsidTr="006B46EB">
        <w:tc>
          <w:tcPr>
            <w:tcW w:w="385" w:type="dxa"/>
            <w:shd w:val="clear" w:color="auto" w:fill="DBE5F1" w:themeFill="accent1" w:themeFillTint="33"/>
          </w:tcPr>
          <w:p w14:paraId="0992FF50"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67594D51" w14:textId="3E685D51" w:rsidR="00BD09BB" w:rsidRPr="005927D6" w:rsidRDefault="00133915" w:rsidP="006B46EB">
            <w:pPr>
              <w:tabs>
                <w:tab w:val="left" w:pos="1418"/>
                <w:tab w:val="left" w:pos="3969"/>
              </w:tabs>
            </w:pPr>
            <w:r>
              <w:t>Beachtung von Richtlinien und Normen</w:t>
            </w:r>
          </w:p>
        </w:tc>
        <w:tc>
          <w:tcPr>
            <w:tcW w:w="1418" w:type="dxa"/>
            <w:shd w:val="clear" w:color="auto" w:fill="DBE5F1" w:themeFill="accent1" w:themeFillTint="33"/>
          </w:tcPr>
          <w:p w14:paraId="67F81189" w14:textId="2FE4A856" w:rsidR="00BD09BB" w:rsidRPr="005927D6" w:rsidRDefault="00133915" w:rsidP="006B46EB">
            <w:pPr>
              <w:tabs>
                <w:tab w:val="left" w:pos="1418"/>
                <w:tab w:val="left" w:pos="3969"/>
              </w:tabs>
            </w:pPr>
            <w:r>
              <w:t>B.3.1</w:t>
            </w:r>
          </w:p>
        </w:tc>
        <w:tc>
          <w:tcPr>
            <w:tcW w:w="1276" w:type="dxa"/>
            <w:shd w:val="clear" w:color="auto" w:fill="DBE5F1" w:themeFill="accent1" w:themeFillTint="33"/>
          </w:tcPr>
          <w:p w14:paraId="32C5B14D" w14:textId="7840CA1B" w:rsidR="00BD09BB" w:rsidRPr="0071387A" w:rsidRDefault="00D0102B" w:rsidP="006B46EB">
            <w:pPr>
              <w:tabs>
                <w:tab w:val="left" w:pos="1418"/>
                <w:tab w:val="left" w:pos="3969"/>
              </w:tabs>
              <w:jc w:val="center"/>
            </w:pPr>
            <w:r>
              <w:t>verbindlich hoch</w:t>
            </w:r>
          </w:p>
        </w:tc>
        <w:tc>
          <w:tcPr>
            <w:tcW w:w="1275" w:type="dxa"/>
            <w:shd w:val="clear" w:color="auto" w:fill="DBE5F1" w:themeFill="accent1" w:themeFillTint="33"/>
          </w:tcPr>
          <w:p w14:paraId="652FAC77" w14:textId="7EC15ECC" w:rsidR="00BD09BB" w:rsidRPr="0071387A" w:rsidRDefault="00D0102B" w:rsidP="006B46EB">
            <w:pPr>
              <w:tabs>
                <w:tab w:val="left" w:pos="1418"/>
                <w:tab w:val="left" w:pos="3969"/>
              </w:tabs>
              <w:jc w:val="center"/>
            </w:pPr>
            <w:r>
              <w:t>verbindlich hoch</w:t>
            </w:r>
          </w:p>
        </w:tc>
        <w:tc>
          <w:tcPr>
            <w:tcW w:w="1418" w:type="dxa"/>
            <w:shd w:val="clear" w:color="auto" w:fill="DBE5F1" w:themeFill="accent1" w:themeFillTint="33"/>
          </w:tcPr>
          <w:p w14:paraId="70F834BC" w14:textId="6AE2F51F" w:rsidR="00BD09BB" w:rsidRPr="0071387A" w:rsidRDefault="00D0102B" w:rsidP="006B46EB">
            <w:pPr>
              <w:tabs>
                <w:tab w:val="left" w:pos="1418"/>
                <w:tab w:val="left" w:pos="3969"/>
              </w:tabs>
              <w:jc w:val="center"/>
            </w:pPr>
            <w:r>
              <w:t>verbindlich hoch</w:t>
            </w:r>
          </w:p>
        </w:tc>
      </w:tr>
      <w:tr w:rsidR="00BD09BB" w:rsidRPr="0071387A" w14:paraId="78137DD7" w14:textId="77777777" w:rsidTr="006B46EB">
        <w:tc>
          <w:tcPr>
            <w:tcW w:w="385" w:type="dxa"/>
          </w:tcPr>
          <w:p w14:paraId="4E6403FA" w14:textId="77777777" w:rsidR="00BD09BB" w:rsidRPr="0071387A" w:rsidRDefault="00BD09BB" w:rsidP="006B46EB">
            <w:pPr>
              <w:tabs>
                <w:tab w:val="left" w:pos="1418"/>
                <w:tab w:val="left" w:pos="3969"/>
              </w:tabs>
              <w:rPr>
                <w:i/>
              </w:rPr>
            </w:pPr>
          </w:p>
        </w:tc>
        <w:tc>
          <w:tcPr>
            <w:tcW w:w="3579" w:type="dxa"/>
          </w:tcPr>
          <w:p w14:paraId="6DF96D0D" w14:textId="77777777" w:rsidR="00BD09BB" w:rsidRPr="0071387A" w:rsidRDefault="00BD09BB" w:rsidP="006B46EB">
            <w:pPr>
              <w:tabs>
                <w:tab w:val="left" w:pos="1418"/>
                <w:tab w:val="left" w:pos="3969"/>
              </w:tabs>
              <w:rPr>
                <w:i/>
              </w:rPr>
            </w:pPr>
          </w:p>
        </w:tc>
        <w:tc>
          <w:tcPr>
            <w:tcW w:w="5387" w:type="dxa"/>
            <w:gridSpan w:val="4"/>
          </w:tcPr>
          <w:p w14:paraId="14D986C2" w14:textId="77777777" w:rsidR="00BD09BB" w:rsidRPr="00D06E65" w:rsidRDefault="00BD09BB" w:rsidP="006B46EB">
            <w:pPr>
              <w:tabs>
                <w:tab w:val="left" w:pos="1418"/>
                <w:tab w:val="left" w:pos="3969"/>
              </w:tabs>
              <w:rPr>
                <w:i/>
                <w:color w:val="FF0000"/>
              </w:rPr>
            </w:pPr>
          </w:p>
        </w:tc>
      </w:tr>
      <w:tr w:rsidR="00BD09BB" w14:paraId="0732AC2A" w14:textId="77777777" w:rsidTr="006B46EB">
        <w:tc>
          <w:tcPr>
            <w:tcW w:w="385" w:type="dxa"/>
            <w:shd w:val="clear" w:color="auto" w:fill="DBE5F1" w:themeFill="accent1" w:themeFillTint="33"/>
          </w:tcPr>
          <w:p w14:paraId="1ECF983E"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1D10552C" w14:textId="3E697ECA" w:rsidR="00BD09BB" w:rsidRPr="005927D6" w:rsidRDefault="00D0102B" w:rsidP="006B46EB">
            <w:pPr>
              <w:tabs>
                <w:tab w:val="left" w:pos="1418"/>
                <w:tab w:val="left" w:pos="3969"/>
              </w:tabs>
            </w:pPr>
            <w:r>
              <w:t>Projektmanagement</w:t>
            </w:r>
          </w:p>
        </w:tc>
        <w:tc>
          <w:tcPr>
            <w:tcW w:w="1418" w:type="dxa"/>
            <w:shd w:val="clear" w:color="auto" w:fill="DBE5F1" w:themeFill="accent1" w:themeFillTint="33"/>
          </w:tcPr>
          <w:p w14:paraId="16A039E0" w14:textId="31053D62" w:rsidR="00BD09BB" w:rsidRPr="005927D6" w:rsidRDefault="00133915" w:rsidP="006B46EB">
            <w:pPr>
              <w:tabs>
                <w:tab w:val="left" w:pos="1418"/>
                <w:tab w:val="left" w:pos="3969"/>
              </w:tabs>
            </w:pPr>
            <w:r>
              <w:t>B.1.1.</w:t>
            </w:r>
          </w:p>
        </w:tc>
        <w:tc>
          <w:tcPr>
            <w:tcW w:w="1276" w:type="dxa"/>
            <w:shd w:val="clear" w:color="auto" w:fill="DBE5F1" w:themeFill="accent1" w:themeFillTint="33"/>
          </w:tcPr>
          <w:p w14:paraId="1BD90564" w14:textId="16450B7A" w:rsidR="00BD09BB" w:rsidRPr="0071387A" w:rsidRDefault="00D0102B" w:rsidP="006B46EB">
            <w:pPr>
              <w:tabs>
                <w:tab w:val="left" w:pos="1418"/>
                <w:tab w:val="left" w:pos="3969"/>
              </w:tabs>
              <w:jc w:val="center"/>
            </w:pPr>
            <w:r>
              <w:t>verbindlich niedrig</w:t>
            </w:r>
          </w:p>
        </w:tc>
        <w:tc>
          <w:tcPr>
            <w:tcW w:w="1275" w:type="dxa"/>
            <w:shd w:val="clear" w:color="auto" w:fill="DBE5F1" w:themeFill="accent1" w:themeFillTint="33"/>
          </w:tcPr>
          <w:p w14:paraId="6FB09DF3" w14:textId="4440166C" w:rsidR="00BD09BB" w:rsidRPr="0071387A" w:rsidRDefault="00D0102B" w:rsidP="006B46EB">
            <w:pPr>
              <w:tabs>
                <w:tab w:val="left" w:pos="1418"/>
                <w:tab w:val="left" w:pos="3969"/>
              </w:tabs>
              <w:jc w:val="center"/>
            </w:pPr>
            <w:r>
              <w:t>verbindlich niedrig</w:t>
            </w:r>
          </w:p>
        </w:tc>
        <w:tc>
          <w:tcPr>
            <w:tcW w:w="1418" w:type="dxa"/>
            <w:shd w:val="clear" w:color="auto" w:fill="DBE5F1" w:themeFill="accent1" w:themeFillTint="33"/>
          </w:tcPr>
          <w:p w14:paraId="65A85E33" w14:textId="21C5616E" w:rsidR="00BD09BB" w:rsidRPr="0071387A" w:rsidRDefault="00D0102B" w:rsidP="006B46EB">
            <w:pPr>
              <w:tabs>
                <w:tab w:val="left" w:pos="1418"/>
                <w:tab w:val="left" w:pos="3969"/>
              </w:tabs>
              <w:jc w:val="center"/>
            </w:pPr>
            <w:r>
              <w:t>verbindlich mittel</w:t>
            </w:r>
          </w:p>
        </w:tc>
      </w:tr>
      <w:tr w:rsidR="00BD09BB" w14:paraId="1CE5CFD1" w14:textId="77777777" w:rsidTr="006B46EB">
        <w:tc>
          <w:tcPr>
            <w:tcW w:w="385" w:type="dxa"/>
          </w:tcPr>
          <w:p w14:paraId="3E036E5F" w14:textId="77777777" w:rsidR="00BD09BB" w:rsidRPr="005927D6" w:rsidRDefault="00BD09BB" w:rsidP="006B46EB">
            <w:pPr>
              <w:tabs>
                <w:tab w:val="left" w:pos="1418"/>
                <w:tab w:val="left" w:pos="3969"/>
              </w:tabs>
            </w:pPr>
          </w:p>
        </w:tc>
        <w:tc>
          <w:tcPr>
            <w:tcW w:w="3579" w:type="dxa"/>
          </w:tcPr>
          <w:p w14:paraId="24AE054F" w14:textId="77777777" w:rsidR="00BD09BB" w:rsidRPr="00D06E65" w:rsidRDefault="00BD09BB" w:rsidP="006B46EB">
            <w:pPr>
              <w:tabs>
                <w:tab w:val="left" w:pos="1418"/>
                <w:tab w:val="left" w:pos="3969"/>
              </w:tabs>
              <w:rPr>
                <w:i/>
              </w:rPr>
            </w:pPr>
          </w:p>
        </w:tc>
        <w:tc>
          <w:tcPr>
            <w:tcW w:w="5387" w:type="dxa"/>
            <w:gridSpan w:val="4"/>
          </w:tcPr>
          <w:p w14:paraId="430E7686" w14:textId="77777777" w:rsidR="00BD09BB" w:rsidRPr="0071387A" w:rsidRDefault="00BD09BB" w:rsidP="006B46EB">
            <w:pPr>
              <w:tabs>
                <w:tab w:val="left" w:pos="1418"/>
                <w:tab w:val="left" w:pos="3969"/>
              </w:tabs>
            </w:pPr>
          </w:p>
        </w:tc>
      </w:tr>
      <w:tr w:rsidR="00BD09BB" w14:paraId="16D1B8A9" w14:textId="77777777" w:rsidTr="006B46EB">
        <w:tc>
          <w:tcPr>
            <w:tcW w:w="385" w:type="dxa"/>
            <w:shd w:val="clear" w:color="auto" w:fill="DBE5F1" w:themeFill="accent1" w:themeFillTint="33"/>
          </w:tcPr>
          <w:p w14:paraId="3762564C"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5295857D" w14:textId="52BC747A" w:rsidR="00BD09BB" w:rsidRPr="005927D6" w:rsidRDefault="00D0102B" w:rsidP="006B46EB">
            <w:pPr>
              <w:tabs>
                <w:tab w:val="left" w:pos="1418"/>
                <w:tab w:val="left" w:pos="3969"/>
              </w:tabs>
            </w:pPr>
            <w:r>
              <w:t>Dokumentation</w:t>
            </w:r>
          </w:p>
        </w:tc>
        <w:tc>
          <w:tcPr>
            <w:tcW w:w="1418" w:type="dxa"/>
            <w:shd w:val="clear" w:color="auto" w:fill="DBE5F1" w:themeFill="accent1" w:themeFillTint="33"/>
          </w:tcPr>
          <w:p w14:paraId="4D2EEB1E" w14:textId="6B23544B" w:rsidR="00BD09BB" w:rsidRPr="005927D6" w:rsidRDefault="00133915" w:rsidP="006B46EB">
            <w:pPr>
              <w:tabs>
                <w:tab w:val="left" w:pos="1418"/>
                <w:tab w:val="left" w:pos="3969"/>
              </w:tabs>
            </w:pPr>
            <w:r>
              <w:t>B.1.2</w:t>
            </w:r>
          </w:p>
        </w:tc>
        <w:tc>
          <w:tcPr>
            <w:tcW w:w="1276" w:type="dxa"/>
            <w:shd w:val="clear" w:color="auto" w:fill="DBE5F1" w:themeFill="accent1" w:themeFillTint="33"/>
          </w:tcPr>
          <w:p w14:paraId="19457805" w14:textId="779F7418" w:rsidR="00BD09BB" w:rsidRPr="008143BA" w:rsidRDefault="00D0102B" w:rsidP="006B46EB">
            <w:pPr>
              <w:tabs>
                <w:tab w:val="left" w:pos="783"/>
              </w:tabs>
              <w:jc w:val="center"/>
            </w:pPr>
            <w:r>
              <w:t>verbindlich niedrig</w:t>
            </w:r>
          </w:p>
        </w:tc>
        <w:tc>
          <w:tcPr>
            <w:tcW w:w="1275" w:type="dxa"/>
            <w:shd w:val="clear" w:color="auto" w:fill="DBE5F1" w:themeFill="accent1" w:themeFillTint="33"/>
          </w:tcPr>
          <w:p w14:paraId="1918B7EF" w14:textId="5E972107" w:rsidR="00BD09BB" w:rsidRPr="0071387A" w:rsidRDefault="00D0102B" w:rsidP="006B46EB">
            <w:pPr>
              <w:tabs>
                <w:tab w:val="left" w:pos="1418"/>
                <w:tab w:val="left" w:pos="3969"/>
              </w:tabs>
              <w:jc w:val="center"/>
            </w:pPr>
            <w:r>
              <w:t>verbindlich niedrig</w:t>
            </w:r>
          </w:p>
        </w:tc>
        <w:tc>
          <w:tcPr>
            <w:tcW w:w="1418" w:type="dxa"/>
            <w:shd w:val="clear" w:color="auto" w:fill="DBE5F1" w:themeFill="accent1" w:themeFillTint="33"/>
          </w:tcPr>
          <w:p w14:paraId="30004E89" w14:textId="1E67334F" w:rsidR="00BD09BB" w:rsidRPr="0071387A" w:rsidRDefault="00D0102B" w:rsidP="006B46EB">
            <w:pPr>
              <w:tabs>
                <w:tab w:val="left" w:pos="1418"/>
                <w:tab w:val="left" w:pos="3969"/>
              </w:tabs>
              <w:jc w:val="center"/>
            </w:pPr>
            <w:r>
              <w:t>verbindlich mittel</w:t>
            </w:r>
          </w:p>
        </w:tc>
      </w:tr>
      <w:tr w:rsidR="00BD09BB" w14:paraId="60B6C039" w14:textId="77777777" w:rsidTr="006B46EB">
        <w:tc>
          <w:tcPr>
            <w:tcW w:w="385" w:type="dxa"/>
          </w:tcPr>
          <w:p w14:paraId="06A5EB89" w14:textId="77777777" w:rsidR="00BD09BB" w:rsidRPr="005927D6" w:rsidRDefault="00BD09BB" w:rsidP="006B46EB">
            <w:pPr>
              <w:tabs>
                <w:tab w:val="left" w:pos="1418"/>
                <w:tab w:val="left" w:pos="3969"/>
              </w:tabs>
            </w:pPr>
          </w:p>
        </w:tc>
        <w:tc>
          <w:tcPr>
            <w:tcW w:w="3579" w:type="dxa"/>
          </w:tcPr>
          <w:p w14:paraId="2649ACD4" w14:textId="77777777" w:rsidR="00BD09BB" w:rsidRPr="00D06E65" w:rsidRDefault="00BD09BB" w:rsidP="006B46EB">
            <w:pPr>
              <w:tabs>
                <w:tab w:val="left" w:pos="1418"/>
                <w:tab w:val="left" w:pos="3969"/>
              </w:tabs>
              <w:rPr>
                <w:i/>
              </w:rPr>
            </w:pPr>
          </w:p>
        </w:tc>
        <w:tc>
          <w:tcPr>
            <w:tcW w:w="5387" w:type="dxa"/>
            <w:gridSpan w:val="4"/>
          </w:tcPr>
          <w:p w14:paraId="7378147C" w14:textId="77777777" w:rsidR="00BD09BB" w:rsidRPr="0071387A" w:rsidRDefault="00BD09BB" w:rsidP="006B46EB">
            <w:pPr>
              <w:tabs>
                <w:tab w:val="left" w:pos="1418"/>
                <w:tab w:val="left" w:pos="3969"/>
              </w:tabs>
              <w:jc w:val="center"/>
            </w:pPr>
          </w:p>
        </w:tc>
      </w:tr>
      <w:tr w:rsidR="00BD09BB" w14:paraId="54B7D282" w14:textId="77777777" w:rsidTr="006B46EB">
        <w:tc>
          <w:tcPr>
            <w:tcW w:w="385" w:type="dxa"/>
            <w:shd w:val="clear" w:color="auto" w:fill="DBE5F1" w:themeFill="accent1" w:themeFillTint="33"/>
          </w:tcPr>
          <w:p w14:paraId="5DF92931"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3AAE1883" w14:textId="1527C845" w:rsidR="00BD09BB" w:rsidRPr="005927D6" w:rsidRDefault="00D0102B" w:rsidP="006B46EB">
            <w:pPr>
              <w:tabs>
                <w:tab w:val="left" w:pos="1418"/>
                <w:tab w:val="left" w:pos="3969"/>
              </w:tabs>
            </w:pPr>
            <w:r>
              <w:t>Strukturierter Entwurf</w:t>
            </w:r>
          </w:p>
        </w:tc>
        <w:tc>
          <w:tcPr>
            <w:tcW w:w="1418" w:type="dxa"/>
            <w:shd w:val="clear" w:color="auto" w:fill="DBE5F1" w:themeFill="accent1" w:themeFillTint="33"/>
          </w:tcPr>
          <w:p w14:paraId="43EF4004" w14:textId="6960656F" w:rsidR="00BD09BB" w:rsidRPr="005927D6" w:rsidRDefault="00133915" w:rsidP="006B46EB">
            <w:pPr>
              <w:tabs>
                <w:tab w:val="left" w:pos="1418"/>
                <w:tab w:val="left" w:pos="3969"/>
              </w:tabs>
            </w:pPr>
            <w:r>
              <w:t>B.3.2</w:t>
            </w:r>
          </w:p>
        </w:tc>
        <w:tc>
          <w:tcPr>
            <w:tcW w:w="1276" w:type="dxa"/>
            <w:shd w:val="clear" w:color="auto" w:fill="DBE5F1" w:themeFill="accent1" w:themeFillTint="33"/>
          </w:tcPr>
          <w:p w14:paraId="44947328" w14:textId="77777777" w:rsidR="00B01982" w:rsidRDefault="00B01982" w:rsidP="006B46EB">
            <w:pPr>
              <w:tabs>
                <w:tab w:val="left" w:pos="1418"/>
                <w:tab w:val="left" w:pos="3969"/>
              </w:tabs>
              <w:jc w:val="center"/>
            </w:pPr>
            <w:r>
              <w:t xml:space="preserve">++ </w:t>
            </w:r>
          </w:p>
          <w:p w14:paraId="28E3A1E0" w14:textId="39170E82" w:rsidR="00BD09BB" w:rsidRPr="0071387A" w:rsidRDefault="00B01982" w:rsidP="006B46EB">
            <w:pPr>
              <w:tabs>
                <w:tab w:val="left" w:pos="1418"/>
                <w:tab w:val="left" w:pos="3969"/>
              </w:tabs>
              <w:jc w:val="center"/>
            </w:pPr>
            <w:r>
              <w:t>niedrig</w:t>
            </w:r>
          </w:p>
        </w:tc>
        <w:tc>
          <w:tcPr>
            <w:tcW w:w="1275" w:type="dxa"/>
            <w:shd w:val="clear" w:color="auto" w:fill="DBE5F1" w:themeFill="accent1" w:themeFillTint="33"/>
          </w:tcPr>
          <w:p w14:paraId="04BA7557" w14:textId="77777777" w:rsidR="00B01982" w:rsidRDefault="00B01982" w:rsidP="006B46EB">
            <w:pPr>
              <w:tabs>
                <w:tab w:val="left" w:pos="1418"/>
                <w:tab w:val="left" w:pos="3969"/>
              </w:tabs>
              <w:jc w:val="center"/>
            </w:pPr>
            <w:r>
              <w:t xml:space="preserve">++ </w:t>
            </w:r>
          </w:p>
          <w:p w14:paraId="229BE37F" w14:textId="5420ADDA" w:rsidR="00BD09BB" w:rsidRPr="0071387A" w:rsidRDefault="00B01982" w:rsidP="006B46EB">
            <w:pPr>
              <w:tabs>
                <w:tab w:val="left" w:pos="1418"/>
                <w:tab w:val="left" w:pos="3969"/>
              </w:tabs>
              <w:jc w:val="center"/>
            </w:pPr>
            <w:r>
              <w:t>niedrig</w:t>
            </w:r>
          </w:p>
        </w:tc>
        <w:tc>
          <w:tcPr>
            <w:tcW w:w="1418" w:type="dxa"/>
            <w:shd w:val="clear" w:color="auto" w:fill="DBE5F1" w:themeFill="accent1" w:themeFillTint="33"/>
          </w:tcPr>
          <w:p w14:paraId="7962E3A8" w14:textId="77777777" w:rsidR="00B01982" w:rsidRDefault="00B01982" w:rsidP="006B46EB">
            <w:pPr>
              <w:tabs>
                <w:tab w:val="left" w:pos="1418"/>
                <w:tab w:val="left" w:pos="3969"/>
              </w:tabs>
              <w:jc w:val="center"/>
            </w:pPr>
            <w:r>
              <w:t xml:space="preserve">++ </w:t>
            </w:r>
          </w:p>
          <w:p w14:paraId="4DBC87F0" w14:textId="6999EFED" w:rsidR="00BD09BB" w:rsidRPr="0071387A" w:rsidRDefault="00B01982" w:rsidP="006B46EB">
            <w:pPr>
              <w:tabs>
                <w:tab w:val="left" w:pos="1418"/>
                <w:tab w:val="left" w:pos="3969"/>
              </w:tabs>
              <w:jc w:val="center"/>
            </w:pPr>
            <w:r>
              <w:t>mittel</w:t>
            </w:r>
          </w:p>
        </w:tc>
      </w:tr>
      <w:tr w:rsidR="00BD09BB" w14:paraId="268AE98D" w14:textId="77777777" w:rsidTr="006B46EB">
        <w:tc>
          <w:tcPr>
            <w:tcW w:w="385" w:type="dxa"/>
          </w:tcPr>
          <w:p w14:paraId="2B13BAA4" w14:textId="77777777" w:rsidR="00BD09BB" w:rsidRPr="005927D6" w:rsidRDefault="00BD09BB" w:rsidP="006B46EB">
            <w:pPr>
              <w:tabs>
                <w:tab w:val="left" w:pos="1418"/>
                <w:tab w:val="left" w:pos="3969"/>
              </w:tabs>
            </w:pPr>
          </w:p>
        </w:tc>
        <w:tc>
          <w:tcPr>
            <w:tcW w:w="3579" w:type="dxa"/>
          </w:tcPr>
          <w:p w14:paraId="2EEBF142" w14:textId="77777777" w:rsidR="00BD09BB" w:rsidRPr="00D06E65" w:rsidRDefault="00BD09BB" w:rsidP="006B46EB">
            <w:pPr>
              <w:tabs>
                <w:tab w:val="left" w:pos="1418"/>
                <w:tab w:val="left" w:pos="3969"/>
              </w:tabs>
              <w:rPr>
                <w:i/>
              </w:rPr>
            </w:pPr>
          </w:p>
        </w:tc>
        <w:tc>
          <w:tcPr>
            <w:tcW w:w="5387" w:type="dxa"/>
            <w:gridSpan w:val="4"/>
          </w:tcPr>
          <w:p w14:paraId="2C9335FD" w14:textId="77777777" w:rsidR="00BD09BB" w:rsidRPr="0071387A" w:rsidRDefault="00BD09BB" w:rsidP="006B46EB">
            <w:pPr>
              <w:tabs>
                <w:tab w:val="left" w:pos="1418"/>
                <w:tab w:val="left" w:pos="3969"/>
              </w:tabs>
              <w:jc w:val="center"/>
            </w:pPr>
          </w:p>
        </w:tc>
      </w:tr>
      <w:tr w:rsidR="00BD09BB" w14:paraId="23F3E8C4" w14:textId="77777777" w:rsidTr="006B46EB">
        <w:tc>
          <w:tcPr>
            <w:tcW w:w="385" w:type="dxa"/>
            <w:shd w:val="clear" w:color="auto" w:fill="DBE5F1" w:themeFill="accent1" w:themeFillTint="33"/>
          </w:tcPr>
          <w:p w14:paraId="3A2E9A5E"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28E4E151" w14:textId="01709B0E" w:rsidR="00BD09BB" w:rsidRPr="005927D6" w:rsidRDefault="00D0102B" w:rsidP="006B46EB">
            <w:pPr>
              <w:tabs>
                <w:tab w:val="left" w:pos="1418"/>
                <w:tab w:val="left" w:pos="3969"/>
              </w:tabs>
            </w:pPr>
            <w:r>
              <w:t>Modularisierung</w:t>
            </w:r>
          </w:p>
        </w:tc>
        <w:tc>
          <w:tcPr>
            <w:tcW w:w="1418" w:type="dxa"/>
            <w:shd w:val="clear" w:color="auto" w:fill="DBE5F1" w:themeFill="accent1" w:themeFillTint="33"/>
          </w:tcPr>
          <w:p w14:paraId="6FA499BE" w14:textId="69503C4E" w:rsidR="00BD09BB" w:rsidRPr="005927D6" w:rsidRDefault="00133915" w:rsidP="006B46EB">
            <w:pPr>
              <w:tabs>
                <w:tab w:val="left" w:pos="1418"/>
                <w:tab w:val="left" w:pos="3969"/>
              </w:tabs>
            </w:pPr>
            <w:r>
              <w:t>B.3.4</w:t>
            </w:r>
          </w:p>
        </w:tc>
        <w:tc>
          <w:tcPr>
            <w:tcW w:w="1276" w:type="dxa"/>
            <w:shd w:val="clear" w:color="auto" w:fill="DBE5F1" w:themeFill="accent1" w:themeFillTint="33"/>
          </w:tcPr>
          <w:p w14:paraId="569F3227" w14:textId="77777777" w:rsidR="00BD09BB" w:rsidRDefault="00B01982" w:rsidP="006B46EB">
            <w:pPr>
              <w:tabs>
                <w:tab w:val="left" w:pos="1418"/>
                <w:tab w:val="left" w:pos="3969"/>
              </w:tabs>
              <w:jc w:val="center"/>
            </w:pPr>
            <w:r>
              <w:t>++</w:t>
            </w:r>
          </w:p>
          <w:p w14:paraId="750B7BB7" w14:textId="5B6E2C0F" w:rsidR="00B01982" w:rsidRPr="0071387A" w:rsidRDefault="00B01982" w:rsidP="006B46EB">
            <w:pPr>
              <w:tabs>
                <w:tab w:val="left" w:pos="1418"/>
                <w:tab w:val="left" w:pos="3969"/>
              </w:tabs>
              <w:jc w:val="center"/>
            </w:pPr>
            <w:r>
              <w:t>niedrig</w:t>
            </w:r>
          </w:p>
        </w:tc>
        <w:tc>
          <w:tcPr>
            <w:tcW w:w="1275" w:type="dxa"/>
            <w:shd w:val="clear" w:color="auto" w:fill="DBE5F1" w:themeFill="accent1" w:themeFillTint="33"/>
          </w:tcPr>
          <w:p w14:paraId="5A70D29C" w14:textId="77777777" w:rsidR="00BD09BB" w:rsidRDefault="00B01982" w:rsidP="006B46EB">
            <w:pPr>
              <w:tabs>
                <w:tab w:val="left" w:pos="1418"/>
                <w:tab w:val="left" w:pos="3969"/>
              </w:tabs>
              <w:jc w:val="center"/>
            </w:pPr>
            <w:r>
              <w:t>++</w:t>
            </w:r>
          </w:p>
          <w:p w14:paraId="1A949E39" w14:textId="2B8A66EF" w:rsidR="00B01982" w:rsidRPr="0071387A" w:rsidRDefault="00B01982" w:rsidP="006B46EB">
            <w:pPr>
              <w:tabs>
                <w:tab w:val="left" w:pos="1418"/>
                <w:tab w:val="left" w:pos="3969"/>
              </w:tabs>
              <w:jc w:val="center"/>
            </w:pPr>
            <w:r>
              <w:t>niedrig</w:t>
            </w:r>
          </w:p>
        </w:tc>
        <w:tc>
          <w:tcPr>
            <w:tcW w:w="1418" w:type="dxa"/>
            <w:shd w:val="clear" w:color="auto" w:fill="DBE5F1" w:themeFill="accent1" w:themeFillTint="33"/>
          </w:tcPr>
          <w:p w14:paraId="267B5100" w14:textId="77777777" w:rsidR="00BD09BB" w:rsidRDefault="00B01982" w:rsidP="006B46EB">
            <w:pPr>
              <w:tabs>
                <w:tab w:val="left" w:pos="1418"/>
                <w:tab w:val="left" w:pos="3969"/>
              </w:tabs>
              <w:jc w:val="center"/>
            </w:pPr>
            <w:r>
              <w:t>++</w:t>
            </w:r>
          </w:p>
          <w:p w14:paraId="12F389A3" w14:textId="1F9D749F" w:rsidR="00B01982" w:rsidRPr="0071387A" w:rsidRDefault="00B01982" w:rsidP="006B46EB">
            <w:pPr>
              <w:tabs>
                <w:tab w:val="left" w:pos="1418"/>
                <w:tab w:val="left" w:pos="3969"/>
              </w:tabs>
              <w:jc w:val="center"/>
            </w:pPr>
            <w:r>
              <w:t>mittel</w:t>
            </w:r>
          </w:p>
        </w:tc>
      </w:tr>
      <w:tr w:rsidR="00BD09BB" w14:paraId="47D655C6" w14:textId="77777777" w:rsidTr="006B46EB">
        <w:tc>
          <w:tcPr>
            <w:tcW w:w="385" w:type="dxa"/>
            <w:shd w:val="clear" w:color="auto" w:fill="auto"/>
          </w:tcPr>
          <w:p w14:paraId="5F3563AB" w14:textId="77777777" w:rsidR="00BD09BB" w:rsidRPr="005927D6" w:rsidRDefault="00BD09BB" w:rsidP="006B46EB">
            <w:pPr>
              <w:tabs>
                <w:tab w:val="left" w:pos="1418"/>
                <w:tab w:val="left" w:pos="3969"/>
              </w:tabs>
            </w:pPr>
          </w:p>
        </w:tc>
        <w:tc>
          <w:tcPr>
            <w:tcW w:w="3579" w:type="dxa"/>
            <w:shd w:val="clear" w:color="auto" w:fill="auto"/>
          </w:tcPr>
          <w:p w14:paraId="1E3D875E" w14:textId="77777777" w:rsidR="00BD09BB" w:rsidRDefault="00BD09BB" w:rsidP="006B46EB">
            <w:pPr>
              <w:tabs>
                <w:tab w:val="left" w:pos="1418"/>
                <w:tab w:val="left" w:pos="3969"/>
              </w:tabs>
            </w:pPr>
          </w:p>
        </w:tc>
        <w:tc>
          <w:tcPr>
            <w:tcW w:w="1418" w:type="dxa"/>
            <w:shd w:val="clear" w:color="auto" w:fill="auto"/>
          </w:tcPr>
          <w:p w14:paraId="397ED85F" w14:textId="77777777" w:rsidR="00BD09BB" w:rsidRDefault="00BD09BB" w:rsidP="006B46EB">
            <w:pPr>
              <w:tabs>
                <w:tab w:val="left" w:pos="1418"/>
                <w:tab w:val="left" w:pos="3969"/>
              </w:tabs>
            </w:pPr>
          </w:p>
        </w:tc>
        <w:tc>
          <w:tcPr>
            <w:tcW w:w="1276" w:type="dxa"/>
            <w:shd w:val="clear" w:color="auto" w:fill="auto"/>
          </w:tcPr>
          <w:p w14:paraId="523F8954" w14:textId="77777777" w:rsidR="00BD09BB" w:rsidRPr="0071387A" w:rsidRDefault="00BD09BB" w:rsidP="006B46EB">
            <w:pPr>
              <w:tabs>
                <w:tab w:val="left" w:pos="1418"/>
                <w:tab w:val="left" w:pos="3969"/>
              </w:tabs>
              <w:jc w:val="center"/>
            </w:pPr>
          </w:p>
        </w:tc>
        <w:tc>
          <w:tcPr>
            <w:tcW w:w="1275" w:type="dxa"/>
            <w:shd w:val="clear" w:color="auto" w:fill="auto"/>
          </w:tcPr>
          <w:p w14:paraId="6A844D08" w14:textId="77777777" w:rsidR="00BD09BB" w:rsidRPr="0071387A" w:rsidRDefault="00BD09BB" w:rsidP="006B46EB">
            <w:pPr>
              <w:tabs>
                <w:tab w:val="left" w:pos="1418"/>
                <w:tab w:val="left" w:pos="3969"/>
              </w:tabs>
              <w:jc w:val="center"/>
            </w:pPr>
          </w:p>
        </w:tc>
        <w:tc>
          <w:tcPr>
            <w:tcW w:w="1418" w:type="dxa"/>
            <w:shd w:val="clear" w:color="auto" w:fill="auto"/>
          </w:tcPr>
          <w:p w14:paraId="708C0CDC" w14:textId="77777777" w:rsidR="00BD09BB" w:rsidRPr="0071387A" w:rsidRDefault="00BD09BB" w:rsidP="006B46EB">
            <w:pPr>
              <w:tabs>
                <w:tab w:val="left" w:pos="1418"/>
                <w:tab w:val="left" w:pos="3969"/>
              </w:tabs>
              <w:jc w:val="center"/>
            </w:pPr>
          </w:p>
        </w:tc>
      </w:tr>
      <w:tr w:rsidR="00BD09BB" w14:paraId="1AABAA30" w14:textId="77777777" w:rsidTr="006B46EB">
        <w:tc>
          <w:tcPr>
            <w:tcW w:w="385" w:type="dxa"/>
            <w:shd w:val="clear" w:color="auto" w:fill="DBE5F1" w:themeFill="accent1" w:themeFillTint="33"/>
          </w:tcPr>
          <w:p w14:paraId="04A55E88"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57283377" w14:textId="515F1311" w:rsidR="00BD09BB" w:rsidRDefault="00D0102B" w:rsidP="006B46EB">
            <w:pPr>
              <w:tabs>
                <w:tab w:val="left" w:pos="1418"/>
                <w:tab w:val="left" w:pos="3969"/>
              </w:tabs>
            </w:pPr>
            <w:r>
              <w:t>Verwendung von bewährten Bauteilen</w:t>
            </w:r>
          </w:p>
        </w:tc>
        <w:tc>
          <w:tcPr>
            <w:tcW w:w="1418" w:type="dxa"/>
            <w:shd w:val="clear" w:color="auto" w:fill="DBE5F1" w:themeFill="accent1" w:themeFillTint="33"/>
          </w:tcPr>
          <w:p w14:paraId="3C4B2E94" w14:textId="04241134" w:rsidR="00BD09BB" w:rsidRDefault="00133915" w:rsidP="006B46EB">
            <w:pPr>
              <w:tabs>
                <w:tab w:val="left" w:pos="1418"/>
                <w:tab w:val="left" w:pos="3969"/>
              </w:tabs>
            </w:pPr>
            <w:r>
              <w:t>B.3.3</w:t>
            </w:r>
          </w:p>
        </w:tc>
        <w:tc>
          <w:tcPr>
            <w:tcW w:w="1276" w:type="dxa"/>
            <w:shd w:val="clear" w:color="auto" w:fill="DBE5F1" w:themeFill="accent1" w:themeFillTint="33"/>
          </w:tcPr>
          <w:p w14:paraId="0274AD09" w14:textId="6476F102" w:rsidR="00B01982" w:rsidRDefault="00B01982" w:rsidP="00B01982">
            <w:pPr>
              <w:tabs>
                <w:tab w:val="left" w:pos="1418"/>
                <w:tab w:val="left" w:pos="3969"/>
              </w:tabs>
              <w:jc w:val="center"/>
            </w:pPr>
            <w:r>
              <w:t>+</w:t>
            </w:r>
          </w:p>
          <w:p w14:paraId="51B9EDF1" w14:textId="511EE7B1" w:rsidR="00BD09BB" w:rsidRPr="0071387A" w:rsidRDefault="00B01982" w:rsidP="00B01982">
            <w:pPr>
              <w:tabs>
                <w:tab w:val="left" w:pos="1418"/>
                <w:tab w:val="left" w:pos="3969"/>
              </w:tabs>
              <w:jc w:val="center"/>
            </w:pPr>
            <w:r>
              <w:t>niedrig</w:t>
            </w:r>
          </w:p>
        </w:tc>
        <w:tc>
          <w:tcPr>
            <w:tcW w:w="1275" w:type="dxa"/>
            <w:shd w:val="clear" w:color="auto" w:fill="DBE5F1" w:themeFill="accent1" w:themeFillTint="33"/>
          </w:tcPr>
          <w:p w14:paraId="00320EB2" w14:textId="4AD0C89C" w:rsidR="00B01982" w:rsidRDefault="00B01982" w:rsidP="00B01982">
            <w:pPr>
              <w:tabs>
                <w:tab w:val="left" w:pos="1418"/>
                <w:tab w:val="left" w:pos="3969"/>
              </w:tabs>
              <w:jc w:val="center"/>
            </w:pPr>
            <w:r>
              <w:t>+</w:t>
            </w:r>
          </w:p>
          <w:p w14:paraId="00E8907F" w14:textId="1B6A7146" w:rsidR="00BD09BB" w:rsidRPr="0071387A" w:rsidRDefault="00B01982" w:rsidP="00B01982">
            <w:pPr>
              <w:tabs>
                <w:tab w:val="left" w:pos="1418"/>
                <w:tab w:val="left" w:pos="3969"/>
              </w:tabs>
              <w:jc w:val="center"/>
            </w:pPr>
            <w:r>
              <w:t>niedrig</w:t>
            </w:r>
          </w:p>
        </w:tc>
        <w:tc>
          <w:tcPr>
            <w:tcW w:w="1418" w:type="dxa"/>
            <w:shd w:val="clear" w:color="auto" w:fill="DBE5F1" w:themeFill="accent1" w:themeFillTint="33"/>
          </w:tcPr>
          <w:p w14:paraId="4331FCD9" w14:textId="45E465A1" w:rsidR="00B01982" w:rsidRDefault="00B01982" w:rsidP="00B01982">
            <w:pPr>
              <w:tabs>
                <w:tab w:val="left" w:pos="1418"/>
                <w:tab w:val="left" w:pos="3969"/>
              </w:tabs>
              <w:jc w:val="center"/>
            </w:pPr>
            <w:r>
              <w:t>+</w:t>
            </w:r>
          </w:p>
          <w:p w14:paraId="0658E090" w14:textId="6FBDD637" w:rsidR="00BD09BB" w:rsidRPr="0071387A" w:rsidRDefault="00B01982" w:rsidP="00B01982">
            <w:pPr>
              <w:tabs>
                <w:tab w:val="left" w:pos="1418"/>
                <w:tab w:val="left" w:pos="3969"/>
              </w:tabs>
              <w:jc w:val="center"/>
            </w:pPr>
            <w:r>
              <w:t>mittel</w:t>
            </w:r>
          </w:p>
        </w:tc>
      </w:tr>
      <w:tr w:rsidR="00BD09BB" w14:paraId="23C1E498" w14:textId="77777777" w:rsidTr="006B46EB">
        <w:tc>
          <w:tcPr>
            <w:tcW w:w="385" w:type="dxa"/>
            <w:shd w:val="clear" w:color="auto" w:fill="auto"/>
          </w:tcPr>
          <w:p w14:paraId="46ACBDEB" w14:textId="77777777" w:rsidR="00BD09BB" w:rsidRPr="005927D6" w:rsidRDefault="00BD09BB" w:rsidP="006B46EB">
            <w:pPr>
              <w:tabs>
                <w:tab w:val="left" w:pos="1418"/>
                <w:tab w:val="left" w:pos="3969"/>
              </w:tabs>
            </w:pPr>
          </w:p>
        </w:tc>
        <w:tc>
          <w:tcPr>
            <w:tcW w:w="3579" w:type="dxa"/>
            <w:shd w:val="clear" w:color="auto" w:fill="auto"/>
          </w:tcPr>
          <w:p w14:paraId="6BFEA8F9" w14:textId="77777777" w:rsidR="00BD09BB" w:rsidRDefault="00BD09BB" w:rsidP="006B46EB">
            <w:pPr>
              <w:tabs>
                <w:tab w:val="left" w:pos="1418"/>
                <w:tab w:val="left" w:pos="3969"/>
              </w:tabs>
            </w:pPr>
          </w:p>
        </w:tc>
        <w:tc>
          <w:tcPr>
            <w:tcW w:w="1418" w:type="dxa"/>
            <w:shd w:val="clear" w:color="auto" w:fill="auto"/>
          </w:tcPr>
          <w:p w14:paraId="23A55909" w14:textId="77777777" w:rsidR="00BD09BB" w:rsidRDefault="00BD09BB" w:rsidP="006B46EB">
            <w:pPr>
              <w:tabs>
                <w:tab w:val="left" w:pos="1418"/>
                <w:tab w:val="left" w:pos="3969"/>
              </w:tabs>
            </w:pPr>
          </w:p>
        </w:tc>
        <w:tc>
          <w:tcPr>
            <w:tcW w:w="1276" w:type="dxa"/>
            <w:shd w:val="clear" w:color="auto" w:fill="auto"/>
          </w:tcPr>
          <w:p w14:paraId="19557C6C" w14:textId="77777777" w:rsidR="00BD09BB" w:rsidRPr="0071387A" w:rsidRDefault="00BD09BB" w:rsidP="006B46EB">
            <w:pPr>
              <w:tabs>
                <w:tab w:val="left" w:pos="1418"/>
                <w:tab w:val="left" w:pos="3969"/>
              </w:tabs>
              <w:jc w:val="center"/>
            </w:pPr>
          </w:p>
        </w:tc>
        <w:tc>
          <w:tcPr>
            <w:tcW w:w="1275" w:type="dxa"/>
            <w:shd w:val="clear" w:color="auto" w:fill="auto"/>
          </w:tcPr>
          <w:p w14:paraId="7F930004" w14:textId="77777777" w:rsidR="00BD09BB" w:rsidRPr="0071387A" w:rsidRDefault="00BD09BB" w:rsidP="006B46EB">
            <w:pPr>
              <w:tabs>
                <w:tab w:val="left" w:pos="1418"/>
                <w:tab w:val="left" w:pos="3969"/>
              </w:tabs>
              <w:jc w:val="center"/>
            </w:pPr>
          </w:p>
        </w:tc>
        <w:tc>
          <w:tcPr>
            <w:tcW w:w="1418" w:type="dxa"/>
            <w:shd w:val="clear" w:color="auto" w:fill="auto"/>
          </w:tcPr>
          <w:p w14:paraId="45748FEA" w14:textId="77777777" w:rsidR="00BD09BB" w:rsidRPr="0071387A" w:rsidRDefault="00BD09BB" w:rsidP="006B46EB">
            <w:pPr>
              <w:tabs>
                <w:tab w:val="left" w:pos="1418"/>
                <w:tab w:val="left" w:pos="3969"/>
              </w:tabs>
              <w:jc w:val="center"/>
            </w:pPr>
          </w:p>
        </w:tc>
      </w:tr>
      <w:tr w:rsidR="00BD09BB" w14:paraId="2CA18E65" w14:textId="77777777" w:rsidTr="006B46EB">
        <w:tc>
          <w:tcPr>
            <w:tcW w:w="385" w:type="dxa"/>
            <w:shd w:val="clear" w:color="auto" w:fill="DBE5F1" w:themeFill="accent1" w:themeFillTint="33"/>
          </w:tcPr>
          <w:p w14:paraId="606B53DD"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107D2B6A" w14:textId="4D087B09" w:rsidR="00BD09BB" w:rsidRDefault="00D0102B" w:rsidP="006B46EB">
            <w:pPr>
              <w:tabs>
                <w:tab w:val="left" w:pos="1418"/>
                <w:tab w:val="left" w:pos="3969"/>
              </w:tabs>
            </w:pPr>
            <w:r>
              <w:t>Semiformale Methoden</w:t>
            </w:r>
          </w:p>
        </w:tc>
        <w:tc>
          <w:tcPr>
            <w:tcW w:w="1418" w:type="dxa"/>
            <w:shd w:val="clear" w:color="auto" w:fill="DBE5F1" w:themeFill="accent1" w:themeFillTint="33"/>
          </w:tcPr>
          <w:p w14:paraId="2CF74B17" w14:textId="71DD3C97" w:rsidR="00BD09BB" w:rsidRDefault="00133915" w:rsidP="006B46EB">
            <w:pPr>
              <w:tabs>
                <w:tab w:val="left" w:pos="1418"/>
                <w:tab w:val="left" w:pos="3969"/>
              </w:tabs>
            </w:pPr>
            <w:r>
              <w:t>B.2.3, siehe auch IEC 61508-3, Tabelle B.7</w:t>
            </w:r>
          </w:p>
        </w:tc>
        <w:tc>
          <w:tcPr>
            <w:tcW w:w="1276" w:type="dxa"/>
            <w:shd w:val="clear" w:color="auto" w:fill="DBE5F1" w:themeFill="accent1" w:themeFillTint="33"/>
          </w:tcPr>
          <w:p w14:paraId="7B12EF11" w14:textId="4F024009" w:rsidR="00B01982" w:rsidRDefault="00B01982" w:rsidP="00B01982">
            <w:pPr>
              <w:tabs>
                <w:tab w:val="left" w:pos="1418"/>
                <w:tab w:val="left" w:pos="3969"/>
              </w:tabs>
              <w:jc w:val="center"/>
            </w:pPr>
            <w:r>
              <w:t>+</w:t>
            </w:r>
          </w:p>
          <w:p w14:paraId="2D33387B" w14:textId="206A4C33" w:rsidR="00BD09BB" w:rsidRPr="0071387A" w:rsidRDefault="00B01982" w:rsidP="00B01982">
            <w:pPr>
              <w:tabs>
                <w:tab w:val="left" w:pos="1418"/>
                <w:tab w:val="left" w:pos="3969"/>
              </w:tabs>
              <w:jc w:val="center"/>
            </w:pPr>
            <w:r>
              <w:t>mittel</w:t>
            </w:r>
          </w:p>
        </w:tc>
        <w:tc>
          <w:tcPr>
            <w:tcW w:w="1275" w:type="dxa"/>
            <w:shd w:val="clear" w:color="auto" w:fill="DBE5F1" w:themeFill="accent1" w:themeFillTint="33"/>
          </w:tcPr>
          <w:p w14:paraId="50322A15" w14:textId="77777777" w:rsidR="00B01982" w:rsidRDefault="00B01982" w:rsidP="00B01982">
            <w:pPr>
              <w:tabs>
                <w:tab w:val="left" w:pos="1418"/>
                <w:tab w:val="left" w:pos="3969"/>
              </w:tabs>
              <w:jc w:val="center"/>
            </w:pPr>
            <w:r>
              <w:t>+</w:t>
            </w:r>
          </w:p>
          <w:p w14:paraId="2D50224A" w14:textId="2F8554CD" w:rsidR="00BD09BB" w:rsidRPr="0071387A" w:rsidRDefault="00B01982" w:rsidP="00B01982">
            <w:pPr>
              <w:tabs>
                <w:tab w:val="left" w:pos="1418"/>
                <w:tab w:val="left" w:pos="3969"/>
              </w:tabs>
              <w:jc w:val="center"/>
            </w:pPr>
            <w:r>
              <w:t>niedrig</w:t>
            </w:r>
          </w:p>
        </w:tc>
        <w:tc>
          <w:tcPr>
            <w:tcW w:w="1418" w:type="dxa"/>
            <w:shd w:val="clear" w:color="auto" w:fill="DBE5F1" w:themeFill="accent1" w:themeFillTint="33"/>
          </w:tcPr>
          <w:p w14:paraId="7E4D749A" w14:textId="77777777" w:rsidR="00B01982" w:rsidRDefault="00B01982" w:rsidP="00B01982">
            <w:pPr>
              <w:tabs>
                <w:tab w:val="left" w:pos="1418"/>
                <w:tab w:val="left" w:pos="3969"/>
              </w:tabs>
              <w:jc w:val="center"/>
            </w:pPr>
            <w:r>
              <w:t>++</w:t>
            </w:r>
          </w:p>
          <w:p w14:paraId="16D9626C" w14:textId="7C7F3479" w:rsidR="00BD09BB" w:rsidRPr="0071387A" w:rsidRDefault="00B01982" w:rsidP="00B01982">
            <w:pPr>
              <w:tabs>
                <w:tab w:val="left" w:pos="1418"/>
                <w:tab w:val="left" w:pos="3969"/>
              </w:tabs>
              <w:jc w:val="center"/>
            </w:pPr>
            <w:r>
              <w:t>mittel</w:t>
            </w:r>
          </w:p>
        </w:tc>
      </w:tr>
      <w:tr w:rsidR="00BD09BB" w14:paraId="0C1EFC44" w14:textId="77777777" w:rsidTr="006B46EB">
        <w:tc>
          <w:tcPr>
            <w:tcW w:w="385" w:type="dxa"/>
            <w:shd w:val="clear" w:color="auto" w:fill="auto"/>
          </w:tcPr>
          <w:p w14:paraId="4CE08545" w14:textId="77777777" w:rsidR="00BD09BB" w:rsidRPr="005927D6" w:rsidRDefault="00BD09BB" w:rsidP="006B46EB">
            <w:pPr>
              <w:tabs>
                <w:tab w:val="left" w:pos="1418"/>
                <w:tab w:val="left" w:pos="3969"/>
              </w:tabs>
            </w:pPr>
          </w:p>
        </w:tc>
        <w:tc>
          <w:tcPr>
            <w:tcW w:w="3579" w:type="dxa"/>
            <w:shd w:val="clear" w:color="auto" w:fill="auto"/>
          </w:tcPr>
          <w:p w14:paraId="5C6573F8" w14:textId="77777777" w:rsidR="00BD09BB" w:rsidRDefault="00BD09BB" w:rsidP="006B46EB">
            <w:pPr>
              <w:tabs>
                <w:tab w:val="left" w:pos="1418"/>
                <w:tab w:val="left" w:pos="3969"/>
              </w:tabs>
            </w:pPr>
          </w:p>
        </w:tc>
        <w:tc>
          <w:tcPr>
            <w:tcW w:w="1418" w:type="dxa"/>
            <w:shd w:val="clear" w:color="auto" w:fill="auto"/>
          </w:tcPr>
          <w:p w14:paraId="3B1ECB02" w14:textId="77777777" w:rsidR="00BD09BB" w:rsidRDefault="00BD09BB" w:rsidP="006B46EB">
            <w:pPr>
              <w:tabs>
                <w:tab w:val="left" w:pos="1418"/>
                <w:tab w:val="left" w:pos="3969"/>
              </w:tabs>
            </w:pPr>
          </w:p>
        </w:tc>
        <w:tc>
          <w:tcPr>
            <w:tcW w:w="1276" w:type="dxa"/>
            <w:shd w:val="clear" w:color="auto" w:fill="auto"/>
          </w:tcPr>
          <w:p w14:paraId="275EE45E" w14:textId="77777777" w:rsidR="00BD09BB" w:rsidRPr="0071387A" w:rsidRDefault="00BD09BB" w:rsidP="006B46EB">
            <w:pPr>
              <w:tabs>
                <w:tab w:val="left" w:pos="1418"/>
                <w:tab w:val="left" w:pos="3969"/>
              </w:tabs>
              <w:jc w:val="center"/>
            </w:pPr>
          </w:p>
        </w:tc>
        <w:tc>
          <w:tcPr>
            <w:tcW w:w="1275" w:type="dxa"/>
            <w:shd w:val="clear" w:color="auto" w:fill="auto"/>
          </w:tcPr>
          <w:p w14:paraId="7E6BBF6A" w14:textId="77777777" w:rsidR="00BD09BB" w:rsidRPr="0071387A" w:rsidRDefault="00BD09BB" w:rsidP="006B46EB">
            <w:pPr>
              <w:tabs>
                <w:tab w:val="left" w:pos="1418"/>
                <w:tab w:val="left" w:pos="3969"/>
              </w:tabs>
              <w:jc w:val="center"/>
            </w:pPr>
          </w:p>
        </w:tc>
        <w:tc>
          <w:tcPr>
            <w:tcW w:w="1418" w:type="dxa"/>
            <w:shd w:val="clear" w:color="auto" w:fill="auto"/>
          </w:tcPr>
          <w:p w14:paraId="069B3A7A" w14:textId="77777777" w:rsidR="00BD09BB" w:rsidRPr="0071387A" w:rsidRDefault="00BD09BB" w:rsidP="006B46EB">
            <w:pPr>
              <w:tabs>
                <w:tab w:val="left" w:pos="1418"/>
                <w:tab w:val="left" w:pos="3969"/>
              </w:tabs>
              <w:jc w:val="center"/>
            </w:pPr>
          </w:p>
        </w:tc>
      </w:tr>
      <w:tr w:rsidR="00BD09BB" w14:paraId="7FA93C11" w14:textId="77777777" w:rsidTr="006B46EB">
        <w:tc>
          <w:tcPr>
            <w:tcW w:w="385" w:type="dxa"/>
            <w:shd w:val="clear" w:color="auto" w:fill="DBE5F1" w:themeFill="accent1" w:themeFillTint="33"/>
          </w:tcPr>
          <w:p w14:paraId="1BC07B0C"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423D33A1" w14:textId="01DCB91A" w:rsidR="00BD09BB" w:rsidRDefault="00D0102B" w:rsidP="006B46EB">
            <w:pPr>
              <w:tabs>
                <w:tab w:val="left" w:pos="1418"/>
                <w:tab w:val="left" w:pos="3969"/>
              </w:tabs>
            </w:pPr>
            <w:r>
              <w:t>Checklisten</w:t>
            </w:r>
          </w:p>
        </w:tc>
        <w:tc>
          <w:tcPr>
            <w:tcW w:w="1418" w:type="dxa"/>
            <w:shd w:val="clear" w:color="auto" w:fill="DBE5F1" w:themeFill="accent1" w:themeFillTint="33"/>
          </w:tcPr>
          <w:p w14:paraId="40F29123" w14:textId="3815EBC6" w:rsidR="00BD09BB" w:rsidRDefault="00133915" w:rsidP="00D0102B">
            <w:pPr>
              <w:tabs>
                <w:tab w:val="left" w:pos="1418"/>
                <w:tab w:val="left" w:pos="3969"/>
              </w:tabs>
            </w:pPr>
            <w:r>
              <w:t>B.2.5</w:t>
            </w:r>
          </w:p>
        </w:tc>
        <w:tc>
          <w:tcPr>
            <w:tcW w:w="1276" w:type="dxa"/>
            <w:shd w:val="clear" w:color="auto" w:fill="DBE5F1" w:themeFill="accent1" w:themeFillTint="33"/>
          </w:tcPr>
          <w:p w14:paraId="7A2CFDA9" w14:textId="77777777" w:rsidR="00BD09BB" w:rsidRDefault="00635DCF" w:rsidP="006B46EB">
            <w:pPr>
              <w:tabs>
                <w:tab w:val="left" w:pos="1418"/>
                <w:tab w:val="left" w:pos="3969"/>
              </w:tabs>
              <w:jc w:val="center"/>
            </w:pPr>
            <w:r>
              <w:t>O</w:t>
            </w:r>
          </w:p>
          <w:p w14:paraId="636C62C1" w14:textId="231D7621" w:rsidR="00635DCF" w:rsidRPr="0071387A" w:rsidRDefault="00635DCF" w:rsidP="006B46EB">
            <w:pPr>
              <w:tabs>
                <w:tab w:val="left" w:pos="1418"/>
                <w:tab w:val="left" w:pos="3969"/>
              </w:tabs>
              <w:jc w:val="center"/>
            </w:pPr>
            <w:r>
              <w:t>niedrig</w:t>
            </w:r>
          </w:p>
        </w:tc>
        <w:tc>
          <w:tcPr>
            <w:tcW w:w="1275" w:type="dxa"/>
            <w:shd w:val="clear" w:color="auto" w:fill="DBE5F1" w:themeFill="accent1" w:themeFillTint="33"/>
          </w:tcPr>
          <w:p w14:paraId="4803539C" w14:textId="77777777" w:rsidR="00BD09BB" w:rsidRDefault="00635DCF" w:rsidP="006B46EB">
            <w:pPr>
              <w:tabs>
                <w:tab w:val="left" w:pos="1418"/>
                <w:tab w:val="left" w:pos="3969"/>
              </w:tabs>
              <w:jc w:val="center"/>
            </w:pPr>
            <w:r>
              <w:t>+</w:t>
            </w:r>
          </w:p>
          <w:p w14:paraId="636A3322" w14:textId="782F87A5" w:rsidR="00635DCF" w:rsidRPr="0071387A" w:rsidRDefault="00635DCF" w:rsidP="006B46EB">
            <w:pPr>
              <w:tabs>
                <w:tab w:val="left" w:pos="1418"/>
                <w:tab w:val="left" w:pos="3969"/>
              </w:tabs>
              <w:jc w:val="center"/>
            </w:pPr>
            <w:r>
              <w:t>Niedrig</w:t>
            </w:r>
          </w:p>
        </w:tc>
        <w:tc>
          <w:tcPr>
            <w:tcW w:w="1418" w:type="dxa"/>
            <w:shd w:val="clear" w:color="auto" w:fill="DBE5F1" w:themeFill="accent1" w:themeFillTint="33"/>
          </w:tcPr>
          <w:p w14:paraId="17AEFF5A" w14:textId="77777777" w:rsidR="00BD09BB" w:rsidRDefault="00635DCF" w:rsidP="006B46EB">
            <w:pPr>
              <w:tabs>
                <w:tab w:val="left" w:pos="1418"/>
                <w:tab w:val="left" w:pos="3969"/>
              </w:tabs>
              <w:jc w:val="center"/>
            </w:pPr>
            <w:r>
              <w:t>++</w:t>
            </w:r>
          </w:p>
          <w:p w14:paraId="1F544A0B" w14:textId="39B77BD7" w:rsidR="00635DCF" w:rsidRPr="0071387A" w:rsidRDefault="00635DCF" w:rsidP="006B46EB">
            <w:pPr>
              <w:tabs>
                <w:tab w:val="left" w:pos="1418"/>
                <w:tab w:val="left" w:pos="3969"/>
              </w:tabs>
              <w:jc w:val="center"/>
            </w:pPr>
            <w:r>
              <w:t>Mittel</w:t>
            </w:r>
          </w:p>
        </w:tc>
      </w:tr>
      <w:tr w:rsidR="00BD09BB" w14:paraId="12F65288" w14:textId="77777777" w:rsidTr="006B46EB">
        <w:tc>
          <w:tcPr>
            <w:tcW w:w="385" w:type="dxa"/>
            <w:shd w:val="clear" w:color="auto" w:fill="auto"/>
          </w:tcPr>
          <w:p w14:paraId="1A726199" w14:textId="77777777" w:rsidR="00BD09BB" w:rsidRPr="005927D6" w:rsidRDefault="00BD09BB" w:rsidP="006B46EB">
            <w:pPr>
              <w:tabs>
                <w:tab w:val="left" w:pos="1418"/>
                <w:tab w:val="left" w:pos="3969"/>
              </w:tabs>
            </w:pPr>
          </w:p>
        </w:tc>
        <w:tc>
          <w:tcPr>
            <w:tcW w:w="3579" w:type="dxa"/>
            <w:shd w:val="clear" w:color="auto" w:fill="auto"/>
          </w:tcPr>
          <w:p w14:paraId="3116E327" w14:textId="77777777" w:rsidR="00BD09BB" w:rsidRDefault="00BD09BB" w:rsidP="006B46EB">
            <w:pPr>
              <w:tabs>
                <w:tab w:val="left" w:pos="1418"/>
                <w:tab w:val="left" w:pos="3969"/>
              </w:tabs>
            </w:pPr>
          </w:p>
        </w:tc>
        <w:tc>
          <w:tcPr>
            <w:tcW w:w="1418" w:type="dxa"/>
            <w:shd w:val="clear" w:color="auto" w:fill="auto"/>
          </w:tcPr>
          <w:p w14:paraId="56152E53" w14:textId="77777777" w:rsidR="00BD09BB" w:rsidRDefault="00BD09BB" w:rsidP="006B46EB">
            <w:pPr>
              <w:tabs>
                <w:tab w:val="left" w:pos="1418"/>
                <w:tab w:val="left" w:pos="3969"/>
              </w:tabs>
            </w:pPr>
          </w:p>
        </w:tc>
        <w:tc>
          <w:tcPr>
            <w:tcW w:w="1276" w:type="dxa"/>
            <w:shd w:val="clear" w:color="auto" w:fill="auto"/>
          </w:tcPr>
          <w:p w14:paraId="059F1A38" w14:textId="77777777" w:rsidR="00BD09BB" w:rsidRPr="0071387A" w:rsidRDefault="00BD09BB" w:rsidP="006B46EB">
            <w:pPr>
              <w:tabs>
                <w:tab w:val="left" w:pos="1418"/>
                <w:tab w:val="left" w:pos="3969"/>
              </w:tabs>
              <w:jc w:val="center"/>
            </w:pPr>
          </w:p>
        </w:tc>
        <w:tc>
          <w:tcPr>
            <w:tcW w:w="1275" w:type="dxa"/>
            <w:shd w:val="clear" w:color="auto" w:fill="auto"/>
          </w:tcPr>
          <w:p w14:paraId="43BD97AE" w14:textId="77777777" w:rsidR="00BD09BB" w:rsidRPr="0071387A" w:rsidRDefault="00BD09BB" w:rsidP="006B46EB">
            <w:pPr>
              <w:tabs>
                <w:tab w:val="left" w:pos="1418"/>
                <w:tab w:val="left" w:pos="3969"/>
              </w:tabs>
              <w:jc w:val="center"/>
            </w:pPr>
          </w:p>
        </w:tc>
        <w:tc>
          <w:tcPr>
            <w:tcW w:w="1418" w:type="dxa"/>
            <w:shd w:val="clear" w:color="auto" w:fill="auto"/>
          </w:tcPr>
          <w:p w14:paraId="5B70D709" w14:textId="77777777" w:rsidR="00BD09BB" w:rsidRPr="0071387A" w:rsidRDefault="00BD09BB" w:rsidP="006B46EB">
            <w:pPr>
              <w:tabs>
                <w:tab w:val="left" w:pos="1418"/>
                <w:tab w:val="left" w:pos="3969"/>
              </w:tabs>
              <w:jc w:val="center"/>
            </w:pPr>
          </w:p>
        </w:tc>
      </w:tr>
      <w:tr w:rsidR="00BD09BB" w14:paraId="5D436BAF" w14:textId="77777777" w:rsidTr="006B46EB">
        <w:tc>
          <w:tcPr>
            <w:tcW w:w="385" w:type="dxa"/>
            <w:shd w:val="clear" w:color="auto" w:fill="DBE5F1" w:themeFill="accent1" w:themeFillTint="33"/>
          </w:tcPr>
          <w:p w14:paraId="0EC8F238" w14:textId="77777777" w:rsidR="00BD09BB" w:rsidRPr="005927D6" w:rsidRDefault="00BD09BB" w:rsidP="006B46EB">
            <w:pPr>
              <w:tabs>
                <w:tab w:val="left" w:pos="1418"/>
                <w:tab w:val="left" w:pos="3969"/>
              </w:tabs>
            </w:pPr>
          </w:p>
        </w:tc>
        <w:tc>
          <w:tcPr>
            <w:tcW w:w="3579" w:type="dxa"/>
            <w:shd w:val="clear" w:color="auto" w:fill="DBE5F1" w:themeFill="accent1" w:themeFillTint="33"/>
          </w:tcPr>
          <w:p w14:paraId="4E00F468" w14:textId="0A538A22" w:rsidR="00BD09BB" w:rsidRDefault="00D0102B" w:rsidP="006B46EB">
            <w:pPr>
              <w:tabs>
                <w:tab w:val="left" w:pos="1418"/>
                <w:tab w:val="left" w:pos="3969"/>
              </w:tabs>
            </w:pPr>
            <w:r>
              <w:t>Rechnerunterstützte Entwurfswerkzeuge</w:t>
            </w:r>
          </w:p>
        </w:tc>
        <w:tc>
          <w:tcPr>
            <w:tcW w:w="1418" w:type="dxa"/>
            <w:shd w:val="clear" w:color="auto" w:fill="DBE5F1" w:themeFill="accent1" w:themeFillTint="33"/>
          </w:tcPr>
          <w:p w14:paraId="15AD1E1D" w14:textId="4805AF44" w:rsidR="00BD09BB" w:rsidRDefault="00133915" w:rsidP="006B46EB">
            <w:pPr>
              <w:tabs>
                <w:tab w:val="left" w:pos="1418"/>
                <w:tab w:val="left" w:pos="3969"/>
              </w:tabs>
            </w:pPr>
            <w:r>
              <w:t>B.3.5</w:t>
            </w:r>
          </w:p>
        </w:tc>
        <w:tc>
          <w:tcPr>
            <w:tcW w:w="1276" w:type="dxa"/>
            <w:shd w:val="clear" w:color="auto" w:fill="DBE5F1" w:themeFill="accent1" w:themeFillTint="33"/>
          </w:tcPr>
          <w:p w14:paraId="48803E25" w14:textId="77777777" w:rsidR="00BD09BB" w:rsidRDefault="00635DCF" w:rsidP="006B46EB">
            <w:pPr>
              <w:tabs>
                <w:tab w:val="left" w:pos="1418"/>
                <w:tab w:val="left" w:pos="3969"/>
              </w:tabs>
              <w:jc w:val="center"/>
            </w:pPr>
            <w:r>
              <w:t>O</w:t>
            </w:r>
          </w:p>
          <w:p w14:paraId="2F584068" w14:textId="0FA5DDCA" w:rsidR="00635DCF" w:rsidRPr="0071387A" w:rsidRDefault="00635DCF" w:rsidP="006B46EB">
            <w:pPr>
              <w:tabs>
                <w:tab w:val="left" w:pos="1418"/>
                <w:tab w:val="left" w:pos="3969"/>
              </w:tabs>
              <w:jc w:val="center"/>
            </w:pPr>
            <w:r>
              <w:t>Niedrig</w:t>
            </w:r>
          </w:p>
        </w:tc>
        <w:tc>
          <w:tcPr>
            <w:tcW w:w="1275" w:type="dxa"/>
            <w:shd w:val="clear" w:color="auto" w:fill="DBE5F1" w:themeFill="accent1" w:themeFillTint="33"/>
          </w:tcPr>
          <w:p w14:paraId="134B87F0" w14:textId="77777777" w:rsidR="00BD09BB" w:rsidRDefault="00635DCF" w:rsidP="006B46EB">
            <w:pPr>
              <w:tabs>
                <w:tab w:val="left" w:pos="1418"/>
                <w:tab w:val="left" w:pos="3969"/>
              </w:tabs>
              <w:jc w:val="center"/>
            </w:pPr>
            <w:r>
              <w:t>+</w:t>
            </w:r>
          </w:p>
          <w:p w14:paraId="40DC142B" w14:textId="64780329" w:rsidR="00635DCF" w:rsidRPr="0071387A" w:rsidRDefault="00635DCF" w:rsidP="006B46EB">
            <w:pPr>
              <w:tabs>
                <w:tab w:val="left" w:pos="1418"/>
                <w:tab w:val="left" w:pos="3969"/>
              </w:tabs>
              <w:jc w:val="center"/>
            </w:pPr>
            <w:r>
              <w:t>Niedrig</w:t>
            </w:r>
          </w:p>
        </w:tc>
        <w:tc>
          <w:tcPr>
            <w:tcW w:w="1418" w:type="dxa"/>
            <w:shd w:val="clear" w:color="auto" w:fill="DBE5F1" w:themeFill="accent1" w:themeFillTint="33"/>
          </w:tcPr>
          <w:p w14:paraId="6AC469E1" w14:textId="77777777" w:rsidR="00BD09BB" w:rsidRDefault="00635DCF" w:rsidP="006B46EB">
            <w:pPr>
              <w:tabs>
                <w:tab w:val="left" w:pos="1418"/>
                <w:tab w:val="left" w:pos="3969"/>
              </w:tabs>
              <w:jc w:val="center"/>
            </w:pPr>
            <w:r>
              <w:t>+</w:t>
            </w:r>
          </w:p>
          <w:p w14:paraId="1E9F3866" w14:textId="7CFFEC93" w:rsidR="00635DCF" w:rsidRPr="0071387A" w:rsidRDefault="00635DCF" w:rsidP="006B46EB">
            <w:pPr>
              <w:tabs>
                <w:tab w:val="left" w:pos="1418"/>
                <w:tab w:val="left" w:pos="3969"/>
              </w:tabs>
              <w:jc w:val="center"/>
            </w:pPr>
            <w:r>
              <w:t>Mittel</w:t>
            </w:r>
          </w:p>
        </w:tc>
      </w:tr>
      <w:tr w:rsidR="00D0102B" w14:paraId="7C69577F" w14:textId="77777777" w:rsidTr="00D0102B">
        <w:tc>
          <w:tcPr>
            <w:tcW w:w="385" w:type="dxa"/>
            <w:shd w:val="clear" w:color="auto" w:fill="auto"/>
          </w:tcPr>
          <w:p w14:paraId="710722F6" w14:textId="77777777" w:rsidR="00D0102B" w:rsidRPr="005927D6" w:rsidRDefault="00D0102B" w:rsidP="006B46EB">
            <w:pPr>
              <w:tabs>
                <w:tab w:val="left" w:pos="1418"/>
                <w:tab w:val="left" w:pos="3969"/>
              </w:tabs>
            </w:pPr>
          </w:p>
        </w:tc>
        <w:tc>
          <w:tcPr>
            <w:tcW w:w="3579" w:type="dxa"/>
            <w:shd w:val="clear" w:color="auto" w:fill="auto"/>
          </w:tcPr>
          <w:p w14:paraId="39D519AC" w14:textId="77777777" w:rsidR="00D0102B" w:rsidRDefault="00D0102B" w:rsidP="006B46EB">
            <w:pPr>
              <w:tabs>
                <w:tab w:val="left" w:pos="1418"/>
                <w:tab w:val="left" w:pos="3969"/>
              </w:tabs>
            </w:pPr>
          </w:p>
        </w:tc>
        <w:tc>
          <w:tcPr>
            <w:tcW w:w="1418" w:type="dxa"/>
            <w:shd w:val="clear" w:color="auto" w:fill="auto"/>
          </w:tcPr>
          <w:p w14:paraId="3F46C150" w14:textId="77777777" w:rsidR="00D0102B" w:rsidRDefault="00D0102B" w:rsidP="006B46EB">
            <w:pPr>
              <w:tabs>
                <w:tab w:val="left" w:pos="1418"/>
                <w:tab w:val="left" w:pos="3969"/>
              </w:tabs>
            </w:pPr>
          </w:p>
        </w:tc>
        <w:tc>
          <w:tcPr>
            <w:tcW w:w="1276" w:type="dxa"/>
            <w:shd w:val="clear" w:color="auto" w:fill="auto"/>
          </w:tcPr>
          <w:p w14:paraId="1872EE23" w14:textId="77777777" w:rsidR="00D0102B" w:rsidRPr="0071387A" w:rsidRDefault="00D0102B" w:rsidP="006B46EB">
            <w:pPr>
              <w:tabs>
                <w:tab w:val="left" w:pos="1418"/>
                <w:tab w:val="left" w:pos="3969"/>
              </w:tabs>
              <w:jc w:val="center"/>
            </w:pPr>
          </w:p>
        </w:tc>
        <w:tc>
          <w:tcPr>
            <w:tcW w:w="1275" w:type="dxa"/>
            <w:shd w:val="clear" w:color="auto" w:fill="auto"/>
          </w:tcPr>
          <w:p w14:paraId="0C26608D" w14:textId="77777777" w:rsidR="00D0102B" w:rsidRPr="0071387A" w:rsidRDefault="00D0102B" w:rsidP="006B46EB">
            <w:pPr>
              <w:tabs>
                <w:tab w:val="left" w:pos="1418"/>
                <w:tab w:val="left" w:pos="3969"/>
              </w:tabs>
              <w:jc w:val="center"/>
            </w:pPr>
          </w:p>
        </w:tc>
        <w:tc>
          <w:tcPr>
            <w:tcW w:w="1418" w:type="dxa"/>
            <w:shd w:val="clear" w:color="auto" w:fill="auto"/>
          </w:tcPr>
          <w:p w14:paraId="3752BEAA" w14:textId="77777777" w:rsidR="00D0102B" w:rsidRPr="0071387A" w:rsidRDefault="00D0102B" w:rsidP="006B46EB">
            <w:pPr>
              <w:tabs>
                <w:tab w:val="left" w:pos="1418"/>
                <w:tab w:val="left" w:pos="3969"/>
              </w:tabs>
              <w:jc w:val="center"/>
            </w:pPr>
          </w:p>
        </w:tc>
      </w:tr>
      <w:tr w:rsidR="00133915" w14:paraId="6AC3ECDF" w14:textId="77777777" w:rsidTr="006B46EB">
        <w:tc>
          <w:tcPr>
            <w:tcW w:w="385" w:type="dxa"/>
            <w:shd w:val="clear" w:color="auto" w:fill="DBE5F1" w:themeFill="accent1" w:themeFillTint="33"/>
          </w:tcPr>
          <w:p w14:paraId="472F24AD" w14:textId="77777777" w:rsidR="00133915" w:rsidRPr="005927D6" w:rsidRDefault="00133915" w:rsidP="006B46EB">
            <w:pPr>
              <w:tabs>
                <w:tab w:val="left" w:pos="1418"/>
                <w:tab w:val="left" w:pos="3969"/>
              </w:tabs>
            </w:pPr>
          </w:p>
        </w:tc>
        <w:tc>
          <w:tcPr>
            <w:tcW w:w="3579" w:type="dxa"/>
            <w:shd w:val="clear" w:color="auto" w:fill="DBE5F1" w:themeFill="accent1" w:themeFillTint="33"/>
          </w:tcPr>
          <w:p w14:paraId="769EE579" w14:textId="35CF151B" w:rsidR="00133915" w:rsidRDefault="00D0102B" w:rsidP="006B46EB">
            <w:pPr>
              <w:tabs>
                <w:tab w:val="left" w:pos="1418"/>
                <w:tab w:val="left" w:pos="3969"/>
              </w:tabs>
            </w:pPr>
            <w:r>
              <w:t>Simulation</w:t>
            </w:r>
          </w:p>
        </w:tc>
        <w:tc>
          <w:tcPr>
            <w:tcW w:w="1418" w:type="dxa"/>
            <w:shd w:val="clear" w:color="auto" w:fill="DBE5F1" w:themeFill="accent1" w:themeFillTint="33"/>
          </w:tcPr>
          <w:p w14:paraId="48D650FC" w14:textId="356A6978" w:rsidR="00133915" w:rsidRDefault="00133915" w:rsidP="006B46EB">
            <w:pPr>
              <w:tabs>
                <w:tab w:val="left" w:pos="1418"/>
                <w:tab w:val="left" w:pos="3969"/>
              </w:tabs>
            </w:pPr>
            <w:r>
              <w:t>B.3.6.</w:t>
            </w:r>
          </w:p>
        </w:tc>
        <w:tc>
          <w:tcPr>
            <w:tcW w:w="1276" w:type="dxa"/>
            <w:shd w:val="clear" w:color="auto" w:fill="DBE5F1" w:themeFill="accent1" w:themeFillTint="33"/>
          </w:tcPr>
          <w:p w14:paraId="5CB81FCD" w14:textId="77777777" w:rsidR="00133915" w:rsidRDefault="00635DCF" w:rsidP="006B46EB">
            <w:pPr>
              <w:tabs>
                <w:tab w:val="left" w:pos="1418"/>
                <w:tab w:val="left" w:pos="3969"/>
              </w:tabs>
              <w:jc w:val="center"/>
            </w:pPr>
            <w:r>
              <w:t>O</w:t>
            </w:r>
          </w:p>
          <w:p w14:paraId="60EDC177" w14:textId="51D51D89" w:rsidR="00635DCF" w:rsidRDefault="00635DCF" w:rsidP="006B46EB">
            <w:pPr>
              <w:tabs>
                <w:tab w:val="left" w:pos="1418"/>
                <w:tab w:val="left" w:pos="3969"/>
              </w:tabs>
              <w:jc w:val="center"/>
            </w:pPr>
            <w:r>
              <w:t>Niedrig</w:t>
            </w:r>
          </w:p>
        </w:tc>
        <w:tc>
          <w:tcPr>
            <w:tcW w:w="1275" w:type="dxa"/>
            <w:shd w:val="clear" w:color="auto" w:fill="DBE5F1" w:themeFill="accent1" w:themeFillTint="33"/>
          </w:tcPr>
          <w:p w14:paraId="73722064" w14:textId="77777777" w:rsidR="00133915" w:rsidRDefault="00635DCF" w:rsidP="006B46EB">
            <w:pPr>
              <w:tabs>
                <w:tab w:val="left" w:pos="1418"/>
                <w:tab w:val="left" w:pos="3969"/>
              </w:tabs>
              <w:jc w:val="center"/>
            </w:pPr>
            <w:r>
              <w:t>+</w:t>
            </w:r>
          </w:p>
          <w:p w14:paraId="1C23DDFB" w14:textId="483735EF" w:rsidR="00635DCF" w:rsidRDefault="00635DCF" w:rsidP="006B46EB">
            <w:pPr>
              <w:tabs>
                <w:tab w:val="left" w:pos="1418"/>
                <w:tab w:val="left" w:pos="3969"/>
              </w:tabs>
              <w:jc w:val="center"/>
            </w:pPr>
            <w:r>
              <w:t>Niedrig</w:t>
            </w:r>
          </w:p>
        </w:tc>
        <w:tc>
          <w:tcPr>
            <w:tcW w:w="1418" w:type="dxa"/>
            <w:shd w:val="clear" w:color="auto" w:fill="DBE5F1" w:themeFill="accent1" w:themeFillTint="33"/>
          </w:tcPr>
          <w:p w14:paraId="2E686392" w14:textId="77777777" w:rsidR="00133915" w:rsidRDefault="00635DCF" w:rsidP="006B46EB">
            <w:pPr>
              <w:tabs>
                <w:tab w:val="left" w:pos="1418"/>
                <w:tab w:val="left" w:pos="3969"/>
              </w:tabs>
              <w:jc w:val="center"/>
            </w:pPr>
            <w:r>
              <w:t>+</w:t>
            </w:r>
          </w:p>
          <w:p w14:paraId="2707A14E" w14:textId="6480597A" w:rsidR="00635DCF" w:rsidRDefault="00635DCF" w:rsidP="006B46EB">
            <w:pPr>
              <w:tabs>
                <w:tab w:val="left" w:pos="1418"/>
                <w:tab w:val="left" w:pos="3969"/>
              </w:tabs>
              <w:jc w:val="center"/>
            </w:pPr>
            <w:r>
              <w:t>Mittel</w:t>
            </w:r>
          </w:p>
        </w:tc>
      </w:tr>
      <w:tr w:rsidR="00D0102B" w14:paraId="603C60D5" w14:textId="77777777" w:rsidTr="00D0102B">
        <w:tc>
          <w:tcPr>
            <w:tcW w:w="385" w:type="dxa"/>
            <w:shd w:val="clear" w:color="auto" w:fill="auto"/>
          </w:tcPr>
          <w:p w14:paraId="3F63A976" w14:textId="77777777" w:rsidR="00D0102B" w:rsidRPr="005927D6" w:rsidRDefault="00D0102B" w:rsidP="006B46EB">
            <w:pPr>
              <w:tabs>
                <w:tab w:val="left" w:pos="1418"/>
                <w:tab w:val="left" w:pos="3969"/>
              </w:tabs>
            </w:pPr>
          </w:p>
        </w:tc>
        <w:tc>
          <w:tcPr>
            <w:tcW w:w="3579" w:type="dxa"/>
            <w:shd w:val="clear" w:color="auto" w:fill="auto"/>
          </w:tcPr>
          <w:p w14:paraId="6D68D979" w14:textId="77777777" w:rsidR="00D0102B" w:rsidRDefault="00D0102B" w:rsidP="006B46EB">
            <w:pPr>
              <w:tabs>
                <w:tab w:val="left" w:pos="1418"/>
                <w:tab w:val="left" w:pos="3969"/>
              </w:tabs>
            </w:pPr>
          </w:p>
        </w:tc>
        <w:tc>
          <w:tcPr>
            <w:tcW w:w="1418" w:type="dxa"/>
            <w:shd w:val="clear" w:color="auto" w:fill="auto"/>
          </w:tcPr>
          <w:p w14:paraId="6A6BED57" w14:textId="77777777" w:rsidR="00D0102B" w:rsidRDefault="00D0102B" w:rsidP="006B46EB">
            <w:pPr>
              <w:tabs>
                <w:tab w:val="left" w:pos="1418"/>
                <w:tab w:val="left" w:pos="3969"/>
              </w:tabs>
            </w:pPr>
          </w:p>
        </w:tc>
        <w:tc>
          <w:tcPr>
            <w:tcW w:w="1276" w:type="dxa"/>
            <w:shd w:val="clear" w:color="auto" w:fill="auto"/>
          </w:tcPr>
          <w:p w14:paraId="497D2282" w14:textId="77777777" w:rsidR="00D0102B" w:rsidRDefault="00D0102B" w:rsidP="006B46EB">
            <w:pPr>
              <w:tabs>
                <w:tab w:val="left" w:pos="1418"/>
                <w:tab w:val="left" w:pos="3969"/>
              </w:tabs>
              <w:jc w:val="center"/>
            </w:pPr>
          </w:p>
        </w:tc>
        <w:tc>
          <w:tcPr>
            <w:tcW w:w="1275" w:type="dxa"/>
            <w:shd w:val="clear" w:color="auto" w:fill="auto"/>
          </w:tcPr>
          <w:p w14:paraId="60A1B163" w14:textId="77777777" w:rsidR="00D0102B" w:rsidRDefault="00D0102B" w:rsidP="006B46EB">
            <w:pPr>
              <w:tabs>
                <w:tab w:val="left" w:pos="1418"/>
                <w:tab w:val="left" w:pos="3969"/>
              </w:tabs>
              <w:jc w:val="center"/>
            </w:pPr>
          </w:p>
        </w:tc>
        <w:tc>
          <w:tcPr>
            <w:tcW w:w="1418" w:type="dxa"/>
            <w:shd w:val="clear" w:color="auto" w:fill="auto"/>
          </w:tcPr>
          <w:p w14:paraId="361F0CD7" w14:textId="77777777" w:rsidR="00D0102B" w:rsidRDefault="00D0102B" w:rsidP="006B46EB">
            <w:pPr>
              <w:tabs>
                <w:tab w:val="left" w:pos="1418"/>
                <w:tab w:val="left" w:pos="3969"/>
              </w:tabs>
              <w:jc w:val="center"/>
            </w:pPr>
          </w:p>
        </w:tc>
      </w:tr>
      <w:tr w:rsidR="00133915" w14:paraId="3E446E04" w14:textId="77777777" w:rsidTr="006B46EB">
        <w:tc>
          <w:tcPr>
            <w:tcW w:w="385" w:type="dxa"/>
            <w:shd w:val="clear" w:color="auto" w:fill="DBE5F1" w:themeFill="accent1" w:themeFillTint="33"/>
          </w:tcPr>
          <w:p w14:paraId="436264F7" w14:textId="77777777" w:rsidR="00133915" w:rsidRPr="005927D6" w:rsidRDefault="00133915" w:rsidP="006B46EB">
            <w:pPr>
              <w:tabs>
                <w:tab w:val="left" w:pos="1418"/>
                <w:tab w:val="left" w:pos="3969"/>
              </w:tabs>
            </w:pPr>
          </w:p>
        </w:tc>
        <w:tc>
          <w:tcPr>
            <w:tcW w:w="3579" w:type="dxa"/>
            <w:shd w:val="clear" w:color="auto" w:fill="DBE5F1" w:themeFill="accent1" w:themeFillTint="33"/>
          </w:tcPr>
          <w:p w14:paraId="30C83A90" w14:textId="47847385" w:rsidR="00133915" w:rsidRDefault="00D0102B" w:rsidP="006B46EB">
            <w:pPr>
              <w:tabs>
                <w:tab w:val="left" w:pos="1418"/>
                <w:tab w:val="left" w:pos="3969"/>
              </w:tabs>
            </w:pPr>
            <w:r>
              <w:t>Inspektion der Hardware oder Walk-</w:t>
            </w:r>
            <w:proofErr w:type="spellStart"/>
            <w:r>
              <w:t>through</w:t>
            </w:r>
            <w:proofErr w:type="spellEnd"/>
            <w:r>
              <w:t xml:space="preserve"> der Hardware</w:t>
            </w:r>
          </w:p>
        </w:tc>
        <w:tc>
          <w:tcPr>
            <w:tcW w:w="1418" w:type="dxa"/>
            <w:shd w:val="clear" w:color="auto" w:fill="DBE5F1" w:themeFill="accent1" w:themeFillTint="33"/>
          </w:tcPr>
          <w:p w14:paraId="167F95AD" w14:textId="77777777" w:rsidR="00133915" w:rsidRDefault="00133915" w:rsidP="006B46EB">
            <w:pPr>
              <w:tabs>
                <w:tab w:val="left" w:pos="1418"/>
                <w:tab w:val="left" w:pos="3969"/>
              </w:tabs>
            </w:pPr>
            <w:r>
              <w:t>B.3.7</w:t>
            </w:r>
          </w:p>
          <w:p w14:paraId="0C7B7032" w14:textId="742207BC" w:rsidR="00133915" w:rsidRDefault="00133915" w:rsidP="006B46EB">
            <w:pPr>
              <w:tabs>
                <w:tab w:val="left" w:pos="1418"/>
                <w:tab w:val="left" w:pos="3969"/>
              </w:tabs>
            </w:pPr>
            <w:r>
              <w:t>B.3.8</w:t>
            </w:r>
          </w:p>
        </w:tc>
        <w:tc>
          <w:tcPr>
            <w:tcW w:w="1276" w:type="dxa"/>
            <w:shd w:val="clear" w:color="auto" w:fill="DBE5F1" w:themeFill="accent1" w:themeFillTint="33"/>
          </w:tcPr>
          <w:p w14:paraId="53AE56FC" w14:textId="77777777" w:rsidR="006B46EB" w:rsidRDefault="006B46EB" w:rsidP="006B46EB">
            <w:pPr>
              <w:tabs>
                <w:tab w:val="left" w:pos="1418"/>
                <w:tab w:val="left" w:pos="3969"/>
              </w:tabs>
              <w:jc w:val="center"/>
            </w:pPr>
            <w:r>
              <w:t>O</w:t>
            </w:r>
          </w:p>
          <w:p w14:paraId="768BE562" w14:textId="624BE413" w:rsidR="00133915" w:rsidRDefault="006B46EB" w:rsidP="006B46EB">
            <w:pPr>
              <w:tabs>
                <w:tab w:val="left" w:pos="1418"/>
                <w:tab w:val="left" w:pos="3969"/>
              </w:tabs>
              <w:jc w:val="center"/>
            </w:pPr>
            <w:r>
              <w:t>Niedrig</w:t>
            </w:r>
          </w:p>
        </w:tc>
        <w:tc>
          <w:tcPr>
            <w:tcW w:w="1275" w:type="dxa"/>
            <w:shd w:val="clear" w:color="auto" w:fill="DBE5F1" w:themeFill="accent1" w:themeFillTint="33"/>
          </w:tcPr>
          <w:p w14:paraId="05EA7C20" w14:textId="77777777" w:rsidR="006B46EB" w:rsidRDefault="006B46EB" w:rsidP="006B46EB">
            <w:pPr>
              <w:tabs>
                <w:tab w:val="left" w:pos="1418"/>
                <w:tab w:val="left" w:pos="3969"/>
              </w:tabs>
              <w:jc w:val="center"/>
            </w:pPr>
            <w:r>
              <w:t>+</w:t>
            </w:r>
          </w:p>
          <w:p w14:paraId="6FEBDBC8" w14:textId="0FA88902" w:rsidR="00133915" w:rsidRDefault="006B46EB" w:rsidP="006B46EB">
            <w:pPr>
              <w:tabs>
                <w:tab w:val="left" w:pos="1418"/>
                <w:tab w:val="left" w:pos="3969"/>
              </w:tabs>
              <w:jc w:val="center"/>
            </w:pPr>
            <w:r>
              <w:t>Niedrig</w:t>
            </w:r>
          </w:p>
        </w:tc>
        <w:tc>
          <w:tcPr>
            <w:tcW w:w="1418" w:type="dxa"/>
            <w:shd w:val="clear" w:color="auto" w:fill="DBE5F1" w:themeFill="accent1" w:themeFillTint="33"/>
          </w:tcPr>
          <w:p w14:paraId="7AE9AA12" w14:textId="77777777" w:rsidR="006B46EB" w:rsidRDefault="006B46EB" w:rsidP="006B46EB">
            <w:pPr>
              <w:tabs>
                <w:tab w:val="left" w:pos="1418"/>
                <w:tab w:val="left" w:pos="3969"/>
              </w:tabs>
              <w:jc w:val="center"/>
            </w:pPr>
            <w:r>
              <w:t>+</w:t>
            </w:r>
          </w:p>
          <w:p w14:paraId="465B792C" w14:textId="712E65AE" w:rsidR="00133915" w:rsidRDefault="006B46EB" w:rsidP="006B46EB">
            <w:pPr>
              <w:tabs>
                <w:tab w:val="left" w:pos="1418"/>
                <w:tab w:val="left" w:pos="3969"/>
              </w:tabs>
              <w:jc w:val="center"/>
            </w:pPr>
            <w:r>
              <w:t>Mittel</w:t>
            </w:r>
          </w:p>
        </w:tc>
      </w:tr>
      <w:tr w:rsidR="00133915" w14:paraId="58202B6F" w14:textId="77777777" w:rsidTr="00B01982">
        <w:tc>
          <w:tcPr>
            <w:tcW w:w="385" w:type="dxa"/>
            <w:shd w:val="clear" w:color="auto" w:fill="auto"/>
          </w:tcPr>
          <w:p w14:paraId="09C88BBD" w14:textId="77777777" w:rsidR="00133915" w:rsidRPr="005927D6" w:rsidRDefault="00133915" w:rsidP="006B46EB">
            <w:pPr>
              <w:tabs>
                <w:tab w:val="left" w:pos="1418"/>
                <w:tab w:val="left" w:pos="3969"/>
              </w:tabs>
            </w:pPr>
          </w:p>
        </w:tc>
        <w:tc>
          <w:tcPr>
            <w:tcW w:w="3579" w:type="dxa"/>
            <w:shd w:val="clear" w:color="auto" w:fill="auto"/>
          </w:tcPr>
          <w:p w14:paraId="6DA596E4" w14:textId="510B5289" w:rsidR="00133915" w:rsidRDefault="00133915" w:rsidP="006B46EB">
            <w:pPr>
              <w:tabs>
                <w:tab w:val="left" w:pos="1418"/>
                <w:tab w:val="left" w:pos="3969"/>
              </w:tabs>
            </w:pPr>
          </w:p>
        </w:tc>
        <w:tc>
          <w:tcPr>
            <w:tcW w:w="1418" w:type="dxa"/>
            <w:shd w:val="clear" w:color="auto" w:fill="auto"/>
          </w:tcPr>
          <w:p w14:paraId="049AA2BE" w14:textId="6DAF43CF" w:rsidR="00133915" w:rsidRDefault="00133915" w:rsidP="006B46EB">
            <w:pPr>
              <w:tabs>
                <w:tab w:val="left" w:pos="1418"/>
                <w:tab w:val="left" w:pos="3969"/>
              </w:tabs>
            </w:pPr>
          </w:p>
        </w:tc>
        <w:tc>
          <w:tcPr>
            <w:tcW w:w="1276" w:type="dxa"/>
            <w:shd w:val="clear" w:color="auto" w:fill="auto"/>
          </w:tcPr>
          <w:p w14:paraId="3B61F484" w14:textId="77777777" w:rsidR="00133915" w:rsidRDefault="00133915" w:rsidP="006B46EB">
            <w:pPr>
              <w:tabs>
                <w:tab w:val="left" w:pos="1418"/>
                <w:tab w:val="left" w:pos="3969"/>
              </w:tabs>
              <w:jc w:val="center"/>
            </w:pPr>
          </w:p>
        </w:tc>
        <w:tc>
          <w:tcPr>
            <w:tcW w:w="1275" w:type="dxa"/>
            <w:shd w:val="clear" w:color="auto" w:fill="auto"/>
          </w:tcPr>
          <w:p w14:paraId="37EE4D36" w14:textId="77777777" w:rsidR="00133915" w:rsidRDefault="00133915" w:rsidP="006B46EB">
            <w:pPr>
              <w:tabs>
                <w:tab w:val="left" w:pos="1418"/>
                <w:tab w:val="left" w:pos="3969"/>
              </w:tabs>
              <w:jc w:val="center"/>
            </w:pPr>
          </w:p>
        </w:tc>
        <w:tc>
          <w:tcPr>
            <w:tcW w:w="1418" w:type="dxa"/>
            <w:shd w:val="clear" w:color="auto" w:fill="auto"/>
          </w:tcPr>
          <w:p w14:paraId="4C14E19D" w14:textId="77777777" w:rsidR="00133915" w:rsidRDefault="00133915" w:rsidP="006B46EB">
            <w:pPr>
              <w:tabs>
                <w:tab w:val="left" w:pos="1418"/>
                <w:tab w:val="left" w:pos="3969"/>
              </w:tabs>
              <w:jc w:val="center"/>
            </w:pPr>
          </w:p>
        </w:tc>
      </w:tr>
      <w:tr w:rsidR="00133915" w14:paraId="03BC3208" w14:textId="77777777" w:rsidTr="006B46EB">
        <w:tc>
          <w:tcPr>
            <w:tcW w:w="385" w:type="dxa"/>
            <w:shd w:val="clear" w:color="auto" w:fill="DBE5F1" w:themeFill="accent1" w:themeFillTint="33"/>
          </w:tcPr>
          <w:p w14:paraId="54ADB2CA" w14:textId="77777777" w:rsidR="00133915" w:rsidRPr="005927D6" w:rsidRDefault="00133915" w:rsidP="006B46EB">
            <w:pPr>
              <w:tabs>
                <w:tab w:val="left" w:pos="1418"/>
                <w:tab w:val="left" w:pos="3969"/>
              </w:tabs>
            </w:pPr>
          </w:p>
        </w:tc>
        <w:tc>
          <w:tcPr>
            <w:tcW w:w="3579" w:type="dxa"/>
            <w:shd w:val="clear" w:color="auto" w:fill="DBE5F1" w:themeFill="accent1" w:themeFillTint="33"/>
          </w:tcPr>
          <w:p w14:paraId="26B0C9D3" w14:textId="3E72087D" w:rsidR="00133915" w:rsidRDefault="00D0102B" w:rsidP="006B46EB">
            <w:pPr>
              <w:tabs>
                <w:tab w:val="left" w:pos="1418"/>
                <w:tab w:val="left" w:pos="3969"/>
              </w:tabs>
            </w:pPr>
            <w:r>
              <w:t>Formale Methoden</w:t>
            </w:r>
          </w:p>
        </w:tc>
        <w:tc>
          <w:tcPr>
            <w:tcW w:w="1418" w:type="dxa"/>
            <w:shd w:val="clear" w:color="auto" w:fill="DBE5F1" w:themeFill="accent1" w:themeFillTint="33"/>
          </w:tcPr>
          <w:p w14:paraId="673B6058" w14:textId="77C93EBA" w:rsidR="00133915" w:rsidRDefault="00D0102B" w:rsidP="006B46EB">
            <w:pPr>
              <w:tabs>
                <w:tab w:val="left" w:pos="1418"/>
                <w:tab w:val="left" w:pos="3969"/>
              </w:tabs>
            </w:pPr>
            <w:r>
              <w:t>B.2.2</w:t>
            </w:r>
          </w:p>
        </w:tc>
        <w:tc>
          <w:tcPr>
            <w:tcW w:w="1276" w:type="dxa"/>
            <w:shd w:val="clear" w:color="auto" w:fill="DBE5F1" w:themeFill="accent1" w:themeFillTint="33"/>
          </w:tcPr>
          <w:p w14:paraId="351657C5" w14:textId="77777777" w:rsidR="006B46EB" w:rsidRDefault="006B46EB" w:rsidP="006B46EB">
            <w:pPr>
              <w:tabs>
                <w:tab w:val="left" w:pos="1418"/>
                <w:tab w:val="left" w:pos="3969"/>
              </w:tabs>
              <w:jc w:val="center"/>
            </w:pPr>
            <w:r>
              <w:t>O</w:t>
            </w:r>
          </w:p>
          <w:p w14:paraId="6BEBEEC0" w14:textId="3531DEAF" w:rsidR="00133915" w:rsidRDefault="006B46EB" w:rsidP="006B46EB">
            <w:pPr>
              <w:tabs>
                <w:tab w:val="left" w:pos="1418"/>
                <w:tab w:val="left" w:pos="3969"/>
              </w:tabs>
              <w:jc w:val="center"/>
            </w:pPr>
            <w:r>
              <w:t>Niedrig</w:t>
            </w:r>
          </w:p>
        </w:tc>
        <w:tc>
          <w:tcPr>
            <w:tcW w:w="1275" w:type="dxa"/>
            <w:shd w:val="clear" w:color="auto" w:fill="DBE5F1" w:themeFill="accent1" w:themeFillTint="33"/>
          </w:tcPr>
          <w:p w14:paraId="22235581" w14:textId="77777777" w:rsidR="006B46EB" w:rsidRDefault="006B46EB" w:rsidP="006B46EB">
            <w:pPr>
              <w:tabs>
                <w:tab w:val="left" w:pos="1418"/>
                <w:tab w:val="left" w:pos="3969"/>
              </w:tabs>
              <w:jc w:val="center"/>
            </w:pPr>
            <w:r>
              <w:t>O</w:t>
            </w:r>
          </w:p>
          <w:p w14:paraId="55333356" w14:textId="40940523" w:rsidR="00133915" w:rsidRDefault="006B46EB" w:rsidP="006B46EB">
            <w:pPr>
              <w:tabs>
                <w:tab w:val="left" w:pos="1418"/>
                <w:tab w:val="left" w:pos="3969"/>
              </w:tabs>
              <w:jc w:val="center"/>
            </w:pPr>
            <w:r>
              <w:t>Niedrig</w:t>
            </w:r>
          </w:p>
        </w:tc>
        <w:tc>
          <w:tcPr>
            <w:tcW w:w="1418" w:type="dxa"/>
            <w:shd w:val="clear" w:color="auto" w:fill="DBE5F1" w:themeFill="accent1" w:themeFillTint="33"/>
          </w:tcPr>
          <w:p w14:paraId="582AAE4F" w14:textId="77777777" w:rsidR="006B46EB" w:rsidRDefault="006B46EB" w:rsidP="006B46EB">
            <w:pPr>
              <w:tabs>
                <w:tab w:val="left" w:pos="1418"/>
                <w:tab w:val="left" w:pos="3969"/>
              </w:tabs>
              <w:jc w:val="center"/>
            </w:pPr>
            <w:r>
              <w:t>+</w:t>
            </w:r>
          </w:p>
          <w:p w14:paraId="28454030" w14:textId="786DE8A2" w:rsidR="00133915" w:rsidRDefault="006B46EB" w:rsidP="006B46EB">
            <w:pPr>
              <w:tabs>
                <w:tab w:val="left" w:pos="1418"/>
                <w:tab w:val="left" w:pos="3969"/>
              </w:tabs>
              <w:jc w:val="center"/>
            </w:pPr>
            <w:r>
              <w:t>Mittel</w:t>
            </w:r>
          </w:p>
        </w:tc>
      </w:tr>
      <w:tr w:rsidR="00BD09BB" w14:paraId="7ABC5C68" w14:textId="77777777" w:rsidTr="006B46EB">
        <w:tc>
          <w:tcPr>
            <w:tcW w:w="385" w:type="dxa"/>
            <w:shd w:val="clear" w:color="auto" w:fill="auto"/>
          </w:tcPr>
          <w:p w14:paraId="7E86EF1D" w14:textId="77777777" w:rsidR="00BD09BB" w:rsidRPr="005927D6" w:rsidRDefault="00BD09BB" w:rsidP="006B46EB">
            <w:pPr>
              <w:tabs>
                <w:tab w:val="left" w:pos="1418"/>
                <w:tab w:val="left" w:pos="3969"/>
              </w:tabs>
            </w:pPr>
          </w:p>
        </w:tc>
        <w:tc>
          <w:tcPr>
            <w:tcW w:w="3579" w:type="dxa"/>
            <w:shd w:val="clear" w:color="auto" w:fill="auto"/>
          </w:tcPr>
          <w:p w14:paraId="199023DF" w14:textId="77777777" w:rsidR="00BD09BB" w:rsidRDefault="00BD09BB" w:rsidP="006B46EB">
            <w:pPr>
              <w:tabs>
                <w:tab w:val="left" w:pos="1418"/>
                <w:tab w:val="left" w:pos="3969"/>
              </w:tabs>
            </w:pPr>
          </w:p>
        </w:tc>
        <w:tc>
          <w:tcPr>
            <w:tcW w:w="1418" w:type="dxa"/>
            <w:shd w:val="clear" w:color="auto" w:fill="auto"/>
          </w:tcPr>
          <w:p w14:paraId="49BCF110" w14:textId="77777777" w:rsidR="00BD09BB" w:rsidRDefault="00BD09BB" w:rsidP="006B46EB">
            <w:pPr>
              <w:tabs>
                <w:tab w:val="left" w:pos="1418"/>
                <w:tab w:val="left" w:pos="3969"/>
              </w:tabs>
            </w:pPr>
          </w:p>
        </w:tc>
        <w:tc>
          <w:tcPr>
            <w:tcW w:w="1276" w:type="dxa"/>
            <w:shd w:val="clear" w:color="auto" w:fill="auto"/>
          </w:tcPr>
          <w:p w14:paraId="7078BE7D" w14:textId="77777777" w:rsidR="00BD09BB" w:rsidRPr="0071387A" w:rsidRDefault="00BD09BB" w:rsidP="006B46EB">
            <w:pPr>
              <w:tabs>
                <w:tab w:val="left" w:pos="1418"/>
                <w:tab w:val="left" w:pos="3969"/>
              </w:tabs>
              <w:jc w:val="center"/>
            </w:pPr>
          </w:p>
        </w:tc>
        <w:tc>
          <w:tcPr>
            <w:tcW w:w="1275" w:type="dxa"/>
            <w:shd w:val="clear" w:color="auto" w:fill="auto"/>
          </w:tcPr>
          <w:p w14:paraId="6330ACC8" w14:textId="77777777" w:rsidR="00BD09BB" w:rsidRPr="0071387A" w:rsidRDefault="00BD09BB" w:rsidP="006B46EB">
            <w:pPr>
              <w:tabs>
                <w:tab w:val="left" w:pos="1418"/>
                <w:tab w:val="left" w:pos="3969"/>
              </w:tabs>
              <w:jc w:val="center"/>
            </w:pPr>
          </w:p>
        </w:tc>
        <w:tc>
          <w:tcPr>
            <w:tcW w:w="1418" w:type="dxa"/>
            <w:shd w:val="clear" w:color="auto" w:fill="auto"/>
          </w:tcPr>
          <w:p w14:paraId="5D6159BC" w14:textId="77777777" w:rsidR="00BD09BB" w:rsidRPr="0071387A" w:rsidRDefault="00BD09BB" w:rsidP="006B46EB">
            <w:pPr>
              <w:tabs>
                <w:tab w:val="left" w:pos="1418"/>
                <w:tab w:val="left" w:pos="3969"/>
              </w:tabs>
              <w:jc w:val="center"/>
            </w:pPr>
          </w:p>
        </w:tc>
      </w:tr>
    </w:tbl>
    <w:p w14:paraId="3EFA05C0" w14:textId="3FCBE69E" w:rsidR="009274BD" w:rsidRDefault="009274BD" w:rsidP="00763BEF">
      <w:pPr>
        <w:tabs>
          <w:tab w:val="left" w:pos="1418"/>
          <w:tab w:val="left" w:pos="3969"/>
        </w:tabs>
        <w:rPr>
          <w:b/>
        </w:rPr>
      </w:pPr>
    </w:p>
    <w:p w14:paraId="0C5B0AC0" w14:textId="14A2A3B9" w:rsidR="0036359E" w:rsidRDefault="0036359E">
      <w:pPr>
        <w:rPr>
          <w:b/>
        </w:rPr>
      </w:pPr>
      <w:r>
        <w:rPr>
          <w:b/>
        </w:rPr>
        <w:br w:type="page"/>
      </w:r>
    </w:p>
    <w:p w14:paraId="6C3AADC9" w14:textId="1C725138" w:rsidR="003B2FBA" w:rsidRDefault="003B2FBA" w:rsidP="00763BEF">
      <w:pPr>
        <w:tabs>
          <w:tab w:val="left" w:pos="1418"/>
          <w:tab w:val="left" w:pos="3969"/>
        </w:tabs>
      </w:pPr>
    </w:p>
    <w:p w14:paraId="7E680120" w14:textId="77777777" w:rsidR="003B2FBA" w:rsidRDefault="003B2FBA" w:rsidP="00763BEF">
      <w:pPr>
        <w:tabs>
          <w:tab w:val="left" w:pos="1418"/>
          <w:tab w:val="left" w:pos="3969"/>
        </w:tabs>
      </w:pPr>
    </w:p>
    <w:p w14:paraId="43809AD1" w14:textId="504427A9" w:rsidR="009274BD" w:rsidRDefault="009274BD" w:rsidP="00763BEF">
      <w:pPr>
        <w:tabs>
          <w:tab w:val="left" w:pos="1418"/>
          <w:tab w:val="left" w:pos="3969"/>
        </w:tabs>
        <w:rPr>
          <w:b/>
        </w:rPr>
      </w:pPr>
    </w:p>
    <w:p w14:paraId="23F710A6" w14:textId="7DFACF5D" w:rsidR="008B00DB" w:rsidRDefault="008B00DB" w:rsidP="008B00DB">
      <w:pPr>
        <w:pStyle w:val="berschrift1"/>
        <w:pageBreakBefore/>
        <w:numPr>
          <w:ilvl w:val="0"/>
          <w:numId w:val="0"/>
        </w:numPr>
        <w:ind w:left="1134" w:hanging="1134"/>
      </w:pPr>
      <w:r>
        <w:lastRenderedPageBreak/>
        <w:t xml:space="preserve">Anhang </w:t>
      </w:r>
      <w:r w:rsidR="00D57632">
        <w:t xml:space="preserve">Formblatt </w:t>
      </w:r>
      <w:r>
        <w:t>Unterschriften</w:t>
      </w:r>
    </w:p>
    <w:p w14:paraId="58466D4C" w14:textId="77777777" w:rsidR="008B00DB" w:rsidRDefault="008B00DB" w:rsidP="008B00DB">
      <w:pPr>
        <w:pStyle w:val="Standardeinzug"/>
        <w:ind w:left="0"/>
      </w:pPr>
    </w:p>
    <w:tbl>
      <w:tblPr>
        <w:tblW w:w="9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77"/>
        <w:gridCol w:w="2737"/>
        <w:gridCol w:w="2737"/>
      </w:tblGrid>
      <w:tr w:rsidR="008B00DB" w:rsidRPr="0003680B" w14:paraId="6ABC14D7" w14:textId="77777777" w:rsidTr="001C63D6">
        <w:trPr>
          <w:trHeight w:val="493"/>
          <w:tblHeader/>
        </w:trPr>
        <w:tc>
          <w:tcPr>
            <w:tcW w:w="4377" w:type="dxa"/>
            <w:vAlign w:val="center"/>
          </w:tcPr>
          <w:p w14:paraId="20DBD0E8" w14:textId="0DD675E2" w:rsidR="008B00DB" w:rsidRPr="0003680B" w:rsidRDefault="008B00DB" w:rsidP="00B3103B">
            <w:pPr>
              <w:spacing w:before="40" w:after="40"/>
              <w:jc w:val="center"/>
              <w:rPr>
                <w:b/>
              </w:rPr>
            </w:pPr>
            <w:r w:rsidRPr="00F02524">
              <w:rPr>
                <w:b/>
                <w:highlight w:val="yellow"/>
              </w:rPr>
              <w:t>Name</w:t>
            </w:r>
            <w:r w:rsidR="002661D5" w:rsidRPr="00F02524">
              <w:rPr>
                <w:b/>
                <w:highlight w:val="yellow"/>
              </w:rPr>
              <w:t>, Vorname, Abteilung, Funktion</w:t>
            </w:r>
          </w:p>
        </w:tc>
        <w:tc>
          <w:tcPr>
            <w:tcW w:w="2737" w:type="dxa"/>
            <w:vAlign w:val="center"/>
          </w:tcPr>
          <w:p w14:paraId="2BEA1505" w14:textId="77777777" w:rsidR="008B00DB" w:rsidRPr="0003680B" w:rsidRDefault="008B00DB" w:rsidP="00B3103B">
            <w:pPr>
              <w:jc w:val="center"/>
              <w:rPr>
                <w:b/>
              </w:rPr>
            </w:pPr>
            <w:r w:rsidRPr="0003680B">
              <w:rPr>
                <w:b/>
              </w:rPr>
              <w:t>Datum</w:t>
            </w:r>
          </w:p>
        </w:tc>
        <w:tc>
          <w:tcPr>
            <w:tcW w:w="2737" w:type="dxa"/>
            <w:vAlign w:val="center"/>
          </w:tcPr>
          <w:p w14:paraId="4E353842" w14:textId="77777777" w:rsidR="008B00DB" w:rsidRPr="0003680B" w:rsidRDefault="008B00DB" w:rsidP="00B3103B">
            <w:pPr>
              <w:jc w:val="center"/>
              <w:rPr>
                <w:b/>
              </w:rPr>
            </w:pPr>
            <w:r w:rsidRPr="0003680B">
              <w:rPr>
                <w:b/>
              </w:rPr>
              <w:t>Unterschrift</w:t>
            </w:r>
          </w:p>
        </w:tc>
      </w:tr>
      <w:tr w:rsidR="008B00DB" w:rsidRPr="0003680B" w14:paraId="055E3DDD" w14:textId="77777777" w:rsidTr="001C63D6">
        <w:tc>
          <w:tcPr>
            <w:tcW w:w="4377" w:type="dxa"/>
          </w:tcPr>
          <w:p w14:paraId="41F89A65" w14:textId="777523BC" w:rsidR="008B00DB" w:rsidRPr="0003680B" w:rsidRDefault="008B00DB" w:rsidP="001C63D6">
            <w:pPr>
              <w:pStyle w:val="Kopfzeile"/>
              <w:spacing w:before="120" w:after="120"/>
            </w:pPr>
          </w:p>
        </w:tc>
        <w:tc>
          <w:tcPr>
            <w:tcW w:w="2737" w:type="dxa"/>
          </w:tcPr>
          <w:p w14:paraId="7947DE0B" w14:textId="77777777" w:rsidR="008B00DB" w:rsidRPr="0003680B" w:rsidRDefault="008B00DB" w:rsidP="001C63D6">
            <w:pPr>
              <w:spacing w:before="120" w:after="120"/>
            </w:pPr>
          </w:p>
        </w:tc>
        <w:tc>
          <w:tcPr>
            <w:tcW w:w="2737" w:type="dxa"/>
          </w:tcPr>
          <w:p w14:paraId="551E4587" w14:textId="77777777" w:rsidR="008B00DB" w:rsidRPr="0003680B" w:rsidRDefault="008B00DB" w:rsidP="001C63D6">
            <w:pPr>
              <w:spacing w:before="120" w:after="120"/>
            </w:pPr>
          </w:p>
        </w:tc>
      </w:tr>
      <w:tr w:rsidR="008B00DB" w:rsidRPr="0003680B" w14:paraId="09BC604A" w14:textId="77777777" w:rsidTr="001C63D6">
        <w:tc>
          <w:tcPr>
            <w:tcW w:w="4377" w:type="dxa"/>
          </w:tcPr>
          <w:p w14:paraId="0B77F765" w14:textId="77777777" w:rsidR="008B00DB" w:rsidRPr="0003680B" w:rsidRDefault="008B00DB" w:rsidP="001C63D6">
            <w:pPr>
              <w:pStyle w:val="Kopfzeile"/>
              <w:spacing w:before="120" w:after="120"/>
            </w:pPr>
          </w:p>
        </w:tc>
        <w:tc>
          <w:tcPr>
            <w:tcW w:w="2737" w:type="dxa"/>
          </w:tcPr>
          <w:p w14:paraId="145A8256" w14:textId="77777777" w:rsidR="008B00DB" w:rsidRPr="0003680B" w:rsidRDefault="008B00DB" w:rsidP="001C63D6">
            <w:pPr>
              <w:spacing w:before="120" w:after="120"/>
            </w:pPr>
          </w:p>
        </w:tc>
        <w:tc>
          <w:tcPr>
            <w:tcW w:w="2737" w:type="dxa"/>
          </w:tcPr>
          <w:p w14:paraId="6F46C9E6" w14:textId="77777777" w:rsidR="008B00DB" w:rsidRPr="0003680B" w:rsidRDefault="008B00DB" w:rsidP="001C63D6">
            <w:pPr>
              <w:spacing w:before="120" w:after="120"/>
            </w:pPr>
          </w:p>
        </w:tc>
      </w:tr>
      <w:tr w:rsidR="008B00DB" w:rsidRPr="0003680B" w14:paraId="3F34D711" w14:textId="77777777" w:rsidTr="001C63D6">
        <w:tc>
          <w:tcPr>
            <w:tcW w:w="4377" w:type="dxa"/>
          </w:tcPr>
          <w:p w14:paraId="1AC6A15F" w14:textId="77777777" w:rsidR="008B00DB" w:rsidRDefault="008B00DB" w:rsidP="001C63D6">
            <w:pPr>
              <w:pStyle w:val="Kopfzeile"/>
              <w:spacing w:before="120" w:after="120"/>
            </w:pPr>
          </w:p>
        </w:tc>
        <w:tc>
          <w:tcPr>
            <w:tcW w:w="2737" w:type="dxa"/>
          </w:tcPr>
          <w:p w14:paraId="51296C9D" w14:textId="77777777" w:rsidR="008B00DB" w:rsidRPr="0003680B" w:rsidRDefault="008B00DB" w:rsidP="001C63D6">
            <w:pPr>
              <w:spacing w:before="120" w:after="120"/>
            </w:pPr>
          </w:p>
        </w:tc>
        <w:tc>
          <w:tcPr>
            <w:tcW w:w="2737" w:type="dxa"/>
          </w:tcPr>
          <w:p w14:paraId="3D38983B" w14:textId="77777777" w:rsidR="008B00DB" w:rsidRPr="0003680B" w:rsidRDefault="008B00DB" w:rsidP="001C63D6">
            <w:pPr>
              <w:spacing w:before="120" w:after="120"/>
            </w:pPr>
          </w:p>
        </w:tc>
      </w:tr>
      <w:tr w:rsidR="008B00DB" w:rsidRPr="0003680B" w14:paraId="15757C2F" w14:textId="77777777" w:rsidTr="001C63D6">
        <w:tc>
          <w:tcPr>
            <w:tcW w:w="4377" w:type="dxa"/>
          </w:tcPr>
          <w:p w14:paraId="692B7387" w14:textId="77777777" w:rsidR="008B00DB" w:rsidRDefault="008B00DB" w:rsidP="001C63D6">
            <w:pPr>
              <w:pStyle w:val="Kopfzeile"/>
              <w:spacing w:before="120" w:after="120"/>
            </w:pPr>
          </w:p>
        </w:tc>
        <w:tc>
          <w:tcPr>
            <w:tcW w:w="2737" w:type="dxa"/>
          </w:tcPr>
          <w:p w14:paraId="42FBDF67" w14:textId="77777777" w:rsidR="008B00DB" w:rsidRPr="0003680B" w:rsidRDefault="008B00DB" w:rsidP="001C63D6">
            <w:pPr>
              <w:spacing w:before="120" w:after="120"/>
            </w:pPr>
          </w:p>
        </w:tc>
        <w:tc>
          <w:tcPr>
            <w:tcW w:w="2737" w:type="dxa"/>
          </w:tcPr>
          <w:p w14:paraId="53B658B2" w14:textId="77777777" w:rsidR="008B00DB" w:rsidRPr="0003680B" w:rsidRDefault="008B00DB" w:rsidP="001C63D6">
            <w:pPr>
              <w:spacing w:before="120" w:after="120"/>
            </w:pPr>
          </w:p>
        </w:tc>
      </w:tr>
      <w:tr w:rsidR="008B00DB" w:rsidRPr="0003680B" w14:paraId="464C68A6" w14:textId="77777777" w:rsidTr="001C63D6">
        <w:tc>
          <w:tcPr>
            <w:tcW w:w="4377" w:type="dxa"/>
          </w:tcPr>
          <w:p w14:paraId="5729D08B" w14:textId="77777777" w:rsidR="008B00DB" w:rsidRDefault="008B00DB" w:rsidP="001C63D6">
            <w:pPr>
              <w:pStyle w:val="Kopfzeile"/>
              <w:spacing w:before="120" w:after="120"/>
            </w:pPr>
          </w:p>
        </w:tc>
        <w:tc>
          <w:tcPr>
            <w:tcW w:w="2737" w:type="dxa"/>
          </w:tcPr>
          <w:p w14:paraId="7A324A8C" w14:textId="77777777" w:rsidR="008B00DB" w:rsidRPr="0003680B" w:rsidRDefault="008B00DB" w:rsidP="001C63D6">
            <w:pPr>
              <w:spacing w:before="120" w:after="120"/>
            </w:pPr>
          </w:p>
        </w:tc>
        <w:tc>
          <w:tcPr>
            <w:tcW w:w="2737" w:type="dxa"/>
          </w:tcPr>
          <w:p w14:paraId="7662C5D5" w14:textId="77777777" w:rsidR="008B00DB" w:rsidRPr="0003680B" w:rsidRDefault="008B00DB" w:rsidP="001C63D6">
            <w:pPr>
              <w:spacing w:before="120" w:after="120"/>
            </w:pPr>
          </w:p>
        </w:tc>
      </w:tr>
      <w:tr w:rsidR="008B00DB" w:rsidRPr="0003680B" w14:paraId="40327F65" w14:textId="77777777" w:rsidTr="001C63D6">
        <w:tc>
          <w:tcPr>
            <w:tcW w:w="4377" w:type="dxa"/>
          </w:tcPr>
          <w:p w14:paraId="7C579446" w14:textId="77777777" w:rsidR="00323E1B" w:rsidRDefault="00323E1B" w:rsidP="001C63D6">
            <w:pPr>
              <w:pStyle w:val="Kopfzeile"/>
              <w:spacing w:before="120" w:after="120"/>
            </w:pPr>
          </w:p>
        </w:tc>
        <w:tc>
          <w:tcPr>
            <w:tcW w:w="2737" w:type="dxa"/>
          </w:tcPr>
          <w:p w14:paraId="46E037D1" w14:textId="77777777" w:rsidR="008B00DB" w:rsidRPr="0003680B" w:rsidRDefault="008B00DB" w:rsidP="001C63D6">
            <w:pPr>
              <w:spacing w:before="120" w:after="120"/>
            </w:pPr>
          </w:p>
        </w:tc>
        <w:tc>
          <w:tcPr>
            <w:tcW w:w="2737" w:type="dxa"/>
          </w:tcPr>
          <w:p w14:paraId="22CA2678" w14:textId="77777777" w:rsidR="008B00DB" w:rsidRPr="0003680B" w:rsidRDefault="008B00DB" w:rsidP="001C63D6">
            <w:pPr>
              <w:spacing w:before="120" w:after="120"/>
            </w:pPr>
          </w:p>
        </w:tc>
      </w:tr>
      <w:tr w:rsidR="00323E1B" w:rsidRPr="0003680B" w14:paraId="0298BCD6" w14:textId="77777777" w:rsidTr="001C63D6">
        <w:tc>
          <w:tcPr>
            <w:tcW w:w="4377" w:type="dxa"/>
          </w:tcPr>
          <w:p w14:paraId="6C4E0933" w14:textId="77777777" w:rsidR="00323E1B" w:rsidRDefault="00323E1B" w:rsidP="001C63D6">
            <w:pPr>
              <w:pStyle w:val="Kopfzeile"/>
              <w:spacing w:before="120" w:after="120"/>
            </w:pPr>
          </w:p>
        </w:tc>
        <w:tc>
          <w:tcPr>
            <w:tcW w:w="2737" w:type="dxa"/>
          </w:tcPr>
          <w:p w14:paraId="08C3DC9F" w14:textId="77777777" w:rsidR="00323E1B" w:rsidRPr="0003680B" w:rsidRDefault="00323E1B" w:rsidP="001C63D6">
            <w:pPr>
              <w:spacing w:before="120" w:after="120"/>
            </w:pPr>
          </w:p>
        </w:tc>
        <w:tc>
          <w:tcPr>
            <w:tcW w:w="2737" w:type="dxa"/>
          </w:tcPr>
          <w:p w14:paraId="5CF3733C" w14:textId="77777777" w:rsidR="00323E1B" w:rsidRPr="0003680B" w:rsidRDefault="00323E1B" w:rsidP="001C63D6">
            <w:pPr>
              <w:spacing w:before="120" w:after="120"/>
            </w:pPr>
          </w:p>
        </w:tc>
      </w:tr>
    </w:tbl>
    <w:p w14:paraId="389110C5" w14:textId="77777777" w:rsidR="008B00DB" w:rsidRDefault="008B00DB" w:rsidP="008B00DB"/>
    <w:p w14:paraId="303D23CC" w14:textId="22A465A4" w:rsidR="00C17FBA" w:rsidRDefault="00C17FBA">
      <w:r>
        <w:br w:type="page"/>
      </w:r>
    </w:p>
    <w:p w14:paraId="17DC1175" w14:textId="77777777" w:rsidR="008B00DB" w:rsidRDefault="008B00DB" w:rsidP="008B00DB"/>
    <w:p w14:paraId="34930581" w14:textId="3A328701" w:rsidR="008B00DB" w:rsidRDefault="00C17FBA" w:rsidP="00763BEF">
      <w:pPr>
        <w:tabs>
          <w:tab w:val="left" w:pos="1418"/>
          <w:tab w:val="left" w:pos="3969"/>
        </w:tabs>
        <w:rPr>
          <w:b/>
          <w:kern w:val="28"/>
          <w:sz w:val="36"/>
        </w:rPr>
      </w:pPr>
      <w:r w:rsidRPr="00C17FBA">
        <w:rPr>
          <w:b/>
          <w:kern w:val="28"/>
          <w:sz w:val="36"/>
        </w:rPr>
        <w:t xml:space="preserve">Anhang </w:t>
      </w:r>
      <w:commentRangeStart w:id="6"/>
      <w:r w:rsidRPr="00C17FBA">
        <w:rPr>
          <w:b/>
          <w:kern w:val="28"/>
          <w:sz w:val="36"/>
        </w:rPr>
        <w:t>Tabelle</w:t>
      </w:r>
      <w:commentRangeEnd w:id="6"/>
      <w:r w:rsidR="006B260D">
        <w:rPr>
          <w:rStyle w:val="Kommentarzeichen"/>
        </w:rPr>
        <w:commentReference w:id="6"/>
      </w:r>
      <w:r w:rsidRPr="00C17FBA">
        <w:rPr>
          <w:b/>
          <w:kern w:val="28"/>
          <w:sz w:val="36"/>
        </w:rPr>
        <w:t>n</w:t>
      </w:r>
    </w:p>
    <w:p w14:paraId="3F721372" w14:textId="1660CD57" w:rsidR="00266FC5" w:rsidRDefault="00266FC5" w:rsidP="00763BEF">
      <w:pPr>
        <w:tabs>
          <w:tab w:val="left" w:pos="1418"/>
          <w:tab w:val="left" w:pos="3969"/>
        </w:tabs>
        <w:rPr>
          <w:b/>
          <w:kern w:val="28"/>
          <w:sz w:val="36"/>
        </w:rPr>
      </w:pPr>
    </w:p>
    <w:p w14:paraId="1640D5E9" w14:textId="7A0D5F61" w:rsidR="00C17FBA" w:rsidRDefault="00266FC5" w:rsidP="00266FC5">
      <w:pPr>
        <w:tabs>
          <w:tab w:val="left" w:pos="1418"/>
          <w:tab w:val="left" w:pos="3969"/>
        </w:tabs>
        <w:jc w:val="center"/>
        <w:rPr>
          <w:b/>
          <w:lang w:val="en-US"/>
        </w:rPr>
      </w:pPr>
      <w:r w:rsidRPr="00266FC5">
        <w:rPr>
          <w:b/>
          <w:lang w:val="en-US"/>
        </w:rPr>
        <w:t xml:space="preserve">Table </w:t>
      </w:r>
      <w:r w:rsidR="00443808">
        <w:rPr>
          <w:b/>
          <w:lang w:val="en-US"/>
        </w:rPr>
        <w:t>n</w:t>
      </w:r>
      <w:r w:rsidRPr="00266FC5">
        <w:rPr>
          <w:b/>
          <w:lang w:val="en-US"/>
        </w:rPr>
        <w:t xml:space="preserve"> — </w:t>
      </w:r>
      <w:r w:rsidR="00443808">
        <w:rPr>
          <w:b/>
          <w:lang w:val="en-US"/>
        </w:rPr>
        <w:t>Topic</w:t>
      </w:r>
    </w:p>
    <w:p w14:paraId="631ABF8F" w14:textId="77777777" w:rsidR="005D049D" w:rsidRPr="00266FC5" w:rsidRDefault="005D049D" w:rsidP="00266FC5">
      <w:pPr>
        <w:tabs>
          <w:tab w:val="left" w:pos="1418"/>
          <w:tab w:val="left" w:pos="3969"/>
        </w:tabs>
        <w:jc w:val="center"/>
        <w:rPr>
          <w:b/>
          <w:lang w:val="en-US"/>
        </w:rPr>
      </w:pPr>
    </w:p>
    <w:tbl>
      <w:tblPr>
        <w:tblStyle w:val="Tabellenraster"/>
        <w:tblW w:w="0" w:type="auto"/>
        <w:tblLook w:val="04A0" w:firstRow="1" w:lastRow="0" w:firstColumn="1" w:lastColumn="0" w:noHBand="0" w:noVBand="1"/>
      </w:tblPr>
      <w:tblGrid>
        <w:gridCol w:w="461"/>
        <w:gridCol w:w="7446"/>
        <w:gridCol w:w="473"/>
        <w:gridCol w:w="473"/>
        <w:gridCol w:w="473"/>
        <w:gridCol w:w="473"/>
      </w:tblGrid>
      <w:tr w:rsidR="001D497D" w14:paraId="3EDB5E93" w14:textId="77777777" w:rsidTr="001D497D">
        <w:tc>
          <w:tcPr>
            <w:tcW w:w="7907" w:type="dxa"/>
            <w:gridSpan w:val="2"/>
            <w:vMerge w:val="restart"/>
          </w:tcPr>
          <w:p w14:paraId="0924E348" w14:textId="5BD27238" w:rsidR="001D497D" w:rsidRPr="00ED7EA8" w:rsidRDefault="001D497D" w:rsidP="001D497D">
            <w:pPr>
              <w:tabs>
                <w:tab w:val="left" w:pos="1418"/>
                <w:tab w:val="left" w:pos="3969"/>
              </w:tabs>
              <w:jc w:val="center"/>
              <w:rPr>
                <w:b/>
                <w:lang w:val="en-US"/>
              </w:rPr>
            </w:pPr>
            <w:r w:rsidRPr="00ED7EA8">
              <w:rPr>
                <w:b/>
                <w:lang w:val="en-US"/>
              </w:rPr>
              <w:t>Topics</w:t>
            </w:r>
          </w:p>
        </w:tc>
        <w:tc>
          <w:tcPr>
            <w:tcW w:w="1892" w:type="dxa"/>
            <w:gridSpan w:val="4"/>
          </w:tcPr>
          <w:p w14:paraId="469435A9" w14:textId="2EE7C225" w:rsidR="001D497D" w:rsidRPr="00ED7EA8" w:rsidRDefault="001D497D" w:rsidP="001D497D">
            <w:pPr>
              <w:tabs>
                <w:tab w:val="left" w:pos="1418"/>
                <w:tab w:val="left" w:pos="3969"/>
              </w:tabs>
              <w:jc w:val="center"/>
              <w:rPr>
                <w:b/>
                <w:lang w:val="en-US"/>
              </w:rPr>
            </w:pPr>
            <w:r w:rsidRPr="00ED7EA8">
              <w:rPr>
                <w:b/>
                <w:lang w:val="en-US"/>
              </w:rPr>
              <w:t xml:space="preserve">ASIL </w:t>
            </w:r>
            <w:sdt>
              <w:sdtPr>
                <w:rPr>
                  <w:b/>
                </w:rPr>
                <w:alias w:val="Betreff"/>
                <w:tag w:val=""/>
                <w:id w:val="-175955161"/>
                <w:placeholder>
                  <w:docPart w:val="63C107A50A344C32AE778284BA0E4327"/>
                </w:placeholder>
                <w:showingPlcHdr/>
                <w:dataBinding w:prefixMappings="xmlns:ns0='http://purl.org/dc/elements/1.1/' xmlns:ns1='http://schemas.openxmlformats.org/package/2006/metadata/core-properties' " w:xpath="/ns1:coreProperties[1]/ns0:subject[1]" w:storeItemID="{6C3C8BC8-F283-45AE-878A-BAB7291924A1}"/>
                <w:text/>
              </w:sdtPr>
              <w:sdtContent>
                <w:r w:rsidR="00F46FFE" w:rsidRPr="009003F4">
                  <w:rPr>
                    <w:rStyle w:val="Platzhaltertext"/>
                  </w:rPr>
                  <w:t>[Betreff]</w:t>
                </w:r>
              </w:sdtContent>
            </w:sdt>
          </w:p>
        </w:tc>
      </w:tr>
      <w:tr w:rsidR="001D497D" w14:paraId="1C8DDB79" w14:textId="77777777" w:rsidTr="001D497D">
        <w:tc>
          <w:tcPr>
            <w:tcW w:w="7907" w:type="dxa"/>
            <w:gridSpan w:val="2"/>
            <w:vMerge/>
          </w:tcPr>
          <w:p w14:paraId="13C7F2D6" w14:textId="77777777" w:rsidR="001D497D" w:rsidRPr="00ED7EA8" w:rsidRDefault="001D497D" w:rsidP="00C03298">
            <w:pPr>
              <w:tabs>
                <w:tab w:val="left" w:pos="1418"/>
                <w:tab w:val="left" w:pos="3969"/>
              </w:tabs>
              <w:rPr>
                <w:b/>
                <w:lang w:val="en-US"/>
              </w:rPr>
            </w:pPr>
          </w:p>
        </w:tc>
        <w:tc>
          <w:tcPr>
            <w:tcW w:w="473" w:type="dxa"/>
          </w:tcPr>
          <w:p w14:paraId="78BBC864" w14:textId="681F72D8" w:rsidR="001D497D" w:rsidRPr="00ED7EA8" w:rsidRDefault="001D497D" w:rsidP="001D497D">
            <w:pPr>
              <w:tabs>
                <w:tab w:val="left" w:pos="1418"/>
                <w:tab w:val="left" w:pos="3969"/>
              </w:tabs>
              <w:jc w:val="center"/>
              <w:rPr>
                <w:b/>
                <w:lang w:val="en-US"/>
              </w:rPr>
            </w:pPr>
            <w:r w:rsidRPr="00ED7EA8">
              <w:rPr>
                <w:b/>
                <w:lang w:val="en-US"/>
              </w:rPr>
              <w:t>A</w:t>
            </w:r>
          </w:p>
        </w:tc>
        <w:tc>
          <w:tcPr>
            <w:tcW w:w="473" w:type="dxa"/>
          </w:tcPr>
          <w:p w14:paraId="5703A910" w14:textId="1EC0DE5E" w:rsidR="001D497D" w:rsidRPr="00ED7EA8" w:rsidRDefault="001D497D" w:rsidP="001D497D">
            <w:pPr>
              <w:tabs>
                <w:tab w:val="left" w:pos="1418"/>
                <w:tab w:val="left" w:pos="3969"/>
              </w:tabs>
              <w:jc w:val="center"/>
              <w:rPr>
                <w:b/>
                <w:lang w:val="en-US"/>
              </w:rPr>
            </w:pPr>
            <w:r w:rsidRPr="00ED7EA8">
              <w:rPr>
                <w:b/>
                <w:lang w:val="en-US"/>
              </w:rPr>
              <w:t>B</w:t>
            </w:r>
          </w:p>
        </w:tc>
        <w:tc>
          <w:tcPr>
            <w:tcW w:w="473" w:type="dxa"/>
          </w:tcPr>
          <w:p w14:paraId="4279AF4B" w14:textId="3FDD1023" w:rsidR="001D497D" w:rsidRPr="00ED7EA8" w:rsidRDefault="001D497D" w:rsidP="001D497D">
            <w:pPr>
              <w:tabs>
                <w:tab w:val="left" w:pos="1418"/>
                <w:tab w:val="left" w:pos="3969"/>
              </w:tabs>
              <w:jc w:val="center"/>
              <w:rPr>
                <w:b/>
                <w:lang w:val="en-US"/>
              </w:rPr>
            </w:pPr>
            <w:r w:rsidRPr="00ED7EA8">
              <w:rPr>
                <w:b/>
                <w:lang w:val="en-US"/>
              </w:rPr>
              <w:t>C</w:t>
            </w:r>
          </w:p>
        </w:tc>
        <w:tc>
          <w:tcPr>
            <w:tcW w:w="473" w:type="dxa"/>
          </w:tcPr>
          <w:p w14:paraId="514699FA" w14:textId="7E593898" w:rsidR="001D497D" w:rsidRPr="00ED7EA8" w:rsidRDefault="001D497D" w:rsidP="001D497D">
            <w:pPr>
              <w:tabs>
                <w:tab w:val="left" w:pos="1418"/>
                <w:tab w:val="left" w:pos="3969"/>
              </w:tabs>
              <w:jc w:val="center"/>
              <w:rPr>
                <w:b/>
                <w:lang w:val="en-US"/>
              </w:rPr>
            </w:pPr>
            <w:r w:rsidRPr="00ED7EA8">
              <w:rPr>
                <w:b/>
                <w:lang w:val="en-US"/>
              </w:rPr>
              <w:t>D</w:t>
            </w:r>
          </w:p>
        </w:tc>
      </w:tr>
      <w:tr w:rsidR="001D497D" w14:paraId="5AC9C60C" w14:textId="77777777" w:rsidTr="00C155B7">
        <w:tc>
          <w:tcPr>
            <w:tcW w:w="461" w:type="dxa"/>
          </w:tcPr>
          <w:p w14:paraId="7B3578B5" w14:textId="2E39C998" w:rsidR="001D497D" w:rsidRPr="001D497D" w:rsidRDefault="001D497D" w:rsidP="00C03298">
            <w:pPr>
              <w:tabs>
                <w:tab w:val="left" w:pos="1418"/>
                <w:tab w:val="left" w:pos="3969"/>
              </w:tabs>
              <w:rPr>
                <w:bCs/>
                <w:lang w:val="en-US"/>
              </w:rPr>
            </w:pPr>
          </w:p>
        </w:tc>
        <w:tc>
          <w:tcPr>
            <w:tcW w:w="7446" w:type="dxa"/>
          </w:tcPr>
          <w:p w14:paraId="4D64C033" w14:textId="5EAEC8A6" w:rsidR="001D497D" w:rsidRPr="001D497D" w:rsidRDefault="001D497D" w:rsidP="00C03298">
            <w:pPr>
              <w:tabs>
                <w:tab w:val="left" w:pos="1418"/>
                <w:tab w:val="left" w:pos="3969"/>
              </w:tabs>
              <w:rPr>
                <w:bCs/>
                <w:lang w:val="en-US"/>
              </w:rPr>
            </w:pPr>
          </w:p>
        </w:tc>
        <w:tc>
          <w:tcPr>
            <w:tcW w:w="473" w:type="dxa"/>
          </w:tcPr>
          <w:p w14:paraId="2D2E3587" w14:textId="70390826" w:rsidR="001D497D" w:rsidRPr="001D497D" w:rsidRDefault="001D497D" w:rsidP="001D497D">
            <w:pPr>
              <w:tabs>
                <w:tab w:val="left" w:pos="1418"/>
                <w:tab w:val="left" w:pos="3969"/>
              </w:tabs>
              <w:jc w:val="center"/>
              <w:rPr>
                <w:bCs/>
                <w:lang w:val="en-US"/>
              </w:rPr>
            </w:pPr>
          </w:p>
        </w:tc>
        <w:tc>
          <w:tcPr>
            <w:tcW w:w="473" w:type="dxa"/>
          </w:tcPr>
          <w:p w14:paraId="60C83D14" w14:textId="68930B20" w:rsidR="001D497D" w:rsidRPr="001D497D" w:rsidRDefault="001D497D" w:rsidP="001D497D">
            <w:pPr>
              <w:tabs>
                <w:tab w:val="left" w:pos="1418"/>
                <w:tab w:val="left" w:pos="3969"/>
              </w:tabs>
              <w:jc w:val="center"/>
              <w:rPr>
                <w:bCs/>
                <w:lang w:val="en-US"/>
              </w:rPr>
            </w:pPr>
          </w:p>
        </w:tc>
        <w:tc>
          <w:tcPr>
            <w:tcW w:w="473" w:type="dxa"/>
          </w:tcPr>
          <w:p w14:paraId="7CDC1B94" w14:textId="7C6C81DF" w:rsidR="001D497D" w:rsidRPr="001D497D" w:rsidRDefault="001D497D" w:rsidP="001D497D">
            <w:pPr>
              <w:tabs>
                <w:tab w:val="left" w:pos="1418"/>
                <w:tab w:val="left" w:pos="3969"/>
              </w:tabs>
              <w:jc w:val="center"/>
              <w:rPr>
                <w:bCs/>
                <w:lang w:val="en-US"/>
              </w:rPr>
            </w:pPr>
          </w:p>
        </w:tc>
        <w:tc>
          <w:tcPr>
            <w:tcW w:w="473" w:type="dxa"/>
          </w:tcPr>
          <w:p w14:paraId="231AEB83" w14:textId="2FA0904F" w:rsidR="001D497D" w:rsidRPr="001D497D" w:rsidRDefault="001D497D" w:rsidP="001D497D">
            <w:pPr>
              <w:tabs>
                <w:tab w:val="left" w:pos="1418"/>
                <w:tab w:val="left" w:pos="3969"/>
              </w:tabs>
              <w:jc w:val="center"/>
              <w:rPr>
                <w:bCs/>
                <w:lang w:val="en-US"/>
              </w:rPr>
            </w:pPr>
          </w:p>
        </w:tc>
      </w:tr>
      <w:tr w:rsidR="00C155B7" w14:paraId="7D61E963" w14:textId="77777777" w:rsidTr="001C63D6">
        <w:tc>
          <w:tcPr>
            <w:tcW w:w="9799" w:type="dxa"/>
            <w:gridSpan w:val="6"/>
          </w:tcPr>
          <w:p w14:paraId="5AB91694" w14:textId="7D33A36B" w:rsidR="00C155B7" w:rsidRDefault="004C3424" w:rsidP="004C3424">
            <w:pPr>
              <w:tabs>
                <w:tab w:val="left" w:pos="1418"/>
                <w:tab w:val="left" w:pos="3969"/>
              </w:tabs>
              <w:jc w:val="center"/>
              <w:rPr>
                <w:noProof/>
              </w:rPr>
            </w:pPr>
            <w:r>
              <w:rPr>
                <w:noProof/>
              </w:rPr>
              <w:t>Explanation</w:t>
            </w:r>
          </w:p>
          <w:p w14:paraId="41114565" w14:textId="77777777" w:rsidR="004C3424" w:rsidRDefault="004C3424" w:rsidP="004C3424">
            <w:pPr>
              <w:tabs>
                <w:tab w:val="left" w:pos="1418"/>
                <w:tab w:val="left" w:pos="3969"/>
              </w:tabs>
              <w:jc w:val="center"/>
              <w:rPr>
                <w:bCs/>
                <w:lang w:val="en-US"/>
              </w:rPr>
            </w:pPr>
          </w:p>
          <w:p w14:paraId="72B74F16" w14:textId="6DB88451" w:rsidR="007E3E61" w:rsidRDefault="007E3E61" w:rsidP="001D497D">
            <w:pPr>
              <w:tabs>
                <w:tab w:val="left" w:pos="1418"/>
                <w:tab w:val="left" w:pos="3969"/>
              </w:tabs>
              <w:jc w:val="center"/>
              <w:rPr>
                <w:bCs/>
                <w:lang w:val="en-US"/>
              </w:rPr>
            </w:pPr>
          </w:p>
        </w:tc>
      </w:tr>
    </w:tbl>
    <w:p w14:paraId="6EF67F89" w14:textId="77777777" w:rsidR="00F80CC9" w:rsidRDefault="00F80CC9">
      <w:r>
        <w:br w:type="page"/>
      </w:r>
    </w:p>
    <w:tbl>
      <w:tblPr>
        <w:tblStyle w:val="Tabellenraster"/>
        <w:tblW w:w="0" w:type="auto"/>
        <w:tblLook w:val="04A0" w:firstRow="1" w:lastRow="0" w:firstColumn="1" w:lastColumn="0" w:noHBand="0" w:noVBand="1"/>
      </w:tblPr>
      <w:tblGrid>
        <w:gridCol w:w="9799"/>
      </w:tblGrid>
      <w:tr w:rsidR="0080591C" w14:paraId="4B8B7F35" w14:textId="77777777" w:rsidTr="001C63D6">
        <w:tc>
          <w:tcPr>
            <w:tcW w:w="9799" w:type="dxa"/>
          </w:tcPr>
          <w:p w14:paraId="2B53DE7F" w14:textId="785EFC00" w:rsidR="0080591C" w:rsidRPr="0080591C" w:rsidRDefault="0080591C" w:rsidP="001D497D">
            <w:pPr>
              <w:tabs>
                <w:tab w:val="left" w:pos="1418"/>
                <w:tab w:val="left" w:pos="3969"/>
              </w:tabs>
              <w:jc w:val="center"/>
              <w:rPr>
                <w:b/>
                <w:bCs/>
                <w:noProof/>
              </w:rPr>
            </w:pPr>
            <w:r w:rsidRPr="0080591C">
              <w:rPr>
                <w:b/>
                <w:bCs/>
                <w:noProof/>
              </w:rPr>
              <w:lastRenderedPageBreak/>
              <w:t>Interpretation of tables</w:t>
            </w:r>
          </w:p>
        </w:tc>
      </w:tr>
      <w:tr w:rsidR="0080591C" w:rsidRPr="005839C7" w14:paraId="7BF93C26" w14:textId="77777777" w:rsidTr="001C63D6">
        <w:tc>
          <w:tcPr>
            <w:tcW w:w="9799" w:type="dxa"/>
          </w:tcPr>
          <w:p w14:paraId="245CDF13" w14:textId="1E2E7C30" w:rsidR="0080591C" w:rsidRDefault="0080591C" w:rsidP="0080591C">
            <w:pPr>
              <w:tabs>
                <w:tab w:val="left" w:pos="1418"/>
                <w:tab w:val="left" w:pos="3969"/>
              </w:tabs>
              <w:rPr>
                <w:noProof/>
                <w:lang w:val="en-US"/>
              </w:rPr>
            </w:pPr>
            <w:r w:rsidRPr="0080591C">
              <w:rPr>
                <w:noProof/>
                <w:lang w:val="en-US"/>
              </w:rPr>
              <w:t xml:space="preserve">Tables are normative or informative depending on their context. The different methods listed in a table contribute to the level of confidence in achieving compliance with the corresponding requirement. Each method in a table is either: </w:t>
            </w:r>
          </w:p>
          <w:p w14:paraId="3EAC9BAD" w14:textId="77777777" w:rsidR="0080591C" w:rsidRDefault="0080591C" w:rsidP="0080591C">
            <w:pPr>
              <w:tabs>
                <w:tab w:val="left" w:pos="1418"/>
                <w:tab w:val="left" w:pos="3969"/>
              </w:tabs>
              <w:rPr>
                <w:noProof/>
                <w:lang w:val="en-US"/>
              </w:rPr>
            </w:pPr>
          </w:p>
          <w:p w14:paraId="01ACFD17" w14:textId="77777777" w:rsidR="0080591C" w:rsidRPr="0080591C" w:rsidRDefault="0080591C" w:rsidP="0080591C">
            <w:pPr>
              <w:tabs>
                <w:tab w:val="left" w:pos="1418"/>
                <w:tab w:val="left" w:pos="3969"/>
              </w:tabs>
              <w:rPr>
                <w:noProof/>
                <w:sz w:val="20"/>
                <w:szCs w:val="20"/>
                <w:lang w:val="en-US"/>
              </w:rPr>
            </w:pPr>
            <w:r w:rsidRPr="0080591C">
              <w:rPr>
                <w:noProof/>
                <w:sz w:val="20"/>
                <w:szCs w:val="20"/>
                <w:lang w:val="en-US"/>
              </w:rPr>
              <w:t xml:space="preserve">a) a consecutive entry (marked by a sequence number in the leftmost column, e.g. 1, 2, 3), or </w:t>
            </w:r>
          </w:p>
          <w:p w14:paraId="1E5DA77D" w14:textId="77777777" w:rsidR="0080591C" w:rsidRPr="0080591C" w:rsidRDefault="0080591C" w:rsidP="0080591C">
            <w:pPr>
              <w:tabs>
                <w:tab w:val="left" w:pos="1418"/>
                <w:tab w:val="left" w:pos="3969"/>
              </w:tabs>
              <w:rPr>
                <w:noProof/>
                <w:sz w:val="20"/>
                <w:szCs w:val="20"/>
                <w:lang w:val="en-US"/>
              </w:rPr>
            </w:pPr>
          </w:p>
          <w:p w14:paraId="4927190F" w14:textId="647602FE" w:rsidR="0080591C" w:rsidRPr="0080591C" w:rsidRDefault="0080591C" w:rsidP="0080591C">
            <w:pPr>
              <w:tabs>
                <w:tab w:val="left" w:pos="1418"/>
                <w:tab w:val="left" w:pos="3969"/>
              </w:tabs>
              <w:rPr>
                <w:noProof/>
                <w:lang w:val="en-US"/>
              </w:rPr>
            </w:pPr>
            <w:r w:rsidRPr="0080591C">
              <w:rPr>
                <w:noProof/>
                <w:sz w:val="20"/>
                <w:szCs w:val="20"/>
                <w:lang w:val="en-US"/>
              </w:rPr>
              <w:t>b) an alternative entry (marked by a number followed by a letter in the leftmost column, e.g. 2a, 2b, 2c).</w:t>
            </w:r>
          </w:p>
        </w:tc>
      </w:tr>
      <w:tr w:rsidR="0080591C" w:rsidRPr="005839C7" w14:paraId="34648258" w14:textId="77777777" w:rsidTr="001C63D6">
        <w:tc>
          <w:tcPr>
            <w:tcW w:w="9799" w:type="dxa"/>
          </w:tcPr>
          <w:p w14:paraId="0263B4EF" w14:textId="77777777" w:rsidR="0080591C" w:rsidRDefault="0080591C" w:rsidP="0080591C">
            <w:pPr>
              <w:tabs>
                <w:tab w:val="left" w:pos="1418"/>
                <w:tab w:val="left" w:pos="3969"/>
              </w:tabs>
              <w:rPr>
                <w:noProof/>
                <w:lang w:val="en-US"/>
              </w:rPr>
            </w:pPr>
            <w:r w:rsidRPr="0080591C">
              <w:rPr>
                <w:noProof/>
                <w:lang w:val="en-US"/>
              </w:rPr>
              <w:t xml:space="preserve">For each method, the degree of recommendation to use the corresponding method depends on the ASIL and is categorized as follows: </w:t>
            </w:r>
          </w:p>
          <w:p w14:paraId="79820C5D" w14:textId="77777777" w:rsidR="0080591C" w:rsidRDefault="0080591C" w:rsidP="0080591C">
            <w:pPr>
              <w:tabs>
                <w:tab w:val="left" w:pos="1418"/>
                <w:tab w:val="left" w:pos="3969"/>
              </w:tabs>
              <w:rPr>
                <w:noProof/>
                <w:lang w:val="en-US"/>
              </w:rPr>
            </w:pPr>
            <w:commentRangeStart w:id="7"/>
          </w:p>
          <w:p w14:paraId="52DFC9E6" w14:textId="77777777" w:rsidR="0080591C" w:rsidRPr="0080591C" w:rsidRDefault="0080591C" w:rsidP="0080591C">
            <w:pPr>
              <w:tabs>
                <w:tab w:val="left" w:pos="1418"/>
                <w:tab w:val="left" w:pos="3969"/>
              </w:tabs>
              <w:rPr>
                <w:noProof/>
                <w:sz w:val="20"/>
                <w:szCs w:val="20"/>
                <w:lang w:val="en-US"/>
              </w:rPr>
            </w:pPr>
            <w:r w:rsidRPr="0080591C">
              <w:rPr>
                <w:noProof/>
                <w:sz w:val="20"/>
                <w:szCs w:val="20"/>
                <w:lang w:val="en-US"/>
              </w:rPr>
              <w:t>— “++” indicates that the method is highly recommended for the identified ASIL;</w:t>
            </w:r>
          </w:p>
          <w:p w14:paraId="4B42A9EC" w14:textId="77777777" w:rsidR="0080591C" w:rsidRPr="0080591C" w:rsidRDefault="0080591C" w:rsidP="0080591C">
            <w:pPr>
              <w:tabs>
                <w:tab w:val="left" w:pos="1418"/>
                <w:tab w:val="left" w:pos="3969"/>
              </w:tabs>
              <w:rPr>
                <w:noProof/>
                <w:sz w:val="20"/>
                <w:szCs w:val="20"/>
                <w:lang w:val="en-US"/>
              </w:rPr>
            </w:pPr>
          </w:p>
          <w:p w14:paraId="0BFD41C6" w14:textId="77777777" w:rsidR="0080591C" w:rsidRPr="0080591C" w:rsidRDefault="0080591C" w:rsidP="0080591C">
            <w:pPr>
              <w:tabs>
                <w:tab w:val="left" w:pos="1418"/>
                <w:tab w:val="left" w:pos="3969"/>
              </w:tabs>
              <w:rPr>
                <w:noProof/>
                <w:sz w:val="20"/>
                <w:szCs w:val="20"/>
                <w:lang w:val="en-US"/>
              </w:rPr>
            </w:pPr>
            <w:r w:rsidRPr="0080591C">
              <w:rPr>
                <w:noProof/>
                <w:sz w:val="20"/>
                <w:szCs w:val="20"/>
                <w:lang w:val="en-US"/>
              </w:rPr>
              <w:t xml:space="preserve">— “+” indicates that the method is recommended for the identified ASIL; and </w:t>
            </w:r>
            <w:commentRangeEnd w:id="7"/>
            <w:r w:rsidR="006B260D">
              <w:rPr>
                <w:rStyle w:val="Kommentarzeichen"/>
              </w:rPr>
              <w:commentReference w:id="7"/>
            </w:r>
          </w:p>
          <w:p w14:paraId="237EA9D4" w14:textId="77777777" w:rsidR="0080591C" w:rsidRPr="0080591C" w:rsidRDefault="0080591C" w:rsidP="0080591C">
            <w:pPr>
              <w:tabs>
                <w:tab w:val="left" w:pos="1418"/>
                <w:tab w:val="left" w:pos="3969"/>
              </w:tabs>
              <w:rPr>
                <w:noProof/>
                <w:sz w:val="20"/>
                <w:szCs w:val="20"/>
                <w:lang w:val="en-US"/>
              </w:rPr>
            </w:pPr>
          </w:p>
          <w:p w14:paraId="0DCE0A0E" w14:textId="0DD0EF72" w:rsidR="0080591C" w:rsidRPr="0080591C" w:rsidRDefault="0080591C" w:rsidP="0080591C">
            <w:pPr>
              <w:tabs>
                <w:tab w:val="left" w:pos="1418"/>
                <w:tab w:val="left" w:pos="3969"/>
              </w:tabs>
              <w:rPr>
                <w:noProof/>
                <w:lang w:val="en-US"/>
              </w:rPr>
            </w:pPr>
            <w:r w:rsidRPr="0080591C">
              <w:rPr>
                <w:noProof/>
                <w:sz w:val="20"/>
                <w:szCs w:val="20"/>
                <w:lang w:val="en-US"/>
              </w:rPr>
              <w:t>— “o” indicates that the method has no recommendation for or against its usage for the identified ASIL.</w:t>
            </w:r>
          </w:p>
        </w:tc>
      </w:tr>
    </w:tbl>
    <w:p w14:paraId="75DEA748" w14:textId="77777777" w:rsidR="00C03298" w:rsidRPr="00C03298" w:rsidRDefault="00C03298" w:rsidP="00C03298">
      <w:pPr>
        <w:tabs>
          <w:tab w:val="left" w:pos="1418"/>
          <w:tab w:val="left" w:pos="3969"/>
        </w:tabs>
        <w:rPr>
          <w:b/>
          <w:lang w:val="en-US"/>
        </w:rPr>
      </w:pPr>
    </w:p>
    <w:sectPr w:rsidR="00C03298" w:rsidRPr="00C03298" w:rsidSect="00781080">
      <w:headerReference w:type="even" r:id="rId13"/>
      <w:headerReference w:type="default" r:id="rId14"/>
      <w:footerReference w:type="even" r:id="rId15"/>
      <w:footerReference w:type="default" r:id="rId16"/>
      <w:headerReference w:type="first" r:id="rId17"/>
      <w:footerReference w:type="first" r:id="rId18"/>
      <w:pgSz w:w="11907" w:h="16840" w:code="9"/>
      <w:pgMar w:top="-2552" w:right="567" w:bottom="-2211" w:left="1531" w:header="680" w:footer="504"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Christian Buhle" w:date="2026-02-06T09:43:00Z" w:initials="CB">
    <w:p w14:paraId="5BF1A7AE" w14:textId="1451AD02" w:rsidR="00A854F7" w:rsidRDefault="00A854F7">
      <w:pPr>
        <w:pStyle w:val="Kommentartext"/>
      </w:pPr>
      <w:r>
        <w:rPr>
          <w:rStyle w:val="Kommentarzeichen"/>
        </w:rPr>
        <w:annotationRef/>
      </w:r>
      <w:r>
        <w:t>Überschrift ändert sich nicht</w:t>
      </w:r>
    </w:p>
  </w:comment>
  <w:comment w:id="4" w:author="Christian Buhle" w:date="2026-02-06T09:42:00Z" w:initials="CB">
    <w:p w14:paraId="3B1CF75D" w14:textId="69A35408" w:rsidR="00A854F7" w:rsidRDefault="00A854F7">
      <w:pPr>
        <w:pStyle w:val="Kommentartext"/>
      </w:pPr>
      <w:r>
        <w:rPr>
          <w:rStyle w:val="Kommentarzeichen"/>
        </w:rPr>
        <w:annotationRef/>
      </w:r>
      <w:r>
        <w:t>VDA?</w:t>
      </w:r>
    </w:p>
  </w:comment>
  <w:comment w:id="6" w:author="Christian Buhle" w:date="2026-02-06T10:34:00Z" w:initials="CB">
    <w:p w14:paraId="3527DA52" w14:textId="2D8CE98D" w:rsidR="00A854F7" w:rsidRDefault="00A854F7">
      <w:pPr>
        <w:pStyle w:val="Kommentartext"/>
      </w:pPr>
      <w:r>
        <w:rPr>
          <w:rStyle w:val="Kommentarzeichen"/>
        </w:rPr>
        <w:annotationRef/>
      </w:r>
      <w:r>
        <w:t>Tabellen fehlen im Anhang! (Suche nach „Tabelle“ und füge diese hinzu!</w:t>
      </w:r>
    </w:p>
  </w:comment>
  <w:comment w:id="7" w:author="Christian Buhle" w:date="2026-02-06T10:34:00Z" w:initials="CB">
    <w:p w14:paraId="2E8F4D58" w14:textId="1EAF724D" w:rsidR="00A854F7" w:rsidRDefault="00A854F7">
      <w:pPr>
        <w:pStyle w:val="Kommentartext"/>
      </w:pPr>
      <w:r>
        <w:rPr>
          <w:rStyle w:val="Kommentarzeichen"/>
        </w:rPr>
        <w:annotationRef/>
      </w:r>
      <w:r>
        <w:t>ISO Tabelle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BF1A7AE" w15:done="1"/>
  <w15:commentEx w15:paraId="3B1CF75D" w15:done="1"/>
  <w15:commentEx w15:paraId="3527DA52" w15:done="0"/>
  <w15:commentEx w15:paraId="2E8F4D58"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F1A7AE" w16cid:durableId="2D497406"/>
  <w16cid:commentId w16cid:paraId="3B1CF75D" w16cid:durableId="2D497407"/>
  <w16cid:commentId w16cid:paraId="1F14352E" w16cid:durableId="2D497408"/>
  <w16cid:commentId w16cid:paraId="7288AAFF" w16cid:durableId="2D497409"/>
  <w16cid:commentId w16cid:paraId="6EC31638" w16cid:durableId="2D49740A"/>
  <w16cid:commentId w16cid:paraId="125E4441" w16cid:durableId="2D49740B"/>
  <w16cid:commentId w16cid:paraId="6066A478" w16cid:durableId="2D49740C"/>
  <w16cid:commentId w16cid:paraId="6C80C2A7" w16cid:durableId="2D49740D"/>
  <w16cid:commentId w16cid:paraId="1C09C75F" w16cid:durableId="2D49740E"/>
  <w16cid:commentId w16cid:paraId="3527DA52" w16cid:durableId="2D49740F"/>
  <w16cid:commentId w16cid:paraId="2E8F4D58" w16cid:durableId="2D497410"/>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6B0DE3" w14:textId="77777777" w:rsidR="00A854F7" w:rsidRDefault="00A854F7">
      <w:r>
        <w:separator/>
      </w:r>
    </w:p>
  </w:endnote>
  <w:endnote w:type="continuationSeparator" w:id="0">
    <w:p w14:paraId="17C76558" w14:textId="77777777" w:rsidR="00A854F7" w:rsidRDefault="00A854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2B19B0" w14:textId="77777777" w:rsidR="00A854F7" w:rsidRDefault="00A854F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910" w:type="dxa"/>
      <w:tblInd w:w="14" w:type="dxa"/>
      <w:tblLayout w:type="fixed"/>
      <w:tblCellMar>
        <w:left w:w="28" w:type="dxa"/>
        <w:right w:w="28" w:type="dxa"/>
      </w:tblCellMar>
      <w:tblLook w:val="0000" w:firstRow="0" w:lastRow="0" w:firstColumn="0" w:lastColumn="0" w:noHBand="0" w:noVBand="0"/>
    </w:tblPr>
    <w:tblGrid>
      <w:gridCol w:w="1115"/>
      <w:gridCol w:w="1169"/>
      <w:gridCol w:w="2695"/>
      <w:gridCol w:w="942"/>
      <w:gridCol w:w="2098"/>
      <w:gridCol w:w="1406"/>
      <w:gridCol w:w="485"/>
    </w:tblGrid>
    <w:tr w:rsidR="00A854F7" w:rsidRPr="00B26D0B" w14:paraId="54CD93C5" w14:textId="77777777" w:rsidTr="00824A42">
      <w:trPr>
        <w:cantSplit/>
        <w:trHeight w:hRule="exact" w:val="170"/>
      </w:trPr>
      <w:tc>
        <w:tcPr>
          <w:tcW w:w="1115" w:type="dxa"/>
          <w:tcBorders>
            <w:top w:val="single" w:sz="4" w:space="0" w:color="auto"/>
            <w:left w:val="single" w:sz="4" w:space="0" w:color="auto"/>
            <w:right w:val="single" w:sz="4" w:space="0" w:color="auto"/>
          </w:tcBorders>
        </w:tcPr>
        <w:p w14:paraId="6A8400F6" w14:textId="77777777" w:rsidR="00A854F7" w:rsidRPr="00B26D0B" w:rsidRDefault="00A854F7" w:rsidP="00781080">
          <w:pPr>
            <w:pStyle w:val="Fuzeile"/>
            <w:tabs>
              <w:tab w:val="clear" w:pos="4536"/>
              <w:tab w:val="clear" w:pos="9072"/>
            </w:tabs>
            <w:rPr>
              <w:sz w:val="12"/>
              <w:szCs w:val="12"/>
            </w:rPr>
          </w:pPr>
          <w:r>
            <w:rPr>
              <w:noProof/>
            </w:rPr>
            <mc:AlternateContent>
              <mc:Choice Requires="wps">
                <w:drawing>
                  <wp:anchor distT="0" distB="0" distL="114300" distR="114300" simplePos="0" relativeHeight="251657728" behindDoc="1" locked="0" layoutInCell="0" allowOverlap="1" wp14:anchorId="3D411701" wp14:editId="051C45DA">
                    <wp:simplePos x="0" y="0"/>
                    <wp:positionH relativeFrom="page">
                      <wp:posOffset>396240</wp:posOffset>
                    </wp:positionH>
                    <wp:positionV relativeFrom="page">
                      <wp:posOffset>4071620</wp:posOffset>
                    </wp:positionV>
                    <wp:extent cx="382270" cy="2613660"/>
                    <wp:effectExtent l="0" t="0" r="0" b="0"/>
                    <wp:wrapNone/>
                    <wp:docPr id="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1617D0" w14:textId="77777777" w:rsidR="00A854F7" w:rsidRPr="00762E65" w:rsidRDefault="00A854F7"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D411701" id="_x0000_t202" coordsize="21600,21600" o:spt="202" path="m,l,21600r21600,l21600,xe">
                    <v:stroke joinstyle="miter"/>
                    <v:path gradientshapeok="t" o:connecttype="rect"/>
                  </v:shapetype>
                  <v:shape id="_x0000_s1028" type="#_x0000_t202" style="position:absolute;margin-left:31.2pt;margin-top:320.6pt;width:30.1pt;height:205.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" o:allowincell="f" stroked="f">
                    <v:textbox style="layout-flow:vertical;mso-layout-flow-alt:bottom-to-top" inset="0,0,0,0">
                      <w:txbxContent>
                        <w:p w14:paraId="031617D0" w14:textId="77777777" w:rsidR="006B46EB" w:rsidRPr="00762E65" w:rsidRDefault="006B46EB" w:rsidP="00781080">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sidRPr="00B26D0B">
            <w:rPr>
              <w:sz w:val="12"/>
              <w:szCs w:val="12"/>
            </w:rPr>
            <w:t>Bearbeiter/</w:t>
          </w:r>
          <w:proofErr w:type="spellStart"/>
          <w:r w:rsidRPr="002760BD">
            <w:rPr>
              <w:i/>
              <w:iCs/>
              <w:sz w:val="12"/>
              <w:szCs w:val="12"/>
            </w:rPr>
            <w:t>Pr</w:t>
          </w:r>
          <w:r w:rsidRPr="00B26D0B">
            <w:rPr>
              <w:i/>
              <w:sz w:val="12"/>
              <w:szCs w:val="12"/>
            </w:rPr>
            <w:t>ep</w:t>
          </w:r>
          <w:proofErr w:type="spellEnd"/>
          <w:r w:rsidRPr="00B26D0B">
            <w:rPr>
              <w:i/>
              <w:sz w:val="12"/>
              <w:szCs w:val="12"/>
            </w:rPr>
            <w:t xml:space="preserve">. </w:t>
          </w:r>
          <w:proofErr w:type="spellStart"/>
          <w:r w:rsidRPr="00B26D0B">
            <w:rPr>
              <w:i/>
              <w:sz w:val="12"/>
              <w:szCs w:val="12"/>
            </w:rPr>
            <w:t>by</w:t>
          </w:r>
          <w:proofErr w:type="spellEnd"/>
        </w:p>
      </w:tc>
      <w:tc>
        <w:tcPr>
          <w:tcW w:w="1169" w:type="dxa"/>
          <w:tcBorders>
            <w:top w:val="single" w:sz="4" w:space="0" w:color="auto"/>
            <w:left w:val="single" w:sz="4" w:space="0" w:color="auto"/>
            <w:right w:val="single" w:sz="4" w:space="0" w:color="auto"/>
          </w:tcBorders>
        </w:tcPr>
        <w:p w14:paraId="6525DB52" w14:textId="77777777" w:rsidR="00A854F7" w:rsidRPr="00B26D0B" w:rsidRDefault="00A854F7" w:rsidP="00781080">
          <w:pPr>
            <w:pStyle w:val="Fuzeile"/>
            <w:tabs>
              <w:tab w:val="right" w:pos="4536"/>
            </w:tabs>
            <w:rPr>
              <w:sz w:val="12"/>
              <w:szCs w:val="12"/>
            </w:rPr>
          </w:pPr>
          <w:r w:rsidRPr="00B26D0B">
            <w:rPr>
              <w:sz w:val="12"/>
              <w:szCs w:val="12"/>
            </w:rPr>
            <w:t>Datum/</w:t>
          </w:r>
          <w:r w:rsidRPr="00B26D0B">
            <w:rPr>
              <w:i/>
              <w:sz w:val="12"/>
              <w:szCs w:val="12"/>
            </w:rPr>
            <w:t>Date</w:t>
          </w:r>
        </w:p>
      </w:tc>
      <w:tc>
        <w:tcPr>
          <w:tcW w:w="3637" w:type="dxa"/>
          <w:gridSpan w:val="2"/>
          <w:tcBorders>
            <w:top w:val="single" w:sz="4" w:space="0" w:color="auto"/>
            <w:left w:val="nil"/>
            <w:right w:val="single" w:sz="4" w:space="0" w:color="auto"/>
          </w:tcBorders>
          <w:shd w:val="clear" w:color="auto" w:fill="auto"/>
          <w:vAlign w:val="center"/>
        </w:tcPr>
        <w:p w14:paraId="785BBF96" w14:textId="77777777" w:rsidR="00A854F7" w:rsidRPr="00B26D0B" w:rsidRDefault="00A854F7" w:rsidP="00781080">
          <w:pPr>
            <w:rPr>
              <w:rFonts w:cs="Arial"/>
              <w:sz w:val="12"/>
              <w:szCs w:val="12"/>
            </w:rPr>
          </w:pPr>
          <w:r w:rsidRPr="00B26D0B">
            <w:rPr>
              <w:sz w:val="12"/>
              <w:szCs w:val="12"/>
            </w:rPr>
            <w:t>Benennung/</w:t>
          </w:r>
          <w:proofErr w:type="spellStart"/>
          <w:r>
            <w:rPr>
              <w:i/>
              <w:sz w:val="12"/>
              <w:szCs w:val="12"/>
            </w:rPr>
            <w:t>Nomenclature</w:t>
          </w:r>
          <w:proofErr w:type="spellEnd"/>
        </w:p>
      </w:tc>
      <w:tc>
        <w:tcPr>
          <w:tcW w:w="3504" w:type="dxa"/>
          <w:gridSpan w:val="2"/>
          <w:tcBorders>
            <w:top w:val="single" w:sz="4" w:space="0" w:color="auto"/>
            <w:left w:val="single" w:sz="4" w:space="0" w:color="auto"/>
            <w:right w:val="single" w:sz="4" w:space="0" w:color="auto"/>
          </w:tcBorders>
          <w:shd w:val="clear" w:color="auto" w:fill="auto"/>
        </w:tcPr>
        <w:p w14:paraId="72D1E5C9" w14:textId="77777777" w:rsidR="00A854F7" w:rsidRPr="00B26D0B" w:rsidRDefault="00A854F7" w:rsidP="00781080">
          <w:pPr>
            <w:ind w:left="114" w:hanging="114"/>
            <w:rPr>
              <w:rFonts w:cs="Arial"/>
              <w:sz w:val="12"/>
              <w:szCs w:val="12"/>
            </w:rPr>
          </w:pPr>
          <w:r w:rsidRPr="00B26D0B">
            <w:rPr>
              <w:sz w:val="12"/>
              <w:szCs w:val="12"/>
            </w:rPr>
            <w:t>Dokumentennummer/</w:t>
          </w:r>
          <w:proofErr w:type="spellStart"/>
          <w:r w:rsidRPr="00B26D0B">
            <w:rPr>
              <w:i/>
              <w:sz w:val="12"/>
              <w:szCs w:val="12"/>
            </w:rPr>
            <w:t>Document</w:t>
          </w:r>
          <w:proofErr w:type="spellEnd"/>
          <w:r w:rsidRPr="00B26D0B">
            <w:rPr>
              <w:i/>
              <w:sz w:val="12"/>
              <w:szCs w:val="12"/>
            </w:rPr>
            <w:t xml:space="preserve"> </w:t>
          </w:r>
          <w:proofErr w:type="spellStart"/>
          <w:r>
            <w:rPr>
              <w:i/>
              <w:sz w:val="12"/>
              <w:szCs w:val="12"/>
            </w:rPr>
            <w:t>N</w:t>
          </w:r>
          <w:r w:rsidRPr="00B26D0B">
            <w:rPr>
              <w:i/>
              <w:sz w:val="12"/>
              <w:szCs w:val="12"/>
            </w:rPr>
            <w:t>o</w:t>
          </w:r>
          <w:proofErr w:type="spellEnd"/>
          <w:r w:rsidRPr="00B26D0B">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79693971" w14:textId="77777777" w:rsidR="00A854F7" w:rsidRPr="00B26D0B" w:rsidRDefault="00A854F7" w:rsidP="00781080">
          <w:pPr>
            <w:pStyle w:val="Fuzeile"/>
            <w:tabs>
              <w:tab w:val="right" w:pos="781"/>
              <w:tab w:val="right" w:pos="5103"/>
            </w:tabs>
            <w:ind w:right="28"/>
            <w:rPr>
              <w:sz w:val="12"/>
              <w:szCs w:val="12"/>
            </w:rPr>
          </w:pPr>
          <w:proofErr w:type="spellStart"/>
          <w:r w:rsidRPr="00B26D0B">
            <w:rPr>
              <w:rFonts w:cs="Arial"/>
              <w:sz w:val="12"/>
              <w:szCs w:val="12"/>
            </w:rPr>
            <w:t>Bl</w:t>
          </w:r>
          <w:proofErr w:type="spellEnd"/>
          <w:r w:rsidRPr="00B26D0B">
            <w:rPr>
              <w:rFonts w:cs="Arial"/>
              <w:sz w:val="12"/>
              <w:szCs w:val="12"/>
            </w:rPr>
            <w:t>.</w:t>
          </w:r>
          <w:r w:rsidRPr="002760BD">
            <w:rPr>
              <w:rFonts w:cs="Arial"/>
              <w:iCs/>
              <w:sz w:val="12"/>
              <w:szCs w:val="12"/>
            </w:rPr>
            <w:t>/</w:t>
          </w:r>
          <w:proofErr w:type="spellStart"/>
          <w:r w:rsidRPr="00B26D0B">
            <w:rPr>
              <w:rFonts w:cs="Arial"/>
              <w:i/>
              <w:sz w:val="12"/>
              <w:szCs w:val="12"/>
            </w:rPr>
            <w:t>Sh</w:t>
          </w:r>
          <w:r>
            <w:rPr>
              <w:rFonts w:cs="Arial"/>
              <w:i/>
              <w:sz w:val="12"/>
              <w:szCs w:val="12"/>
            </w:rPr>
            <w:t>t</w:t>
          </w:r>
          <w:proofErr w:type="spellEnd"/>
          <w:r w:rsidRPr="00B26D0B">
            <w:rPr>
              <w:rFonts w:cs="Arial"/>
              <w:sz w:val="12"/>
              <w:szCs w:val="12"/>
            </w:rPr>
            <w:t>.</w:t>
          </w:r>
        </w:p>
      </w:tc>
    </w:tr>
    <w:tr w:rsidR="00A854F7" w:rsidRPr="00407858" w14:paraId="344BA3ED"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6DAABFCF" w14:textId="54652472" w:rsidR="00A854F7" w:rsidRPr="00407858" w:rsidRDefault="00A854F7" w:rsidP="0074176A">
          <w:pPr>
            <w:pStyle w:val="Fuzeile"/>
            <w:tabs>
              <w:tab w:val="right" w:pos="4536"/>
            </w:tabs>
            <w:rPr>
              <w:b/>
              <w:sz w:val="20"/>
            </w:rPr>
          </w:pPr>
          <w:r>
            <w:rPr>
              <w:b/>
              <w:sz w:val="20"/>
            </w:rPr>
            <w:t>C. Julius</w:t>
          </w:r>
        </w:p>
      </w:tc>
      <w:tc>
        <w:tcPr>
          <w:tcW w:w="1169" w:type="dxa"/>
          <w:tcBorders>
            <w:left w:val="single" w:sz="4" w:space="0" w:color="auto"/>
            <w:bottom w:val="single" w:sz="4" w:space="0" w:color="auto"/>
            <w:right w:val="single" w:sz="4" w:space="0" w:color="auto"/>
          </w:tcBorders>
          <w:vAlign w:val="center"/>
        </w:tcPr>
        <w:p w14:paraId="4A8D60D5" w14:textId="0D2E7E2E" w:rsidR="00A854F7" w:rsidRPr="00407858" w:rsidRDefault="00A854F7" w:rsidP="0074176A">
          <w:pPr>
            <w:pStyle w:val="Fuzeile"/>
            <w:tabs>
              <w:tab w:val="right" w:pos="4536"/>
            </w:tabs>
            <w:rPr>
              <w:b/>
              <w:sz w:val="20"/>
            </w:rPr>
          </w:pPr>
          <w:r>
            <w:rPr>
              <w:b/>
              <w:sz w:val="20"/>
            </w:rPr>
            <w:t>02.02.2026</w:t>
          </w:r>
        </w:p>
      </w:tc>
      <w:tc>
        <w:tcPr>
          <w:tcW w:w="3637" w:type="dxa"/>
          <w:gridSpan w:val="2"/>
          <w:tcBorders>
            <w:left w:val="nil"/>
            <w:bottom w:val="single" w:sz="4" w:space="0" w:color="auto"/>
            <w:right w:val="single" w:sz="4" w:space="0" w:color="auto"/>
          </w:tcBorders>
          <w:shd w:val="clear" w:color="auto" w:fill="auto"/>
          <w:vAlign w:val="center"/>
        </w:tcPr>
        <w:p w14:paraId="2CC8B64E" w14:textId="6FB2AFFF" w:rsidR="00A854F7" w:rsidRPr="00407858" w:rsidRDefault="00A854F7" w:rsidP="006C56D8">
          <w:pPr>
            <w:pStyle w:val="Fuzeile"/>
            <w:tabs>
              <w:tab w:val="right" w:pos="4536"/>
            </w:tabs>
            <w:rPr>
              <w:b/>
              <w:sz w:val="20"/>
            </w:rPr>
          </w:pPr>
          <w:r w:rsidRPr="00407858">
            <w:rPr>
              <w:rFonts w:cs="Arial"/>
              <w:b/>
              <w:bCs/>
              <w:sz w:val="20"/>
            </w:rPr>
            <w:fldChar w:fldCharType="begin"/>
          </w:r>
          <w:r w:rsidRPr="00407858">
            <w:rPr>
              <w:rFonts w:cs="Arial"/>
              <w:b/>
              <w:bCs/>
              <w:sz w:val="20"/>
            </w:rPr>
            <w:instrText xml:space="preserve"> DOCPROPERTY  BEN_1_Z1  \* MERGEFORMAT </w:instrText>
          </w:r>
          <w:r w:rsidRPr="00407858">
            <w:rPr>
              <w:rFonts w:cs="Arial"/>
              <w:b/>
              <w:bCs/>
              <w:sz w:val="20"/>
            </w:rPr>
            <w:fldChar w:fldCharType="separate"/>
          </w:r>
          <w:r>
            <w:rPr>
              <w:rFonts w:cs="Arial"/>
              <w:b/>
              <w:bCs/>
              <w:sz w:val="20"/>
            </w:rPr>
            <w:t>Review Protokoll</w:t>
          </w:r>
          <w:r w:rsidRPr="00407858">
            <w:rPr>
              <w:rFonts w:cs="Arial"/>
              <w:b/>
              <w:bCs/>
              <w:sz w:val="20"/>
            </w:rPr>
            <w:fldChar w:fldCharType="end"/>
          </w:r>
        </w:p>
      </w:tc>
      <w:tc>
        <w:tcPr>
          <w:tcW w:w="3504" w:type="dxa"/>
          <w:gridSpan w:val="2"/>
          <w:tcBorders>
            <w:left w:val="single" w:sz="4" w:space="0" w:color="auto"/>
            <w:bottom w:val="single" w:sz="4" w:space="0" w:color="auto"/>
            <w:right w:val="single" w:sz="4" w:space="0" w:color="auto"/>
          </w:tcBorders>
          <w:shd w:val="clear" w:color="auto" w:fill="auto"/>
          <w:vAlign w:val="center"/>
        </w:tcPr>
        <w:p w14:paraId="2B068988" w14:textId="687804C0" w:rsidR="00A854F7" w:rsidRPr="00407858" w:rsidRDefault="00A854F7" w:rsidP="00781080">
          <w:pPr>
            <w:ind w:left="114" w:hanging="114"/>
            <w:rPr>
              <w:rFonts w:cs="Arial"/>
              <w:b/>
              <w:bCs/>
              <w:sz w:val="20"/>
            </w:rPr>
          </w:pPr>
          <w:r w:rsidRPr="00407858">
            <w:rPr>
              <w:rFonts w:cs="Arial"/>
              <w:b/>
              <w:bCs/>
              <w:sz w:val="20"/>
            </w:rPr>
            <w:fldChar w:fldCharType="begin"/>
          </w:r>
          <w:r w:rsidRPr="00407858">
            <w:rPr>
              <w:rFonts w:cs="Arial"/>
              <w:b/>
              <w:bCs/>
              <w:sz w:val="20"/>
            </w:rPr>
            <w:instrText xml:space="preserve"> DOCPROPERTY  ZNR  \* MERGEFORMAT </w:instrText>
          </w:r>
          <w:r w:rsidRPr="00407858">
            <w:rPr>
              <w:rFonts w:cs="Arial"/>
              <w:b/>
              <w:bCs/>
              <w:sz w:val="20"/>
            </w:rPr>
            <w:fldChar w:fldCharType="separate"/>
          </w:r>
          <w:r>
            <w:rPr>
              <w:rFonts w:cs="Arial"/>
              <w:b/>
              <w:bCs/>
              <w:sz w:val="20"/>
            </w:rPr>
            <w:t>PTK  PTK-0002</w:t>
          </w:r>
          <w:r w:rsidRPr="00407858">
            <w:rPr>
              <w:rFonts w:cs="Arial"/>
              <w:b/>
              <w:bCs/>
              <w:sz w:val="20"/>
            </w:rPr>
            <w:fldChar w:fldCharType="end"/>
          </w:r>
        </w:p>
      </w:tc>
      <w:tc>
        <w:tcPr>
          <w:tcW w:w="485" w:type="dxa"/>
          <w:tcBorders>
            <w:left w:val="single" w:sz="4" w:space="0" w:color="auto"/>
            <w:bottom w:val="single" w:sz="4" w:space="0" w:color="auto"/>
            <w:right w:val="single" w:sz="4" w:space="0" w:color="auto"/>
          </w:tcBorders>
          <w:shd w:val="clear" w:color="auto" w:fill="auto"/>
          <w:vAlign w:val="center"/>
        </w:tcPr>
        <w:p w14:paraId="34D6ECEA" w14:textId="1C19F6EA" w:rsidR="00A854F7" w:rsidRPr="00407858" w:rsidRDefault="00A854F7"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PAGE   \* MERGEFORMAT </w:instrText>
          </w:r>
          <w:r w:rsidRPr="00407858">
            <w:rPr>
              <w:rFonts w:cs="Arial"/>
              <w:b/>
              <w:bCs/>
              <w:sz w:val="20"/>
            </w:rPr>
            <w:fldChar w:fldCharType="separate"/>
          </w:r>
          <w:r w:rsidR="00C94E5A">
            <w:rPr>
              <w:rFonts w:cs="Arial"/>
              <w:b/>
              <w:bCs/>
              <w:noProof/>
              <w:sz w:val="20"/>
            </w:rPr>
            <w:t>1</w:t>
          </w:r>
          <w:r w:rsidRPr="00407858">
            <w:rPr>
              <w:rFonts w:cs="Arial"/>
              <w:b/>
              <w:bCs/>
              <w:sz w:val="20"/>
            </w:rPr>
            <w:fldChar w:fldCharType="end"/>
          </w:r>
        </w:p>
      </w:tc>
    </w:tr>
    <w:tr w:rsidR="00A854F7" w:rsidRPr="001C3C55" w14:paraId="38AFC8C8" w14:textId="77777777" w:rsidTr="00824A42">
      <w:trPr>
        <w:cantSplit/>
        <w:trHeight w:hRule="exact" w:val="170"/>
      </w:trPr>
      <w:tc>
        <w:tcPr>
          <w:tcW w:w="1115" w:type="dxa"/>
          <w:tcBorders>
            <w:top w:val="single" w:sz="4" w:space="0" w:color="auto"/>
            <w:left w:val="single" w:sz="4" w:space="0" w:color="auto"/>
            <w:right w:val="single" w:sz="4" w:space="0" w:color="auto"/>
          </w:tcBorders>
          <w:vAlign w:val="center"/>
        </w:tcPr>
        <w:p w14:paraId="54DC898C" w14:textId="77777777" w:rsidR="00A854F7" w:rsidRPr="001C3C55" w:rsidRDefault="00A854F7" w:rsidP="00781080">
          <w:pPr>
            <w:rPr>
              <w:sz w:val="12"/>
              <w:szCs w:val="12"/>
            </w:rPr>
          </w:pPr>
          <w:r w:rsidRPr="001C3C55">
            <w:rPr>
              <w:sz w:val="12"/>
              <w:szCs w:val="12"/>
            </w:rPr>
            <w:t>Geprüft/</w:t>
          </w:r>
          <w:proofErr w:type="spellStart"/>
          <w:r>
            <w:rPr>
              <w:i/>
              <w:sz w:val="12"/>
              <w:szCs w:val="12"/>
            </w:rPr>
            <w:t>C</w:t>
          </w:r>
          <w:r w:rsidRPr="001C3C55">
            <w:rPr>
              <w:i/>
              <w:sz w:val="12"/>
              <w:szCs w:val="12"/>
            </w:rPr>
            <w:t>hecked</w:t>
          </w:r>
          <w:proofErr w:type="spellEnd"/>
          <w:r w:rsidRPr="001C3C55">
            <w:rPr>
              <w:i/>
              <w:sz w:val="12"/>
              <w:szCs w:val="12"/>
            </w:rPr>
            <w:t xml:space="preserve"> </w:t>
          </w:r>
          <w:proofErr w:type="spellStart"/>
          <w:r w:rsidRPr="001C3C55">
            <w:rPr>
              <w:i/>
              <w:sz w:val="12"/>
              <w:szCs w:val="12"/>
            </w:rPr>
            <w:t>by</w:t>
          </w:r>
          <w:proofErr w:type="spellEnd"/>
        </w:p>
      </w:tc>
      <w:tc>
        <w:tcPr>
          <w:tcW w:w="1169" w:type="dxa"/>
          <w:tcBorders>
            <w:top w:val="single" w:sz="4" w:space="0" w:color="auto"/>
            <w:left w:val="single" w:sz="4" w:space="0" w:color="auto"/>
            <w:right w:val="single" w:sz="4" w:space="0" w:color="auto"/>
          </w:tcBorders>
          <w:vAlign w:val="center"/>
        </w:tcPr>
        <w:p w14:paraId="2B95A085" w14:textId="77777777" w:rsidR="00A854F7" w:rsidRPr="001C3C55" w:rsidRDefault="00A854F7" w:rsidP="00781080">
          <w:pPr>
            <w:rPr>
              <w:sz w:val="12"/>
              <w:szCs w:val="12"/>
            </w:rPr>
          </w:pPr>
          <w:r w:rsidRPr="001C3C55">
            <w:rPr>
              <w:sz w:val="12"/>
              <w:szCs w:val="12"/>
            </w:rPr>
            <w:t>Datum/</w:t>
          </w:r>
          <w:r w:rsidRPr="001C3C55">
            <w:rPr>
              <w:i/>
              <w:sz w:val="12"/>
              <w:szCs w:val="12"/>
            </w:rPr>
            <w:t>Date</w:t>
          </w:r>
        </w:p>
      </w:tc>
      <w:tc>
        <w:tcPr>
          <w:tcW w:w="2695" w:type="dxa"/>
          <w:tcBorders>
            <w:top w:val="single" w:sz="4" w:space="0" w:color="auto"/>
            <w:left w:val="nil"/>
            <w:right w:val="single" w:sz="4" w:space="0" w:color="auto"/>
          </w:tcBorders>
          <w:vAlign w:val="center"/>
        </w:tcPr>
        <w:p w14:paraId="263BCDEF" w14:textId="77777777" w:rsidR="00A854F7" w:rsidRPr="001C3C55" w:rsidRDefault="00A854F7" w:rsidP="00781080">
          <w:pPr>
            <w:rPr>
              <w:sz w:val="12"/>
              <w:szCs w:val="12"/>
            </w:rPr>
          </w:pPr>
          <w:r w:rsidRPr="001C3C55">
            <w:rPr>
              <w:rFonts w:cs="Arial"/>
              <w:sz w:val="12"/>
              <w:szCs w:val="12"/>
            </w:rPr>
            <w:t>Engl. Benen</w:t>
          </w:r>
          <w:r>
            <w:rPr>
              <w:rFonts w:cs="Arial"/>
              <w:sz w:val="12"/>
              <w:szCs w:val="12"/>
            </w:rPr>
            <w:t>n</w:t>
          </w:r>
          <w:r w:rsidRPr="001C3C55">
            <w:rPr>
              <w:rFonts w:cs="Arial"/>
              <w:sz w:val="12"/>
              <w:szCs w:val="12"/>
            </w:rPr>
            <w:t>ung</w:t>
          </w:r>
          <w:r w:rsidRPr="002760BD">
            <w:rPr>
              <w:rFonts w:cs="Arial"/>
              <w:iCs/>
              <w:sz w:val="12"/>
              <w:szCs w:val="12"/>
            </w:rPr>
            <w:t>/</w:t>
          </w:r>
          <w:r w:rsidRPr="001C3C55">
            <w:rPr>
              <w:rFonts w:cs="Arial"/>
              <w:i/>
              <w:sz w:val="12"/>
              <w:szCs w:val="12"/>
            </w:rPr>
            <w:t xml:space="preserve">Engl. </w:t>
          </w:r>
          <w:proofErr w:type="spellStart"/>
          <w:r>
            <w:rPr>
              <w:rFonts w:cs="Arial"/>
              <w:i/>
              <w:sz w:val="12"/>
              <w:szCs w:val="12"/>
            </w:rPr>
            <w:t>Nomenclature</w:t>
          </w:r>
          <w:proofErr w:type="spellEnd"/>
        </w:p>
      </w:tc>
      <w:tc>
        <w:tcPr>
          <w:tcW w:w="942" w:type="dxa"/>
          <w:tcBorders>
            <w:top w:val="single" w:sz="4" w:space="0" w:color="auto"/>
            <w:left w:val="single" w:sz="4" w:space="0" w:color="auto"/>
            <w:right w:val="single" w:sz="4" w:space="0" w:color="auto"/>
          </w:tcBorders>
          <w:vAlign w:val="center"/>
        </w:tcPr>
        <w:p w14:paraId="5F580577" w14:textId="77777777" w:rsidR="00A854F7" w:rsidRPr="001C3C55" w:rsidRDefault="00A854F7" w:rsidP="00781080">
          <w:pPr>
            <w:rPr>
              <w:sz w:val="12"/>
              <w:szCs w:val="12"/>
            </w:rPr>
          </w:pPr>
          <w:r>
            <w:rPr>
              <w:sz w:val="12"/>
              <w:szCs w:val="12"/>
            </w:rPr>
            <w:t>Ä.-</w:t>
          </w:r>
          <w:proofErr w:type="spellStart"/>
          <w:r>
            <w:rPr>
              <w:sz w:val="12"/>
              <w:szCs w:val="12"/>
            </w:rPr>
            <w:t>Ind</w:t>
          </w:r>
          <w:proofErr w:type="spellEnd"/>
          <w:r>
            <w:rPr>
              <w:sz w:val="12"/>
              <w:szCs w:val="12"/>
            </w:rPr>
            <w:t>.</w:t>
          </w:r>
          <w:r w:rsidRPr="001C3C55">
            <w:rPr>
              <w:sz w:val="12"/>
              <w:szCs w:val="12"/>
            </w:rPr>
            <w:t>/</w:t>
          </w:r>
          <w:proofErr w:type="spellStart"/>
          <w:r w:rsidRPr="001C3C55">
            <w:rPr>
              <w:i/>
              <w:sz w:val="12"/>
              <w:szCs w:val="12"/>
            </w:rPr>
            <w:t>Rev</w:t>
          </w:r>
          <w:proofErr w:type="spellEnd"/>
          <w:r w:rsidRPr="001C3C55">
            <w:rPr>
              <w:i/>
              <w:sz w:val="12"/>
              <w:szCs w:val="12"/>
            </w:rPr>
            <w:t>.</w:t>
          </w:r>
          <w:r>
            <w:rPr>
              <w:i/>
              <w:sz w:val="12"/>
              <w:szCs w:val="12"/>
            </w:rPr>
            <w:t>-</w:t>
          </w:r>
          <w:proofErr w:type="spellStart"/>
          <w:r>
            <w:rPr>
              <w:i/>
              <w:sz w:val="12"/>
              <w:szCs w:val="12"/>
            </w:rPr>
            <w:t>Ind</w:t>
          </w:r>
          <w:proofErr w:type="spellEnd"/>
          <w:r>
            <w:rPr>
              <w:i/>
              <w:sz w:val="12"/>
              <w:szCs w:val="12"/>
            </w:rPr>
            <w:t>.</w:t>
          </w:r>
        </w:p>
      </w:tc>
      <w:tc>
        <w:tcPr>
          <w:tcW w:w="2098" w:type="dxa"/>
          <w:tcBorders>
            <w:top w:val="single" w:sz="4" w:space="0" w:color="auto"/>
            <w:left w:val="single" w:sz="4" w:space="0" w:color="auto"/>
            <w:right w:val="single" w:sz="4" w:space="0" w:color="auto"/>
          </w:tcBorders>
          <w:vAlign w:val="center"/>
        </w:tcPr>
        <w:p w14:paraId="4ED6968C" w14:textId="77777777" w:rsidR="00A854F7" w:rsidRPr="001C3C55" w:rsidRDefault="00A854F7" w:rsidP="00781080">
          <w:pPr>
            <w:ind w:left="-24" w:right="-35"/>
            <w:rPr>
              <w:sz w:val="12"/>
              <w:szCs w:val="12"/>
            </w:rPr>
          </w:pPr>
          <w:r w:rsidRPr="001C3C55">
            <w:rPr>
              <w:sz w:val="12"/>
              <w:szCs w:val="12"/>
            </w:rPr>
            <w:t>Bearbeitu</w:t>
          </w:r>
          <w:r>
            <w:rPr>
              <w:sz w:val="12"/>
              <w:szCs w:val="12"/>
            </w:rPr>
            <w:t>n</w:t>
          </w:r>
          <w:r w:rsidRPr="001C3C55">
            <w:rPr>
              <w:sz w:val="12"/>
              <w:szCs w:val="12"/>
            </w:rPr>
            <w:t>gsstatus</w:t>
          </w:r>
          <w:r w:rsidRPr="002760BD">
            <w:rPr>
              <w:iCs/>
              <w:sz w:val="12"/>
              <w:szCs w:val="12"/>
            </w:rPr>
            <w:t>/</w:t>
          </w:r>
          <w:r w:rsidRPr="00B16237">
            <w:rPr>
              <w:i/>
              <w:sz w:val="12"/>
              <w:szCs w:val="12"/>
            </w:rPr>
            <w:t>Processing Status</w:t>
          </w:r>
          <w:r>
            <w:rPr>
              <w:i/>
              <w:sz w:val="12"/>
              <w:szCs w:val="12"/>
            </w:rPr>
            <w:t>.</w:t>
          </w:r>
        </w:p>
      </w:tc>
      <w:tc>
        <w:tcPr>
          <w:tcW w:w="1406" w:type="dxa"/>
          <w:tcBorders>
            <w:top w:val="single" w:sz="4" w:space="0" w:color="auto"/>
            <w:left w:val="single" w:sz="4" w:space="0" w:color="auto"/>
            <w:right w:val="single" w:sz="4" w:space="0" w:color="auto"/>
          </w:tcBorders>
          <w:shd w:val="clear" w:color="auto" w:fill="auto"/>
          <w:vAlign w:val="center"/>
        </w:tcPr>
        <w:p w14:paraId="195A5D6A" w14:textId="77777777" w:rsidR="00A854F7" w:rsidRPr="001C3C55" w:rsidRDefault="00A854F7" w:rsidP="00781080">
          <w:pPr>
            <w:rPr>
              <w:sz w:val="12"/>
              <w:szCs w:val="12"/>
            </w:rPr>
          </w:pPr>
          <w:r w:rsidRPr="001C3C55">
            <w:rPr>
              <w:sz w:val="12"/>
              <w:szCs w:val="12"/>
            </w:rPr>
            <w:t>Änd.-Nr</w:t>
          </w:r>
          <w:r>
            <w:rPr>
              <w:sz w:val="12"/>
              <w:szCs w:val="12"/>
            </w:rPr>
            <w:t>.</w:t>
          </w:r>
          <w:r w:rsidRPr="001C3C55">
            <w:rPr>
              <w:sz w:val="12"/>
              <w:szCs w:val="12"/>
            </w:rPr>
            <w:t>/</w:t>
          </w:r>
          <w:r w:rsidRPr="003E164B">
            <w:rPr>
              <w:i/>
              <w:iCs/>
              <w:sz w:val="12"/>
              <w:szCs w:val="12"/>
            </w:rPr>
            <w:t>ECN</w:t>
          </w:r>
          <w:r>
            <w:rPr>
              <w:i/>
              <w:sz w:val="12"/>
              <w:szCs w:val="12"/>
            </w:rPr>
            <w:t>-</w:t>
          </w:r>
          <w:proofErr w:type="spellStart"/>
          <w:r w:rsidRPr="001C3C55">
            <w:rPr>
              <w:i/>
              <w:sz w:val="12"/>
              <w:szCs w:val="12"/>
            </w:rPr>
            <w:t>No</w:t>
          </w:r>
          <w:proofErr w:type="spellEnd"/>
          <w:r>
            <w:rPr>
              <w:i/>
              <w:sz w:val="12"/>
              <w:szCs w:val="12"/>
            </w:rPr>
            <w:t>.</w:t>
          </w:r>
        </w:p>
      </w:tc>
      <w:tc>
        <w:tcPr>
          <w:tcW w:w="485" w:type="dxa"/>
          <w:tcBorders>
            <w:top w:val="single" w:sz="4" w:space="0" w:color="auto"/>
            <w:left w:val="single" w:sz="4" w:space="0" w:color="auto"/>
            <w:right w:val="single" w:sz="4" w:space="0" w:color="auto"/>
          </w:tcBorders>
          <w:shd w:val="clear" w:color="auto" w:fill="auto"/>
          <w:vAlign w:val="center"/>
        </w:tcPr>
        <w:p w14:paraId="3ABE7C35" w14:textId="77777777" w:rsidR="00A854F7" w:rsidRPr="001C3C55" w:rsidRDefault="00A854F7" w:rsidP="00781080">
          <w:pPr>
            <w:rPr>
              <w:sz w:val="12"/>
              <w:szCs w:val="12"/>
            </w:rPr>
          </w:pPr>
          <w:r w:rsidRPr="001C3C55">
            <w:rPr>
              <w:sz w:val="12"/>
              <w:szCs w:val="12"/>
            </w:rPr>
            <w:t>Von/</w:t>
          </w:r>
          <w:proofErr w:type="spellStart"/>
          <w:r w:rsidRPr="001C3C55">
            <w:rPr>
              <w:i/>
              <w:sz w:val="12"/>
              <w:szCs w:val="12"/>
            </w:rPr>
            <w:t>Of</w:t>
          </w:r>
          <w:proofErr w:type="spellEnd"/>
        </w:p>
      </w:tc>
    </w:tr>
    <w:tr w:rsidR="00A854F7" w:rsidRPr="00407858" w14:paraId="7425D721" w14:textId="77777777" w:rsidTr="00824A42">
      <w:trPr>
        <w:cantSplit/>
        <w:trHeight w:hRule="exact" w:val="459"/>
      </w:trPr>
      <w:tc>
        <w:tcPr>
          <w:tcW w:w="1115" w:type="dxa"/>
          <w:tcBorders>
            <w:left w:val="single" w:sz="4" w:space="0" w:color="auto"/>
            <w:bottom w:val="single" w:sz="4" w:space="0" w:color="auto"/>
            <w:right w:val="single" w:sz="4" w:space="0" w:color="auto"/>
          </w:tcBorders>
          <w:vAlign w:val="center"/>
        </w:tcPr>
        <w:p w14:paraId="4AB67E17" w14:textId="4624E158" w:rsidR="00A854F7" w:rsidRPr="00D01273" w:rsidRDefault="00A854F7" w:rsidP="00781080">
          <w:pPr>
            <w:pStyle w:val="Fuzeile"/>
            <w:tabs>
              <w:tab w:val="right" w:pos="4536"/>
            </w:tabs>
            <w:rPr>
              <w:b/>
              <w:bCs/>
              <w:sz w:val="20"/>
            </w:rPr>
          </w:pPr>
          <w:r>
            <w:rPr>
              <w:b/>
              <w:bCs/>
              <w:sz w:val="20"/>
            </w:rPr>
            <w:fldChar w:fldCharType="begin"/>
          </w:r>
          <w:r>
            <w:rPr>
              <w:b/>
              <w:bCs/>
              <w:sz w:val="20"/>
            </w:rPr>
            <w:instrText xml:space="preserve"> DOCPROPERTY  U_PRUE  \* MERGEFORMAT </w:instrText>
          </w:r>
          <w:r>
            <w:rPr>
              <w:b/>
              <w:bCs/>
              <w:sz w:val="20"/>
            </w:rPr>
            <w:fldChar w:fldCharType="separate"/>
          </w:r>
          <w:r>
            <w:rPr>
              <w:b/>
              <w:bCs/>
              <w:sz w:val="20"/>
            </w:rPr>
            <w:t xml:space="preserve"> </w:t>
          </w:r>
          <w:r>
            <w:rPr>
              <w:b/>
              <w:bCs/>
              <w:sz w:val="20"/>
            </w:rPr>
            <w:fldChar w:fldCharType="end"/>
          </w:r>
        </w:p>
      </w:tc>
      <w:tc>
        <w:tcPr>
          <w:tcW w:w="1169" w:type="dxa"/>
          <w:tcBorders>
            <w:left w:val="single" w:sz="4" w:space="0" w:color="auto"/>
            <w:bottom w:val="single" w:sz="4" w:space="0" w:color="auto"/>
            <w:right w:val="single" w:sz="4" w:space="0" w:color="auto"/>
          </w:tcBorders>
          <w:vAlign w:val="center"/>
        </w:tcPr>
        <w:p w14:paraId="5610259A" w14:textId="7C762B77" w:rsidR="00A854F7" w:rsidRPr="00407858" w:rsidRDefault="00A854F7" w:rsidP="00781080">
          <w:pPr>
            <w:pStyle w:val="Fuzeile"/>
            <w:tabs>
              <w:tab w:val="right" w:pos="4536"/>
            </w:tabs>
            <w:rPr>
              <w:b/>
              <w:sz w:val="20"/>
            </w:rPr>
          </w:pPr>
          <w:r>
            <w:rPr>
              <w:b/>
              <w:sz w:val="20"/>
            </w:rPr>
            <w:fldChar w:fldCharType="begin"/>
          </w:r>
          <w:r>
            <w:rPr>
              <w:b/>
              <w:sz w:val="20"/>
            </w:rPr>
            <w:instrText xml:space="preserve"> DOCPROPERTY  D_PRUE  \* MERGEFORMAT </w:instrText>
          </w:r>
          <w:r>
            <w:rPr>
              <w:b/>
              <w:sz w:val="20"/>
            </w:rPr>
            <w:fldChar w:fldCharType="separate"/>
          </w:r>
          <w:r>
            <w:rPr>
              <w:b/>
              <w:sz w:val="20"/>
            </w:rPr>
            <w:t xml:space="preserve"> </w:t>
          </w:r>
          <w:r>
            <w:rPr>
              <w:b/>
              <w:sz w:val="20"/>
            </w:rPr>
            <w:fldChar w:fldCharType="end"/>
          </w:r>
        </w:p>
      </w:tc>
      <w:tc>
        <w:tcPr>
          <w:tcW w:w="2695" w:type="dxa"/>
          <w:tcBorders>
            <w:left w:val="nil"/>
            <w:bottom w:val="single" w:sz="4" w:space="0" w:color="auto"/>
            <w:right w:val="single" w:sz="4" w:space="0" w:color="auto"/>
          </w:tcBorders>
          <w:vAlign w:val="center"/>
        </w:tcPr>
        <w:p w14:paraId="447F5857" w14:textId="262CE7B8" w:rsidR="00A854F7" w:rsidRPr="00407858" w:rsidRDefault="00A854F7" w:rsidP="006C56D8">
          <w:pPr>
            <w:pStyle w:val="Fuzeile"/>
            <w:tabs>
              <w:tab w:val="right" w:pos="5103"/>
            </w:tabs>
            <w:rPr>
              <w:b/>
              <w:sz w:val="20"/>
            </w:rPr>
          </w:pPr>
          <w:r>
            <w:rPr>
              <w:rFonts w:cs="Arial"/>
              <w:b/>
              <w:bCs/>
              <w:sz w:val="20"/>
            </w:rPr>
            <w:t xml:space="preserve">Review </w:t>
          </w:r>
          <w:proofErr w:type="spellStart"/>
          <w:r>
            <w:rPr>
              <w:rFonts w:cs="Arial"/>
              <w:b/>
              <w:bCs/>
              <w:sz w:val="20"/>
            </w:rPr>
            <w:t>protocol</w:t>
          </w:r>
          <w:proofErr w:type="spellEnd"/>
        </w:p>
      </w:tc>
      <w:tc>
        <w:tcPr>
          <w:tcW w:w="942" w:type="dxa"/>
          <w:tcBorders>
            <w:left w:val="single" w:sz="4" w:space="0" w:color="auto"/>
            <w:bottom w:val="single" w:sz="4" w:space="0" w:color="auto"/>
            <w:right w:val="single" w:sz="4" w:space="0" w:color="auto"/>
          </w:tcBorders>
          <w:vAlign w:val="center"/>
        </w:tcPr>
        <w:p w14:paraId="646CE1D0" w14:textId="72F48631" w:rsidR="00A854F7" w:rsidRPr="00407858" w:rsidRDefault="00A854F7" w:rsidP="00781080">
          <w:pPr>
            <w:pStyle w:val="Fuzeile"/>
            <w:tabs>
              <w:tab w:val="right" w:pos="5103"/>
            </w:tabs>
            <w:jc w:val="center"/>
            <w:rPr>
              <w:b/>
              <w:sz w:val="20"/>
            </w:rPr>
          </w:pPr>
          <w:r w:rsidRPr="00407858">
            <w:rPr>
              <w:b/>
              <w:sz w:val="20"/>
            </w:rPr>
            <w:fldChar w:fldCharType="begin"/>
          </w:r>
          <w:r w:rsidRPr="00407858">
            <w:rPr>
              <w:b/>
              <w:sz w:val="20"/>
            </w:rPr>
            <w:instrText xml:space="preserve"> DOCPROPERTY  AE_INDEX  \* MERGEFORMAT </w:instrText>
          </w:r>
          <w:r w:rsidRPr="00407858">
            <w:rPr>
              <w:b/>
              <w:sz w:val="20"/>
            </w:rPr>
            <w:fldChar w:fldCharType="separate"/>
          </w:r>
          <w:r>
            <w:rPr>
              <w:b/>
              <w:sz w:val="20"/>
            </w:rPr>
            <w:t>-</w:t>
          </w:r>
          <w:r w:rsidRPr="00407858">
            <w:rPr>
              <w:b/>
              <w:sz w:val="20"/>
            </w:rPr>
            <w:fldChar w:fldCharType="end"/>
          </w:r>
        </w:p>
      </w:tc>
      <w:tc>
        <w:tcPr>
          <w:tcW w:w="2098" w:type="dxa"/>
          <w:tcBorders>
            <w:left w:val="single" w:sz="4" w:space="0" w:color="auto"/>
            <w:bottom w:val="single" w:sz="4" w:space="0" w:color="auto"/>
            <w:right w:val="single" w:sz="4" w:space="0" w:color="auto"/>
          </w:tcBorders>
          <w:vAlign w:val="center"/>
        </w:tcPr>
        <w:p w14:paraId="401FCB18" w14:textId="37C5990C" w:rsidR="00A854F7" w:rsidRPr="00407858" w:rsidRDefault="00A854F7" w:rsidP="00781080">
          <w:pPr>
            <w:pStyle w:val="Fuzeile"/>
            <w:tabs>
              <w:tab w:val="right" w:pos="5103"/>
            </w:tabs>
            <w:jc w:val="center"/>
            <w:rPr>
              <w:b/>
              <w:sz w:val="20"/>
            </w:rPr>
          </w:pPr>
          <w:r>
            <w:rPr>
              <w:rFonts w:cs="Arial"/>
              <w:b/>
              <w:bCs/>
              <w:sz w:val="20"/>
            </w:rPr>
            <w:fldChar w:fldCharType="begin"/>
          </w:r>
          <w:r>
            <w:rPr>
              <w:rFonts w:cs="Arial"/>
              <w:b/>
              <w:bCs/>
              <w:sz w:val="20"/>
            </w:rPr>
            <w:instrText xml:space="preserve"> DOCPROPERTY  BEAR_STA  \* MERGEFORMAT </w:instrText>
          </w:r>
          <w:r>
            <w:rPr>
              <w:rFonts w:cs="Arial"/>
              <w:b/>
              <w:bCs/>
              <w:sz w:val="20"/>
            </w:rPr>
            <w:fldChar w:fldCharType="separate"/>
          </w:r>
          <w:r>
            <w:rPr>
              <w:rFonts w:cs="Arial"/>
              <w:b/>
              <w:bCs/>
              <w:sz w:val="20"/>
            </w:rPr>
            <w:t>Freigegeben</w:t>
          </w:r>
          <w:r>
            <w:rPr>
              <w:rFonts w:cs="Arial"/>
              <w:b/>
              <w:bCs/>
              <w:sz w:val="20"/>
            </w:rPr>
            <w:fldChar w:fldCharType="end"/>
          </w:r>
        </w:p>
      </w:tc>
      <w:tc>
        <w:tcPr>
          <w:tcW w:w="1406" w:type="dxa"/>
          <w:tcBorders>
            <w:left w:val="single" w:sz="4" w:space="0" w:color="auto"/>
            <w:bottom w:val="single" w:sz="4" w:space="0" w:color="auto"/>
            <w:right w:val="single" w:sz="4" w:space="0" w:color="auto"/>
          </w:tcBorders>
          <w:shd w:val="clear" w:color="auto" w:fill="auto"/>
          <w:vAlign w:val="center"/>
        </w:tcPr>
        <w:p w14:paraId="1EBF2C17" w14:textId="77777777" w:rsidR="00A854F7" w:rsidRPr="00407858" w:rsidRDefault="00A854F7" w:rsidP="00781080">
          <w:pPr>
            <w:pStyle w:val="Fuzeile"/>
            <w:tabs>
              <w:tab w:val="right" w:pos="5103"/>
            </w:tabs>
            <w:jc w:val="center"/>
            <w:rPr>
              <w:b/>
              <w:sz w:val="20"/>
            </w:rPr>
          </w:pPr>
          <w:r>
            <w:rPr>
              <w:rFonts w:cs="Arial"/>
              <w:b/>
              <w:bCs/>
              <w:sz w:val="20"/>
            </w:rPr>
            <w:t>-</w:t>
          </w:r>
        </w:p>
      </w:tc>
      <w:tc>
        <w:tcPr>
          <w:tcW w:w="485" w:type="dxa"/>
          <w:tcBorders>
            <w:left w:val="single" w:sz="4" w:space="0" w:color="auto"/>
            <w:bottom w:val="single" w:sz="4" w:space="0" w:color="auto"/>
            <w:right w:val="single" w:sz="4" w:space="0" w:color="auto"/>
          </w:tcBorders>
          <w:shd w:val="clear" w:color="auto" w:fill="auto"/>
          <w:vAlign w:val="center"/>
        </w:tcPr>
        <w:p w14:paraId="270B3610" w14:textId="5786413C" w:rsidR="00A854F7" w:rsidRPr="00407858" w:rsidRDefault="00A854F7" w:rsidP="00781080">
          <w:pPr>
            <w:pStyle w:val="Fuzeile"/>
            <w:tabs>
              <w:tab w:val="right" w:pos="5103"/>
            </w:tabs>
            <w:jc w:val="center"/>
            <w:rPr>
              <w:b/>
              <w:sz w:val="20"/>
            </w:rPr>
          </w:pPr>
          <w:r w:rsidRPr="00407858">
            <w:rPr>
              <w:rFonts w:cs="Arial"/>
              <w:b/>
              <w:bCs/>
              <w:sz w:val="20"/>
            </w:rPr>
            <w:fldChar w:fldCharType="begin"/>
          </w:r>
          <w:r w:rsidRPr="00407858">
            <w:rPr>
              <w:rFonts w:cs="Arial"/>
              <w:b/>
              <w:bCs/>
              <w:sz w:val="20"/>
            </w:rPr>
            <w:instrText xml:space="preserve"> NUMPAGES   \* MERGEFORMAT </w:instrText>
          </w:r>
          <w:r w:rsidRPr="00407858">
            <w:rPr>
              <w:rFonts w:cs="Arial"/>
              <w:b/>
              <w:bCs/>
              <w:sz w:val="20"/>
            </w:rPr>
            <w:fldChar w:fldCharType="separate"/>
          </w:r>
          <w:r w:rsidR="00C94E5A">
            <w:rPr>
              <w:rFonts w:cs="Arial"/>
              <w:b/>
              <w:bCs/>
              <w:noProof/>
              <w:sz w:val="20"/>
            </w:rPr>
            <w:t>38</w:t>
          </w:r>
          <w:r w:rsidRPr="00407858">
            <w:rPr>
              <w:rFonts w:cs="Arial"/>
              <w:b/>
              <w:bCs/>
              <w:sz w:val="20"/>
            </w:rPr>
            <w:fldChar w:fldCharType="end"/>
          </w:r>
        </w:p>
      </w:tc>
    </w:tr>
    <w:tr w:rsidR="00A854F7" w14:paraId="2A3E5FF4" w14:textId="77777777" w:rsidTr="00B2132F">
      <w:trPr>
        <w:cantSplit/>
        <w:trHeight w:hRule="exact" w:val="460"/>
      </w:trPr>
      <w:tc>
        <w:tcPr>
          <w:tcW w:w="2284" w:type="dxa"/>
          <w:gridSpan w:val="2"/>
          <w:tcBorders>
            <w:top w:val="single" w:sz="4" w:space="0" w:color="auto"/>
          </w:tcBorders>
          <w:vAlign w:val="center"/>
        </w:tcPr>
        <w:p w14:paraId="6ABB0C97" w14:textId="77777777" w:rsidR="00A854F7" w:rsidRPr="000C21F7" w:rsidRDefault="00A854F7" w:rsidP="00781080">
          <w:pPr>
            <w:pStyle w:val="Fuzeile"/>
            <w:tabs>
              <w:tab w:val="right" w:pos="5103"/>
            </w:tabs>
            <w:spacing w:before="40"/>
            <w:rPr>
              <w:sz w:val="18"/>
            </w:rPr>
          </w:pPr>
          <w:r>
            <w:rPr>
              <w:noProof/>
              <w:sz w:val="12"/>
            </w:rPr>
            <w:t>PDM rheinmetall_ls_ptk_ptk_0002_i__blx.docx</w:t>
          </w:r>
        </w:p>
      </w:tc>
      <w:tc>
        <w:tcPr>
          <w:tcW w:w="3637" w:type="dxa"/>
          <w:gridSpan w:val="2"/>
          <w:tcBorders>
            <w:top w:val="single" w:sz="4" w:space="0" w:color="auto"/>
          </w:tcBorders>
          <w:vAlign w:val="center"/>
        </w:tcPr>
        <w:p w14:paraId="24DEE396" w14:textId="77777777" w:rsidR="00A854F7" w:rsidRDefault="00A854F7" w:rsidP="00055A58">
          <w:pPr>
            <w:pStyle w:val="Fuzeile"/>
            <w:tabs>
              <w:tab w:val="right" w:pos="5103"/>
            </w:tabs>
            <w:jc w:val="center"/>
            <w:rPr>
              <w:sz w:val="18"/>
            </w:rPr>
          </w:pPr>
          <w:r w:rsidRPr="00542B0D">
            <w:rPr>
              <w:spacing w:val="3"/>
              <w:sz w:val="18"/>
              <w:szCs w:val="18"/>
            </w:rPr>
            <w:t xml:space="preserve">Rheinmetall </w:t>
          </w:r>
          <w:r>
            <w:rPr>
              <w:spacing w:val="3"/>
              <w:sz w:val="18"/>
              <w:szCs w:val="18"/>
            </w:rPr>
            <w:t>Landsysteme GmbH</w:t>
          </w:r>
        </w:p>
      </w:tc>
      <w:tc>
        <w:tcPr>
          <w:tcW w:w="2098" w:type="dxa"/>
          <w:tcBorders>
            <w:top w:val="single" w:sz="4" w:space="0" w:color="auto"/>
          </w:tcBorders>
          <w:vAlign w:val="center"/>
        </w:tcPr>
        <w:p w14:paraId="15CDA618" w14:textId="77777777" w:rsidR="00A854F7" w:rsidRDefault="00A854F7" w:rsidP="00781080">
          <w:pPr>
            <w:pStyle w:val="Fuzeile"/>
            <w:tabs>
              <w:tab w:val="right" w:pos="5103"/>
            </w:tabs>
            <w:rPr>
              <w:sz w:val="18"/>
            </w:rPr>
          </w:pPr>
        </w:p>
      </w:tc>
      <w:tc>
        <w:tcPr>
          <w:tcW w:w="1891" w:type="dxa"/>
          <w:gridSpan w:val="2"/>
          <w:tcBorders>
            <w:top w:val="single" w:sz="4" w:space="0" w:color="auto"/>
          </w:tcBorders>
          <w:vAlign w:val="center"/>
        </w:tcPr>
        <w:p w14:paraId="0D69ADD4" w14:textId="77777777" w:rsidR="00A854F7" w:rsidRDefault="00A854F7" w:rsidP="00781080">
          <w:pPr>
            <w:pStyle w:val="Fuzeile"/>
            <w:tabs>
              <w:tab w:val="right" w:pos="5103"/>
            </w:tabs>
            <w:rPr>
              <w:sz w:val="18"/>
            </w:rPr>
          </w:pPr>
        </w:p>
      </w:tc>
    </w:tr>
  </w:tbl>
  <w:p w14:paraId="35F3E77C" w14:textId="77777777" w:rsidR="00A854F7" w:rsidRPr="00614881" w:rsidRDefault="00A854F7" w:rsidP="00614881">
    <w:pPr>
      <w:pStyle w:val="Fuzeile"/>
      <w:spacing w:before="20"/>
      <w:rPr>
        <w:sz w:val="2"/>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ACE4E" w14:textId="77777777" w:rsidR="00A854F7" w:rsidRDefault="00A854F7">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46E8C7" w14:textId="77777777" w:rsidR="00A854F7" w:rsidRDefault="00A854F7">
      <w:r>
        <w:separator/>
      </w:r>
    </w:p>
  </w:footnote>
  <w:footnote w:type="continuationSeparator" w:id="0">
    <w:p w14:paraId="727CA2A8" w14:textId="77777777" w:rsidR="00A854F7" w:rsidRDefault="00A854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C90D94" w14:textId="77777777" w:rsidR="00A854F7" w:rsidRDefault="00A854F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4" w:space="0" w:color="auto"/>
      </w:tblBorders>
      <w:tblLayout w:type="fixed"/>
      <w:tblCellMar>
        <w:left w:w="28" w:type="dxa"/>
        <w:right w:w="28" w:type="dxa"/>
      </w:tblCellMar>
      <w:tblLook w:val="0000" w:firstRow="0" w:lastRow="0" w:firstColumn="0" w:lastColumn="0" w:noHBand="0" w:noVBand="0"/>
    </w:tblPr>
    <w:tblGrid>
      <w:gridCol w:w="2835"/>
      <w:gridCol w:w="4196"/>
      <w:gridCol w:w="2835"/>
    </w:tblGrid>
    <w:tr w:rsidR="00A854F7" w14:paraId="7A2C8B33" w14:textId="77777777">
      <w:trPr>
        <w:cantSplit/>
        <w:trHeight w:hRule="exact" w:val="1627"/>
      </w:trPr>
      <w:tc>
        <w:tcPr>
          <w:tcW w:w="2835" w:type="dxa"/>
          <w:vAlign w:val="center"/>
        </w:tcPr>
        <w:p w14:paraId="093C753C" w14:textId="2FCEDA09" w:rsidR="00A854F7" w:rsidRDefault="00A854F7" w:rsidP="005E087F">
          <w:pPr>
            <w:pStyle w:val="Kopfzeile"/>
            <w:rPr>
              <w:b/>
              <w:sz w:val="36"/>
            </w:rPr>
          </w:pPr>
          <w:r>
            <w:rPr>
              <w:b/>
              <w:sz w:val="36"/>
            </w:rPr>
            <w:fldChar w:fldCharType="begin"/>
          </w:r>
          <w:r>
            <w:rPr>
              <w:b/>
              <w:sz w:val="36"/>
            </w:rPr>
            <w:instrText xml:space="preserve"> DOCPROPERTY  GERAET  \* MERGEFORMAT </w:instrText>
          </w:r>
          <w:r>
            <w:rPr>
              <w:b/>
              <w:sz w:val="36"/>
            </w:rPr>
            <w:fldChar w:fldCharType="separate"/>
          </w:r>
          <w:r>
            <w:rPr>
              <w:b/>
              <w:sz w:val="36"/>
            </w:rPr>
            <w:t>-</w:t>
          </w:r>
          <w:proofErr w:type="spellStart"/>
          <w:r>
            <w:rPr>
              <w:b/>
              <w:sz w:val="36"/>
            </w:rPr>
            <w:t>kein_RLS</w:t>
          </w:r>
          <w:proofErr w:type="spellEnd"/>
          <w:r>
            <w:rPr>
              <w:b/>
              <w:sz w:val="36"/>
            </w:rPr>
            <w:t>-</w:t>
          </w:r>
          <w:r>
            <w:rPr>
              <w:b/>
              <w:sz w:val="36"/>
            </w:rPr>
            <w:fldChar w:fldCharType="end"/>
          </w:r>
        </w:p>
      </w:tc>
      <w:tc>
        <w:tcPr>
          <w:tcW w:w="4196" w:type="dxa"/>
          <w:vAlign w:val="center"/>
        </w:tcPr>
        <w:p w14:paraId="6F6A2BE7" w14:textId="2632A0B3" w:rsidR="00A854F7" w:rsidRPr="00BF7240" w:rsidRDefault="00A854F7" w:rsidP="00BF7240">
          <w:pPr>
            <w:pStyle w:val="Kopfzeile"/>
            <w:tabs>
              <w:tab w:val="left" w:pos="3119"/>
            </w:tabs>
            <w:ind w:right="28"/>
            <w:jc w:val="center"/>
            <w:rPr>
              <w:b/>
              <w:sz w:val="36"/>
            </w:rPr>
          </w:pPr>
          <w:r>
            <w:rPr>
              <w:b/>
              <w:sz w:val="36"/>
            </w:rPr>
            <w:t>Review-Protokoll</w:t>
          </w:r>
        </w:p>
      </w:tc>
      <w:tc>
        <w:tcPr>
          <w:tcW w:w="2835" w:type="dxa"/>
          <w:vAlign w:val="center"/>
        </w:tcPr>
        <w:p w14:paraId="57232418" w14:textId="77777777" w:rsidR="00A854F7" w:rsidRDefault="00A854F7">
          <w:pPr>
            <w:pStyle w:val="Kopfzeile"/>
            <w:jc w:val="center"/>
          </w:pPr>
          <w:r>
            <w:rPr>
              <w:noProof/>
            </w:rPr>
            <w:drawing>
              <wp:inline distT="0" distB="0" distL="0" distR="0" wp14:anchorId="6E00E6C7" wp14:editId="33A25F99">
                <wp:extent cx="1764665" cy="520065"/>
                <wp:effectExtent l="0" t="0" r="6985" b="0"/>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easer_Rheinmetall_Logo.png"/>
                        <pic:cNvPicPr/>
                      </pic:nvPicPr>
                      <pic:blipFill>
                        <a:blip r:embed="rId1">
                          <a:extLst>
                            <a:ext uri="{28A0092B-C50C-407E-A947-70E740481C1C}">
                              <a14:useLocalDpi xmlns:a14="http://schemas.microsoft.com/office/drawing/2010/main" val="0"/>
                            </a:ext>
                          </a:extLst>
                        </a:blip>
                        <a:stretch>
                          <a:fillRect/>
                        </a:stretch>
                      </pic:blipFill>
                      <pic:spPr>
                        <a:xfrm>
                          <a:off x="0" y="0"/>
                          <a:ext cx="1764665" cy="520065"/>
                        </a:xfrm>
                        <a:prstGeom prst="rect">
                          <a:avLst/>
                        </a:prstGeom>
                      </pic:spPr>
                    </pic:pic>
                  </a:graphicData>
                </a:graphic>
              </wp:inline>
            </w:drawing>
          </w:r>
        </w:p>
      </w:tc>
    </w:tr>
  </w:tbl>
  <w:p w14:paraId="19E5259B" w14:textId="77777777" w:rsidR="00A854F7" w:rsidRDefault="00A854F7">
    <w:pPr>
      <w:pStyle w:val="Kopfzeile"/>
    </w:pPr>
    <w:r>
      <w:rPr>
        <w:noProof/>
      </w:rPr>
      <mc:AlternateContent>
        <mc:Choice Requires="wps">
          <w:drawing>
            <wp:anchor distT="0" distB="0" distL="114300" distR="114300" simplePos="0" relativeHeight="251659776" behindDoc="1" locked="0" layoutInCell="0" allowOverlap="1" wp14:anchorId="773A3B6F" wp14:editId="1006FCC6">
              <wp:simplePos x="0" y="0"/>
              <wp:positionH relativeFrom="page">
                <wp:posOffset>392430</wp:posOffset>
              </wp:positionH>
              <wp:positionV relativeFrom="page">
                <wp:posOffset>4051935</wp:posOffset>
              </wp:positionV>
              <wp:extent cx="382270" cy="2613660"/>
              <wp:effectExtent l="0" t="0" r="0" b="0"/>
              <wp:wrapNone/>
              <wp:docPr id="5"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270" cy="26136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B0706C" w14:textId="77777777" w:rsidR="00A854F7" w:rsidRPr="00762E65" w:rsidRDefault="00A854F7"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3A3B6F" id="_x0000_t202" coordsize="21600,21600" o:spt="202" path="m,l,21600r21600,l21600,xe">
              <v:stroke joinstyle="miter"/>
              <v:path gradientshapeok="t" o:connecttype="rect"/>
            </v:shapetype>
            <v:shape id="Text Box 34" o:spid="_x0000_s1026" type="#_x0000_t202" style="position:absolute;margin-left:30.9pt;margin-top:319.05pt;width:30.1pt;height:205.8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" o:allowincell="f" stroked="f">
              <v:textbox style="layout-flow:vertical;mso-layout-flow-alt:bottom-to-top" inset="0,0,0,0">
                <w:txbxContent>
                  <w:p w14:paraId="28B0706C" w14:textId="77777777" w:rsidR="006B46EB" w:rsidRPr="00762E65" w:rsidRDefault="006B46EB" w:rsidP="00CC19D6">
                    <w:pPr>
                      <w:rPr>
                        <w:sz w:val="11"/>
                        <w:szCs w:val="11"/>
                      </w:rPr>
                    </w:pPr>
                    <w:r w:rsidRPr="00762E65">
                      <w:rPr>
                        <w:sz w:val="11"/>
                        <w:szCs w:val="11"/>
                      </w:rPr>
                      <w:t xml:space="preserve">Weitergabe, sowie Vervielfältigung dieses Dokuments, Verwertung und Mitteilung seines Inhalts sind verboten, sofern nicht </w:t>
                    </w:r>
                    <w:proofErr w:type="spellStart"/>
                    <w:r w:rsidRPr="00762E65">
                      <w:rPr>
                        <w:sz w:val="11"/>
                        <w:szCs w:val="11"/>
                      </w:rPr>
                      <w:t>ausdrücklicheh</w:t>
                    </w:r>
                    <w:proofErr w:type="spellEnd"/>
                    <w:r w:rsidRPr="00762E65">
                      <w:rPr>
                        <w:sz w:val="11"/>
                        <w:szCs w:val="11"/>
                      </w:rPr>
                      <w:t xml:space="preserve"> gestattet. Zuwiderhandlungen verpflichten zum Schadenersatz. Alle Rechte für den Fall der Patent-, Gebrauchsmuster- oder Geschmacksmustereintragung vorbehalten</w:t>
                    </w:r>
                  </w:p>
                </w:txbxContent>
              </v:textbox>
              <w10:wrap anchorx="page" anchory="page"/>
            </v:shape>
          </w:pict>
        </mc:Fallback>
      </mc:AlternateContent>
    </w:r>
    <w:r>
      <w:rPr>
        <w:noProof/>
      </w:rPr>
      <mc:AlternateContent>
        <mc:Choice Requires="wps">
          <w:drawing>
            <wp:anchor distT="0" distB="0" distL="114300" distR="114300" simplePos="0" relativeHeight="251656704" behindDoc="1" locked="0" layoutInCell="0" allowOverlap="1" wp14:anchorId="771BFDAF" wp14:editId="07E026E7">
              <wp:simplePos x="0" y="0"/>
              <wp:positionH relativeFrom="page">
                <wp:posOffset>396240</wp:posOffset>
              </wp:positionH>
              <wp:positionV relativeFrom="page">
                <wp:posOffset>459740</wp:posOffset>
              </wp:positionV>
              <wp:extent cx="464185" cy="2971800"/>
              <wp:effectExtent l="0" t="0" r="0" b="0"/>
              <wp:wrapNone/>
              <wp:docPr id="3" name="Text 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185" cy="29718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E259D5" w14:textId="6DE013CF" w:rsidR="00A854F7" w:rsidRPr="00DE1CF7" w:rsidRDefault="00A854F7">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Pr>
                              <w:sz w:val="16"/>
                            </w:rPr>
                            <w:t>-</w:t>
                          </w:r>
                          <w:r w:rsidRPr="00DE1CF7">
                            <w:rPr>
                              <w:sz w:val="16"/>
                            </w:rPr>
                            <w:fldChar w:fldCharType="end"/>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1BFDAF" id="Text Box 31" o:spid="_x0000_s1027" type="#_x0000_t202" style="position:absolute;margin-left:31.2pt;margin-top:36.2pt;width:36.55pt;height:234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" o:allowincell="f" stroked="f">
              <v:textbox style="layout-flow:vertical;mso-layout-flow-alt:bottom-to-top" inset="0,0,0,0">
                <w:txbxContent>
                  <w:p w14:paraId="06E259D5" w14:textId="6DE013CF" w:rsidR="006B46EB" w:rsidRPr="00DE1CF7" w:rsidRDefault="006B46EB">
                    <w:pPr>
                      <w:pStyle w:val="Textkrper"/>
                      <w:spacing w:after="0"/>
                      <w:rPr>
                        <w:sz w:val="16"/>
                      </w:rPr>
                    </w:pPr>
                    <w:r w:rsidRPr="00DE1CF7">
                      <w:rPr>
                        <w:sz w:val="16"/>
                      </w:rPr>
                      <w:fldChar w:fldCharType="begin"/>
                    </w:r>
                    <w:r w:rsidRPr="00DE1CF7">
                      <w:rPr>
                        <w:sz w:val="16"/>
                      </w:rPr>
                      <w:instrText xml:space="preserve"> DOCPROPERTY  COPYR  \* MERGEFORMAT </w:instrText>
                    </w:r>
                    <w:r w:rsidRPr="00DE1CF7">
                      <w:rPr>
                        <w:sz w:val="16"/>
                      </w:rPr>
                      <w:fldChar w:fldCharType="separate"/>
                    </w:r>
                    <w:r>
                      <w:rPr>
                        <w:sz w:val="16"/>
                      </w:rPr>
                      <w:t>-</w:t>
                    </w:r>
                    <w:r w:rsidRPr="00DE1CF7">
                      <w:rPr>
                        <w:sz w:val="16"/>
                      </w:rPr>
                      <w:fldChar w:fldCharType="end"/>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53E136" w14:textId="77777777" w:rsidR="00A854F7" w:rsidRDefault="00A854F7">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1"/>
    <w:multiLevelType w:val="singleLevel"/>
    <w:tmpl w:val="F6A48454"/>
    <w:lvl w:ilvl="0">
      <w:start w:val="1"/>
      <w:numFmt w:val="bullet"/>
      <w:pStyle w:val="Aufzhlungszeichen4"/>
      <w:lvlText w:val=""/>
      <w:lvlJc w:val="left"/>
      <w:pPr>
        <w:tabs>
          <w:tab w:val="num" w:pos="1209"/>
        </w:tabs>
        <w:ind w:left="1209" w:hanging="360"/>
      </w:pPr>
      <w:rPr>
        <w:rFonts w:ascii="Symbol" w:hAnsi="Symbol" w:hint="default"/>
      </w:rPr>
    </w:lvl>
  </w:abstractNum>
  <w:abstractNum w:abstractNumId="1" w15:restartNumberingAfterBreak="0">
    <w:nsid w:val="FFFFFFFB"/>
    <w:multiLevelType w:val="multilevel"/>
    <w:tmpl w:val="A93E545E"/>
    <w:lvl w:ilvl="0">
      <w:start w:val="1"/>
      <w:numFmt w:val="decimal"/>
      <w:pStyle w:val="berschrift1"/>
      <w:lvlText w:val="%1"/>
      <w:lvlJc w:val="left"/>
      <w:pPr>
        <w:tabs>
          <w:tab w:val="num" w:pos="1134"/>
        </w:tabs>
        <w:ind w:left="1134" w:hanging="1134"/>
      </w:pPr>
      <w:rPr>
        <w:rFonts w:hint="default"/>
      </w:rPr>
    </w:lvl>
    <w:lvl w:ilvl="1">
      <w:start w:val="1"/>
      <w:numFmt w:val="decimal"/>
      <w:pStyle w:val="berschrift2"/>
      <w:lvlText w:val="%1.%2"/>
      <w:lvlJc w:val="left"/>
      <w:pPr>
        <w:tabs>
          <w:tab w:val="num" w:pos="1134"/>
        </w:tabs>
        <w:ind w:left="1134" w:hanging="1134"/>
      </w:pPr>
      <w:rPr>
        <w:rFonts w:hint="default"/>
      </w:rPr>
    </w:lvl>
    <w:lvl w:ilvl="2">
      <w:start w:val="1"/>
      <w:numFmt w:val="decimal"/>
      <w:pStyle w:val="berschrift3"/>
      <w:lvlText w:val="%1.%2.%3"/>
      <w:lvlJc w:val="left"/>
      <w:pPr>
        <w:tabs>
          <w:tab w:val="num" w:pos="1134"/>
        </w:tabs>
        <w:ind w:left="1134" w:hanging="1134"/>
      </w:pPr>
      <w:rPr>
        <w:rFonts w:hint="default"/>
      </w:rPr>
    </w:lvl>
    <w:lvl w:ilvl="3">
      <w:start w:val="1"/>
      <w:numFmt w:val="decimal"/>
      <w:pStyle w:val="berschrift4"/>
      <w:lvlText w:val="%1.%2.%3.%4"/>
      <w:lvlJc w:val="left"/>
      <w:pPr>
        <w:tabs>
          <w:tab w:val="num" w:pos="1134"/>
        </w:tabs>
        <w:ind w:left="1134" w:hanging="1134"/>
      </w:pPr>
      <w:rPr>
        <w:rFonts w:hint="default"/>
      </w:rPr>
    </w:lvl>
    <w:lvl w:ilvl="4">
      <w:start w:val="1"/>
      <w:numFmt w:val="decimal"/>
      <w:pStyle w:val="berschrift5"/>
      <w:lvlText w:val="%1.%2.%3.%4.%5"/>
      <w:lvlJc w:val="left"/>
      <w:pPr>
        <w:tabs>
          <w:tab w:val="num" w:pos="1440"/>
        </w:tabs>
        <w:ind w:left="1134" w:hanging="1134"/>
      </w:pPr>
      <w:rPr>
        <w:rFonts w:hint="default"/>
      </w:rPr>
    </w:lvl>
    <w:lvl w:ilvl="5">
      <w:start w:val="1"/>
      <w:numFmt w:val="decimal"/>
      <w:pStyle w:val="berschrift6"/>
      <w:lvlText w:val="%1.%2.%3.%4.%5.%6"/>
      <w:lvlJc w:val="left"/>
      <w:pPr>
        <w:tabs>
          <w:tab w:val="num" w:pos="1800"/>
        </w:tabs>
        <w:ind w:left="1304" w:hanging="1304"/>
      </w:pPr>
      <w:rPr>
        <w:rFonts w:hint="default"/>
      </w:rPr>
    </w:lvl>
    <w:lvl w:ilvl="6">
      <w:start w:val="1"/>
      <w:numFmt w:val="decimal"/>
      <w:pStyle w:val="berschrift7"/>
      <w:lvlText w:val="%1.%2.%3.%4.%5.%6.%7"/>
      <w:lvlJc w:val="left"/>
      <w:pPr>
        <w:tabs>
          <w:tab w:val="num" w:pos="2160"/>
        </w:tabs>
        <w:ind w:left="1474" w:hanging="1474"/>
      </w:pPr>
      <w:rPr>
        <w:rFonts w:hint="default"/>
      </w:rPr>
    </w:lvl>
    <w:lvl w:ilvl="7">
      <w:start w:val="1"/>
      <w:numFmt w:val="decimal"/>
      <w:pStyle w:val="berschrift8"/>
      <w:lvlText w:val="%1.%2.%3.%4.%5.%6.%7.%8"/>
      <w:lvlJc w:val="left"/>
      <w:pPr>
        <w:tabs>
          <w:tab w:val="num" w:pos="2520"/>
        </w:tabs>
        <w:ind w:left="1644" w:hanging="1644"/>
      </w:pPr>
      <w:rPr>
        <w:rFonts w:hint="default"/>
      </w:rPr>
    </w:lvl>
    <w:lvl w:ilvl="8">
      <w:start w:val="1"/>
      <w:numFmt w:val="decimal"/>
      <w:pStyle w:val="berschrift9"/>
      <w:lvlText w:val="%1.%2.%3.%4.%5.%6.%7.%8.%9"/>
      <w:lvlJc w:val="left"/>
      <w:pPr>
        <w:tabs>
          <w:tab w:val="num" w:pos="2880"/>
        </w:tabs>
        <w:ind w:left="1814" w:hanging="1814"/>
      </w:pPr>
      <w:rPr>
        <w:rFonts w:hint="default"/>
      </w:rPr>
    </w:lvl>
  </w:abstractNum>
  <w:abstractNum w:abstractNumId="2" w15:restartNumberingAfterBreak="0">
    <w:nsid w:val="FFFFFFFE"/>
    <w:multiLevelType w:val="singleLevel"/>
    <w:tmpl w:val="46A8027C"/>
    <w:lvl w:ilvl="0">
      <w:numFmt w:val="decimal"/>
      <w:pStyle w:val="Punktaufzhlung"/>
      <w:lvlText w:val="*"/>
      <w:lvlJc w:val="left"/>
    </w:lvl>
  </w:abstractNum>
  <w:abstractNum w:abstractNumId="3" w15:restartNumberingAfterBreak="0">
    <w:nsid w:val="03FA403B"/>
    <w:multiLevelType w:val="hybridMultilevel"/>
    <w:tmpl w:val="F04666B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786614E"/>
    <w:multiLevelType w:val="hybridMultilevel"/>
    <w:tmpl w:val="866C6A9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0D274BA9"/>
    <w:multiLevelType w:val="multilevel"/>
    <w:tmpl w:val="FE409274"/>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Formatvorlage1"/>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0FA317C5"/>
    <w:multiLevelType w:val="hybridMultilevel"/>
    <w:tmpl w:val="29BC6ED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5BE5702"/>
    <w:multiLevelType w:val="singleLevel"/>
    <w:tmpl w:val="9ABCC3FE"/>
    <w:lvl w:ilvl="0">
      <w:start w:val="1"/>
      <w:numFmt w:val="decimal"/>
      <w:pStyle w:val="Nummernaufzhlung"/>
      <w:lvlText w:val="%1."/>
      <w:lvlJc w:val="left"/>
      <w:pPr>
        <w:tabs>
          <w:tab w:val="num" w:pos="1531"/>
        </w:tabs>
        <w:ind w:left="1531" w:hanging="397"/>
      </w:pPr>
      <w:rPr>
        <w:rFonts w:hint="default"/>
      </w:rPr>
    </w:lvl>
  </w:abstractNum>
  <w:abstractNum w:abstractNumId="8" w15:restartNumberingAfterBreak="0">
    <w:nsid w:val="1693378E"/>
    <w:multiLevelType w:val="hybridMultilevel"/>
    <w:tmpl w:val="E5C2CF8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7792D8A"/>
    <w:multiLevelType w:val="hybridMultilevel"/>
    <w:tmpl w:val="C466F34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1A875A3E"/>
    <w:multiLevelType w:val="hybridMultilevel"/>
    <w:tmpl w:val="2DE655D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BF12F42"/>
    <w:multiLevelType w:val="hybridMultilevel"/>
    <w:tmpl w:val="87C27EF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1CBD4683"/>
    <w:multiLevelType w:val="hybridMultilevel"/>
    <w:tmpl w:val="1E8E79FA"/>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EA71360"/>
    <w:multiLevelType w:val="hybridMultilevel"/>
    <w:tmpl w:val="1D8042D6"/>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1630E47"/>
    <w:multiLevelType w:val="hybridMultilevel"/>
    <w:tmpl w:val="C624DD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5" w15:restartNumberingAfterBreak="0">
    <w:nsid w:val="21B4380E"/>
    <w:multiLevelType w:val="hybridMultilevel"/>
    <w:tmpl w:val="F7343C7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26E5552B"/>
    <w:multiLevelType w:val="hybridMultilevel"/>
    <w:tmpl w:val="835023EA"/>
    <w:lvl w:ilvl="0" w:tplc="39AAA2A0">
      <w:start w:val="3"/>
      <w:numFmt w:val="bullet"/>
      <w:lvlText w:val=""/>
      <w:lvlJc w:val="left"/>
      <w:pPr>
        <w:ind w:left="720" w:hanging="360"/>
      </w:pPr>
      <w:rPr>
        <w:rFonts w:ascii="Wingdings" w:eastAsia="Times New Roman" w:hAnsi="Wingdings" w:cs="Times New Roman"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282434EF"/>
    <w:multiLevelType w:val="hybridMultilevel"/>
    <w:tmpl w:val="938CD2B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9A84866"/>
    <w:multiLevelType w:val="hybridMultilevel"/>
    <w:tmpl w:val="9854764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C296A36"/>
    <w:multiLevelType w:val="hybridMultilevel"/>
    <w:tmpl w:val="BF98A0C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2C946DCE"/>
    <w:multiLevelType w:val="hybridMultilevel"/>
    <w:tmpl w:val="8E861BA0"/>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300C693B"/>
    <w:multiLevelType w:val="hybridMultilevel"/>
    <w:tmpl w:val="7CA412F0"/>
    <w:lvl w:ilvl="0" w:tplc="04070017">
      <w:start w:val="2"/>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0B82FF8"/>
    <w:multiLevelType w:val="hybridMultilevel"/>
    <w:tmpl w:val="FEC221A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31053E3C"/>
    <w:multiLevelType w:val="hybridMultilevel"/>
    <w:tmpl w:val="523E8086"/>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3221699E"/>
    <w:multiLevelType w:val="hybridMultilevel"/>
    <w:tmpl w:val="26D4002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35110348"/>
    <w:multiLevelType w:val="hybridMultilevel"/>
    <w:tmpl w:val="39363F1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37050924"/>
    <w:multiLevelType w:val="hybridMultilevel"/>
    <w:tmpl w:val="D556BE3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3BD50915"/>
    <w:multiLevelType w:val="hybridMultilevel"/>
    <w:tmpl w:val="14DCAEC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3CA83D4C"/>
    <w:multiLevelType w:val="hybridMultilevel"/>
    <w:tmpl w:val="BDB8CA6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3DB76186"/>
    <w:multiLevelType w:val="hybridMultilevel"/>
    <w:tmpl w:val="ED4E589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0" w15:restartNumberingAfterBreak="0">
    <w:nsid w:val="4A333C38"/>
    <w:multiLevelType w:val="hybridMultilevel"/>
    <w:tmpl w:val="F6909EF4"/>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50B14DFC"/>
    <w:multiLevelType w:val="hybridMultilevel"/>
    <w:tmpl w:val="BC92B3E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2" w15:restartNumberingAfterBreak="0">
    <w:nsid w:val="51CA7398"/>
    <w:multiLevelType w:val="hybridMultilevel"/>
    <w:tmpl w:val="211486BE"/>
    <w:lvl w:ilvl="0" w:tplc="8BF6DA2E">
      <w:start w:val="1"/>
      <w:numFmt w:val="decimal"/>
      <w:lvlText w:val="%1."/>
      <w:lvlJc w:val="left"/>
      <w:pPr>
        <w:ind w:left="360" w:hanging="360"/>
      </w:pPr>
      <w:rPr>
        <w:b w:val="0"/>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3" w15:restartNumberingAfterBreak="0">
    <w:nsid w:val="56651B7C"/>
    <w:multiLevelType w:val="multilevel"/>
    <w:tmpl w:val="34248F64"/>
    <w:lvl w:ilvl="0">
      <w:start w:val="1"/>
      <w:numFmt w:val="decimal"/>
      <w:suff w:val="nothing"/>
      <w:lvlText w:val="%1."/>
      <w:lvlJc w:val="left"/>
      <w:pPr>
        <w:ind w:left="0" w:firstLine="0"/>
      </w:pPr>
    </w:lvl>
    <w:lvl w:ilvl="1">
      <w:start w:val="1"/>
      <w:numFmt w:val="decimal"/>
      <w:suff w:val="nothing"/>
      <w:lvlText w:val="%1.%2"/>
      <w:lvlJc w:val="left"/>
      <w:pPr>
        <w:ind w:left="0" w:firstLine="0"/>
      </w:pPr>
    </w:lvl>
    <w:lvl w:ilvl="2">
      <w:start w:val="1"/>
      <w:numFmt w:val="decimal"/>
      <w:suff w:val="nothing"/>
      <w:lvlText w:val="%1.%2.%3"/>
      <w:lvlJc w:val="left"/>
      <w:pPr>
        <w:ind w:left="0" w:firstLine="0"/>
      </w:pPr>
    </w:lvl>
    <w:lvl w:ilvl="3">
      <w:start w:val="1"/>
      <w:numFmt w:val="decimal"/>
      <w:suff w:val="nothing"/>
      <w:lvlText w:val="%1.%2.%3.%4"/>
      <w:lvlJc w:val="left"/>
      <w:pPr>
        <w:ind w:left="0" w:firstLine="0"/>
      </w:pPr>
    </w:lvl>
    <w:lvl w:ilvl="4">
      <w:start w:val="1"/>
      <w:numFmt w:val="decimal"/>
      <w:suff w:val="nothing"/>
      <w:lvlText w:val="%1.%2.%3.%4.%5"/>
      <w:lvlJc w:val="left"/>
      <w:pPr>
        <w:ind w:left="0" w:firstLine="0"/>
      </w:pPr>
    </w:lvl>
    <w:lvl w:ilvl="5">
      <w:start w:val="1"/>
      <w:numFmt w:val="decimal"/>
      <w:suff w:val="nothing"/>
      <w:lvlText w:val="%1.%2.%3.%4.%5.%6"/>
      <w:lvlJc w:val="left"/>
      <w:pPr>
        <w:ind w:left="0" w:firstLine="0"/>
      </w:pPr>
    </w:lvl>
    <w:lvl w:ilvl="6">
      <w:start w:val="1"/>
      <w:numFmt w:val="decimal"/>
      <w:suff w:val="nothing"/>
      <w:lvlText w:val="%1.%2.%3.%4.%5.%6.%7"/>
      <w:lvlJc w:val="left"/>
      <w:pPr>
        <w:ind w:left="0" w:firstLine="0"/>
      </w:pPr>
    </w:lvl>
    <w:lvl w:ilvl="7">
      <w:start w:val="1"/>
      <w:numFmt w:val="decimal"/>
      <w:suff w:val="nothing"/>
      <w:lvlText w:val="%1.%2.%3.%4.%5.%6.%7.%8"/>
      <w:lvlJc w:val="left"/>
      <w:pPr>
        <w:ind w:left="0" w:firstLine="0"/>
      </w:pPr>
    </w:lvl>
    <w:lvl w:ilvl="8">
      <w:start w:val="1"/>
      <w:numFmt w:val="decimal"/>
      <w:suff w:val="nothing"/>
      <w:lvlText w:val="%1.%2.%3.%4.%5.%6.%7.%8.%9"/>
      <w:lvlJc w:val="left"/>
      <w:pPr>
        <w:ind w:left="0" w:firstLine="0"/>
      </w:pPr>
    </w:lvl>
  </w:abstractNum>
  <w:abstractNum w:abstractNumId="34" w15:restartNumberingAfterBreak="0">
    <w:nsid w:val="5D887B2E"/>
    <w:multiLevelType w:val="hybridMultilevel"/>
    <w:tmpl w:val="BB9E260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09F7DA8"/>
    <w:multiLevelType w:val="singleLevel"/>
    <w:tmpl w:val="9FDC5280"/>
    <w:lvl w:ilvl="0">
      <w:start w:val="1"/>
      <w:numFmt w:val="bullet"/>
      <w:pStyle w:val="Strichaufzhlung"/>
      <w:lvlText w:val="-"/>
      <w:lvlJc w:val="left"/>
      <w:pPr>
        <w:tabs>
          <w:tab w:val="num" w:pos="1418"/>
        </w:tabs>
        <w:ind w:left="1418" w:hanging="284"/>
      </w:pPr>
      <w:rPr>
        <w:rFonts w:hint="default"/>
        <w:sz w:val="16"/>
      </w:rPr>
    </w:lvl>
  </w:abstractNum>
  <w:abstractNum w:abstractNumId="36" w15:restartNumberingAfterBreak="0">
    <w:nsid w:val="62F92839"/>
    <w:multiLevelType w:val="hybridMultilevel"/>
    <w:tmpl w:val="4DC4D898"/>
    <w:lvl w:ilvl="0" w:tplc="3A764D20">
      <w:start w:val="1"/>
      <w:numFmt w:val="lowerRoman"/>
      <w:lvlText w:val="%1)"/>
      <w:lvlJc w:val="left"/>
      <w:pPr>
        <w:ind w:left="1080" w:hanging="72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53438B5"/>
    <w:multiLevelType w:val="hybridMultilevel"/>
    <w:tmpl w:val="7AEAC78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8" w15:restartNumberingAfterBreak="0">
    <w:nsid w:val="69FD6E3C"/>
    <w:multiLevelType w:val="hybridMultilevel"/>
    <w:tmpl w:val="FA923A2A"/>
    <w:lvl w:ilvl="0" w:tplc="04070017">
      <w:start w:val="1"/>
      <w:numFmt w:val="lowerLetter"/>
      <w:lvlText w:val="%1)"/>
      <w:lvlJc w:val="left"/>
      <w:pPr>
        <w:ind w:left="720" w:hanging="360"/>
      </w:pPr>
    </w:lvl>
    <w:lvl w:ilvl="1" w:tplc="EE8894E2">
      <w:start w:val="1"/>
      <w:numFmt w:val="decimal"/>
      <w:lvlText w:val="%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9" w15:restartNumberingAfterBreak="0">
    <w:nsid w:val="6A470568"/>
    <w:multiLevelType w:val="hybridMultilevel"/>
    <w:tmpl w:val="51746A5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0" w15:restartNumberingAfterBreak="0">
    <w:nsid w:val="6C20637D"/>
    <w:multiLevelType w:val="hybridMultilevel"/>
    <w:tmpl w:val="BCB85D7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1" w15:restartNumberingAfterBreak="0">
    <w:nsid w:val="751509F4"/>
    <w:multiLevelType w:val="hybridMultilevel"/>
    <w:tmpl w:val="10A634F8"/>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2" w15:restartNumberingAfterBreak="0">
    <w:nsid w:val="75384078"/>
    <w:multiLevelType w:val="hybridMultilevel"/>
    <w:tmpl w:val="DCEA961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54B1416"/>
    <w:multiLevelType w:val="hybridMultilevel"/>
    <w:tmpl w:val="2B6409E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68648A9"/>
    <w:multiLevelType w:val="hybridMultilevel"/>
    <w:tmpl w:val="ABDCA1B2"/>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5" w15:restartNumberingAfterBreak="0">
    <w:nsid w:val="7D1C79E6"/>
    <w:multiLevelType w:val="hybridMultilevel"/>
    <w:tmpl w:val="66D8FA9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5"/>
  </w:num>
  <w:num w:numId="2">
    <w:abstractNumId w:val="7"/>
  </w:num>
  <w:num w:numId="3">
    <w:abstractNumId w:val="2"/>
    <w:lvlOverride w:ilvl="0">
      <w:lvl w:ilvl="0">
        <w:start w:val="1"/>
        <w:numFmt w:val="bullet"/>
        <w:pStyle w:val="Punktaufzhlung"/>
        <w:lvlText w:val=""/>
        <w:lvlJc w:val="left"/>
        <w:pPr>
          <w:tabs>
            <w:tab w:val="num" w:pos="1701"/>
          </w:tabs>
          <w:ind w:left="1701" w:hanging="283"/>
        </w:pPr>
        <w:rPr>
          <w:rFonts w:ascii="Symbol" w:hAnsi="Symbol" w:hint="default"/>
        </w:rPr>
      </w:lvl>
    </w:lvlOverride>
  </w:num>
  <w:num w:numId="4">
    <w:abstractNumId w:val="35"/>
  </w:num>
  <w:num w:numId="5">
    <w:abstractNumId w:val="1"/>
  </w:num>
  <w:num w:numId="6">
    <w:abstractNumId w:val="33"/>
  </w:num>
  <w:num w:numId="7">
    <w:abstractNumId w:val="28"/>
  </w:num>
  <w:num w:numId="8">
    <w:abstractNumId w:val="0"/>
  </w:num>
  <w:num w:numId="9">
    <w:abstractNumId w:val="4"/>
  </w:num>
  <w:num w:numId="10">
    <w:abstractNumId w:val="32"/>
  </w:num>
  <w:num w:numId="11">
    <w:abstractNumId w:val="31"/>
  </w:num>
  <w:num w:numId="12">
    <w:abstractNumId w:val="15"/>
  </w:num>
  <w:num w:numId="13">
    <w:abstractNumId w:val="10"/>
  </w:num>
  <w:num w:numId="14">
    <w:abstractNumId w:val="6"/>
  </w:num>
  <w:num w:numId="15">
    <w:abstractNumId w:val="8"/>
  </w:num>
  <w:num w:numId="16">
    <w:abstractNumId w:val="22"/>
  </w:num>
  <w:num w:numId="17">
    <w:abstractNumId w:val="25"/>
  </w:num>
  <w:num w:numId="18">
    <w:abstractNumId w:val="40"/>
  </w:num>
  <w:num w:numId="19">
    <w:abstractNumId w:val="39"/>
  </w:num>
  <w:num w:numId="20">
    <w:abstractNumId w:val="11"/>
  </w:num>
  <w:num w:numId="21">
    <w:abstractNumId w:val="24"/>
  </w:num>
  <w:num w:numId="22">
    <w:abstractNumId w:val="18"/>
  </w:num>
  <w:num w:numId="23">
    <w:abstractNumId w:val="30"/>
  </w:num>
  <w:num w:numId="24">
    <w:abstractNumId w:val="3"/>
  </w:num>
  <w:num w:numId="25">
    <w:abstractNumId w:val="41"/>
  </w:num>
  <w:num w:numId="26">
    <w:abstractNumId w:val="29"/>
  </w:num>
  <w:num w:numId="27">
    <w:abstractNumId w:val="27"/>
  </w:num>
  <w:num w:numId="28">
    <w:abstractNumId w:val="17"/>
  </w:num>
  <w:num w:numId="29">
    <w:abstractNumId w:val="45"/>
  </w:num>
  <w:num w:numId="30">
    <w:abstractNumId w:val="34"/>
  </w:num>
  <w:num w:numId="31">
    <w:abstractNumId w:val="13"/>
  </w:num>
  <w:num w:numId="32">
    <w:abstractNumId w:val="20"/>
  </w:num>
  <w:num w:numId="33">
    <w:abstractNumId w:val="26"/>
  </w:num>
  <w:num w:numId="34">
    <w:abstractNumId w:val="42"/>
  </w:num>
  <w:num w:numId="35">
    <w:abstractNumId w:val="38"/>
  </w:num>
  <w:num w:numId="36">
    <w:abstractNumId w:val="19"/>
  </w:num>
  <w:num w:numId="37">
    <w:abstractNumId w:val="14"/>
  </w:num>
  <w:num w:numId="38">
    <w:abstractNumId w:val="16"/>
  </w:num>
  <w:num w:numId="39">
    <w:abstractNumId w:val="44"/>
  </w:num>
  <w:num w:numId="40">
    <w:abstractNumId w:val="9"/>
  </w:num>
  <w:num w:numId="41">
    <w:abstractNumId w:val="12"/>
  </w:num>
  <w:num w:numId="42">
    <w:abstractNumId w:val="23"/>
  </w:num>
  <w:num w:numId="43">
    <w:abstractNumId w:val="43"/>
  </w:num>
  <w:num w:numId="44">
    <w:abstractNumId w:val="21"/>
  </w:num>
  <w:num w:numId="45">
    <w:abstractNumId w:val="36"/>
  </w:num>
  <w:num w:numId="46">
    <w:abstractNumId w:val="37"/>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hristian Buhle">
    <w15:presenceInfo w15:providerId="None" w15:userId="Christian Buh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intFractionalCharacterWidth/>
  <w:embedSystemFonts/>
  <w:hideSpellingErrors/>
  <w:hideGrammaticalErrors/>
  <w:activeWritingStyle w:appName="MSWord" w:lang="de-DE" w:vendorID="64" w:dllVersion="131078" w:nlCheck="1" w:checkStyle="0"/>
  <w:activeWritingStyle w:appName="MSWord" w:lang="en-US"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79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B29C7"/>
    <w:rsid w:val="00001BC0"/>
    <w:rsid w:val="000058C1"/>
    <w:rsid w:val="000334CD"/>
    <w:rsid w:val="00040C02"/>
    <w:rsid w:val="00045EB5"/>
    <w:rsid w:val="0005403D"/>
    <w:rsid w:val="00055A58"/>
    <w:rsid w:val="00081A1D"/>
    <w:rsid w:val="000829E2"/>
    <w:rsid w:val="000959A4"/>
    <w:rsid w:val="000B083A"/>
    <w:rsid w:val="000B775B"/>
    <w:rsid w:val="000C167B"/>
    <w:rsid w:val="000C2A9F"/>
    <w:rsid w:val="000D0422"/>
    <w:rsid w:val="000D2765"/>
    <w:rsid w:val="000E26F3"/>
    <w:rsid w:val="000E61FF"/>
    <w:rsid w:val="000E76E7"/>
    <w:rsid w:val="00102478"/>
    <w:rsid w:val="00103715"/>
    <w:rsid w:val="0010429B"/>
    <w:rsid w:val="00110B7A"/>
    <w:rsid w:val="001253EA"/>
    <w:rsid w:val="0013023D"/>
    <w:rsid w:val="00133915"/>
    <w:rsid w:val="00142A52"/>
    <w:rsid w:val="0015287C"/>
    <w:rsid w:val="00157E51"/>
    <w:rsid w:val="00160225"/>
    <w:rsid w:val="00177634"/>
    <w:rsid w:val="001923B1"/>
    <w:rsid w:val="001A6E1E"/>
    <w:rsid w:val="001B0165"/>
    <w:rsid w:val="001C63D6"/>
    <w:rsid w:val="001C6FEB"/>
    <w:rsid w:val="001D497D"/>
    <w:rsid w:val="001D578D"/>
    <w:rsid w:val="001E2ADF"/>
    <w:rsid w:val="001E7362"/>
    <w:rsid w:val="001E7C0A"/>
    <w:rsid w:val="001F03AD"/>
    <w:rsid w:val="00203B67"/>
    <w:rsid w:val="00207BAA"/>
    <w:rsid w:val="0022385B"/>
    <w:rsid w:val="00223FDC"/>
    <w:rsid w:val="00230EA0"/>
    <w:rsid w:val="002344C6"/>
    <w:rsid w:val="0023527E"/>
    <w:rsid w:val="00240A60"/>
    <w:rsid w:val="00245187"/>
    <w:rsid w:val="00261A37"/>
    <w:rsid w:val="002661D5"/>
    <w:rsid w:val="00266208"/>
    <w:rsid w:val="00266FC5"/>
    <w:rsid w:val="00271667"/>
    <w:rsid w:val="00274058"/>
    <w:rsid w:val="00280FFA"/>
    <w:rsid w:val="00295082"/>
    <w:rsid w:val="002A3A81"/>
    <w:rsid w:val="002A4E28"/>
    <w:rsid w:val="002B0323"/>
    <w:rsid w:val="002B42B0"/>
    <w:rsid w:val="002C067C"/>
    <w:rsid w:val="002D13A6"/>
    <w:rsid w:val="002D57D2"/>
    <w:rsid w:val="002D599C"/>
    <w:rsid w:val="002E2B81"/>
    <w:rsid w:val="002E6027"/>
    <w:rsid w:val="002F533A"/>
    <w:rsid w:val="002F7BA2"/>
    <w:rsid w:val="003012F1"/>
    <w:rsid w:val="003056DC"/>
    <w:rsid w:val="00307BC7"/>
    <w:rsid w:val="00312830"/>
    <w:rsid w:val="00323E1B"/>
    <w:rsid w:val="0033197B"/>
    <w:rsid w:val="00333B11"/>
    <w:rsid w:val="00350EA4"/>
    <w:rsid w:val="00355DEB"/>
    <w:rsid w:val="00361310"/>
    <w:rsid w:val="00362BE2"/>
    <w:rsid w:val="0036359E"/>
    <w:rsid w:val="003832A1"/>
    <w:rsid w:val="00395183"/>
    <w:rsid w:val="003A51A5"/>
    <w:rsid w:val="003B2FBA"/>
    <w:rsid w:val="003C124F"/>
    <w:rsid w:val="003E4976"/>
    <w:rsid w:val="003F4643"/>
    <w:rsid w:val="003F5248"/>
    <w:rsid w:val="003F6AD2"/>
    <w:rsid w:val="00403E2E"/>
    <w:rsid w:val="00415ED0"/>
    <w:rsid w:val="004201EA"/>
    <w:rsid w:val="00422C77"/>
    <w:rsid w:val="00427A9E"/>
    <w:rsid w:val="00431506"/>
    <w:rsid w:val="004343E6"/>
    <w:rsid w:val="00443808"/>
    <w:rsid w:val="00450027"/>
    <w:rsid w:val="0045320A"/>
    <w:rsid w:val="004539E6"/>
    <w:rsid w:val="00454F8A"/>
    <w:rsid w:val="00465310"/>
    <w:rsid w:val="00476D6D"/>
    <w:rsid w:val="00476F98"/>
    <w:rsid w:val="00491969"/>
    <w:rsid w:val="00495C46"/>
    <w:rsid w:val="004B29C7"/>
    <w:rsid w:val="004C0097"/>
    <w:rsid w:val="004C0B21"/>
    <w:rsid w:val="004C14C5"/>
    <w:rsid w:val="004C3424"/>
    <w:rsid w:val="0050331E"/>
    <w:rsid w:val="00506F66"/>
    <w:rsid w:val="005177F2"/>
    <w:rsid w:val="00525F3D"/>
    <w:rsid w:val="0052626F"/>
    <w:rsid w:val="00536642"/>
    <w:rsid w:val="00547CD3"/>
    <w:rsid w:val="00551F65"/>
    <w:rsid w:val="005570D1"/>
    <w:rsid w:val="005647AF"/>
    <w:rsid w:val="005839C7"/>
    <w:rsid w:val="00584A6F"/>
    <w:rsid w:val="005875EE"/>
    <w:rsid w:val="005A347E"/>
    <w:rsid w:val="005A7D64"/>
    <w:rsid w:val="005B64E8"/>
    <w:rsid w:val="005B73E4"/>
    <w:rsid w:val="005C1B1C"/>
    <w:rsid w:val="005D0227"/>
    <w:rsid w:val="005D049D"/>
    <w:rsid w:val="005D2725"/>
    <w:rsid w:val="005D496D"/>
    <w:rsid w:val="005E087F"/>
    <w:rsid w:val="005F27E3"/>
    <w:rsid w:val="006016B5"/>
    <w:rsid w:val="00606A0E"/>
    <w:rsid w:val="00607E8B"/>
    <w:rsid w:val="00614881"/>
    <w:rsid w:val="00615D18"/>
    <w:rsid w:val="00621393"/>
    <w:rsid w:val="00632447"/>
    <w:rsid w:val="00635DCF"/>
    <w:rsid w:val="0064381E"/>
    <w:rsid w:val="00666E04"/>
    <w:rsid w:val="00671243"/>
    <w:rsid w:val="00682F0E"/>
    <w:rsid w:val="006A12AD"/>
    <w:rsid w:val="006A1DED"/>
    <w:rsid w:val="006A78F1"/>
    <w:rsid w:val="006B260D"/>
    <w:rsid w:val="006B46EB"/>
    <w:rsid w:val="006B7123"/>
    <w:rsid w:val="006C56D8"/>
    <w:rsid w:val="006C67A7"/>
    <w:rsid w:val="006D0076"/>
    <w:rsid w:val="006D54BE"/>
    <w:rsid w:val="006D5C01"/>
    <w:rsid w:val="006D5D8D"/>
    <w:rsid w:val="006D74A8"/>
    <w:rsid w:val="006E093E"/>
    <w:rsid w:val="006E309C"/>
    <w:rsid w:val="00712B98"/>
    <w:rsid w:val="00714E10"/>
    <w:rsid w:val="00725832"/>
    <w:rsid w:val="00730B3D"/>
    <w:rsid w:val="0073148E"/>
    <w:rsid w:val="00731F4A"/>
    <w:rsid w:val="007359D6"/>
    <w:rsid w:val="00736329"/>
    <w:rsid w:val="0074176A"/>
    <w:rsid w:val="00741DA7"/>
    <w:rsid w:val="00741DD1"/>
    <w:rsid w:val="00745C9E"/>
    <w:rsid w:val="00750857"/>
    <w:rsid w:val="00755D37"/>
    <w:rsid w:val="00763BEF"/>
    <w:rsid w:val="0076621E"/>
    <w:rsid w:val="00776694"/>
    <w:rsid w:val="00776B8E"/>
    <w:rsid w:val="0077745F"/>
    <w:rsid w:val="00777EEB"/>
    <w:rsid w:val="00781080"/>
    <w:rsid w:val="007858D7"/>
    <w:rsid w:val="00791702"/>
    <w:rsid w:val="007939A9"/>
    <w:rsid w:val="007959DB"/>
    <w:rsid w:val="007A3669"/>
    <w:rsid w:val="007A3C27"/>
    <w:rsid w:val="007B016A"/>
    <w:rsid w:val="007B2020"/>
    <w:rsid w:val="007B6825"/>
    <w:rsid w:val="007C4DDD"/>
    <w:rsid w:val="007E0FE1"/>
    <w:rsid w:val="007E3E61"/>
    <w:rsid w:val="0080173E"/>
    <w:rsid w:val="00801CF3"/>
    <w:rsid w:val="0080591C"/>
    <w:rsid w:val="00813B9C"/>
    <w:rsid w:val="008207F7"/>
    <w:rsid w:val="00822676"/>
    <w:rsid w:val="00824A42"/>
    <w:rsid w:val="00825115"/>
    <w:rsid w:val="00830781"/>
    <w:rsid w:val="00846E10"/>
    <w:rsid w:val="00850F78"/>
    <w:rsid w:val="00851A35"/>
    <w:rsid w:val="008567AC"/>
    <w:rsid w:val="00872132"/>
    <w:rsid w:val="00873C21"/>
    <w:rsid w:val="00880F0C"/>
    <w:rsid w:val="008951A1"/>
    <w:rsid w:val="008A692A"/>
    <w:rsid w:val="008B00DB"/>
    <w:rsid w:val="008D01F9"/>
    <w:rsid w:val="008E2F3C"/>
    <w:rsid w:val="008F04B2"/>
    <w:rsid w:val="00901D6D"/>
    <w:rsid w:val="00904139"/>
    <w:rsid w:val="00904FDA"/>
    <w:rsid w:val="00905CA0"/>
    <w:rsid w:val="00927237"/>
    <w:rsid w:val="009274BD"/>
    <w:rsid w:val="00927750"/>
    <w:rsid w:val="0093232F"/>
    <w:rsid w:val="00952DBE"/>
    <w:rsid w:val="00954344"/>
    <w:rsid w:val="009569BA"/>
    <w:rsid w:val="00981DB0"/>
    <w:rsid w:val="00994002"/>
    <w:rsid w:val="0099634E"/>
    <w:rsid w:val="009A1E63"/>
    <w:rsid w:val="009B046D"/>
    <w:rsid w:val="009B2A4F"/>
    <w:rsid w:val="009B75E7"/>
    <w:rsid w:val="009C32A3"/>
    <w:rsid w:val="009C612E"/>
    <w:rsid w:val="009D37FC"/>
    <w:rsid w:val="009D78E3"/>
    <w:rsid w:val="00A0227B"/>
    <w:rsid w:val="00A02E81"/>
    <w:rsid w:val="00A124F4"/>
    <w:rsid w:val="00A17058"/>
    <w:rsid w:val="00A257D4"/>
    <w:rsid w:val="00A37095"/>
    <w:rsid w:val="00A51967"/>
    <w:rsid w:val="00A548B9"/>
    <w:rsid w:val="00A64CFA"/>
    <w:rsid w:val="00A77F86"/>
    <w:rsid w:val="00A828FA"/>
    <w:rsid w:val="00A84913"/>
    <w:rsid w:val="00A854F7"/>
    <w:rsid w:val="00A96C21"/>
    <w:rsid w:val="00AA1C40"/>
    <w:rsid w:val="00AA2192"/>
    <w:rsid w:val="00AB4316"/>
    <w:rsid w:val="00AC2798"/>
    <w:rsid w:val="00AC3B31"/>
    <w:rsid w:val="00AC7578"/>
    <w:rsid w:val="00AD09DD"/>
    <w:rsid w:val="00AD3354"/>
    <w:rsid w:val="00AE0018"/>
    <w:rsid w:val="00AE471D"/>
    <w:rsid w:val="00AF375D"/>
    <w:rsid w:val="00B00C33"/>
    <w:rsid w:val="00B01982"/>
    <w:rsid w:val="00B021F4"/>
    <w:rsid w:val="00B07FC2"/>
    <w:rsid w:val="00B20417"/>
    <w:rsid w:val="00B2132F"/>
    <w:rsid w:val="00B30157"/>
    <w:rsid w:val="00B3103B"/>
    <w:rsid w:val="00B773AB"/>
    <w:rsid w:val="00B800E1"/>
    <w:rsid w:val="00B91629"/>
    <w:rsid w:val="00BA04AF"/>
    <w:rsid w:val="00BA2E5D"/>
    <w:rsid w:val="00BA4204"/>
    <w:rsid w:val="00BD09BB"/>
    <w:rsid w:val="00BE21C2"/>
    <w:rsid w:val="00BE25FA"/>
    <w:rsid w:val="00BE40BA"/>
    <w:rsid w:val="00BF0B19"/>
    <w:rsid w:val="00BF1405"/>
    <w:rsid w:val="00BF36B8"/>
    <w:rsid w:val="00BF7240"/>
    <w:rsid w:val="00BF7429"/>
    <w:rsid w:val="00C013F5"/>
    <w:rsid w:val="00C02729"/>
    <w:rsid w:val="00C03298"/>
    <w:rsid w:val="00C04886"/>
    <w:rsid w:val="00C155B7"/>
    <w:rsid w:val="00C17FBA"/>
    <w:rsid w:val="00C26A44"/>
    <w:rsid w:val="00C33AF6"/>
    <w:rsid w:val="00C42E15"/>
    <w:rsid w:val="00C42FF9"/>
    <w:rsid w:val="00C4432B"/>
    <w:rsid w:val="00C452AF"/>
    <w:rsid w:val="00C55652"/>
    <w:rsid w:val="00C74809"/>
    <w:rsid w:val="00C80603"/>
    <w:rsid w:val="00C930FD"/>
    <w:rsid w:val="00C93C65"/>
    <w:rsid w:val="00C94E5A"/>
    <w:rsid w:val="00C9590A"/>
    <w:rsid w:val="00C97648"/>
    <w:rsid w:val="00CA628E"/>
    <w:rsid w:val="00CB60B0"/>
    <w:rsid w:val="00CB7C36"/>
    <w:rsid w:val="00CC19D6"/>
    <w:rsid w:val="00CC40E7"/>
    <w:rsid w:val="00CC483E"/>
    <w:rsid w:val="00CC5F6F"/>
    <w:rsid w:val="00CD1157"/>
    <w:rsid w:val="00CE5DBF"/>
    <w:rsid w:val="00CE608B"/>
    <w:rsid w:val="00D0102B"/>
    <w:rsid w:val="00D0636C"/>
    <w:rsid w:val="00D0664B"/>
    <w:rsid w:val="00D1109E"/>
    <w:rsid w:val="00D242A9"/>
    <w:rsid w:val="00D27D80"/>
    <w:rsid w:val="00D37269"/>
    <w:rsid w:val="00D46FA9"/>
    <w:rsid w:val="00D535C2"/>
    <w:rsid w:val="00D57632"/>
    <w:rsid w:val="00D609A2"/>
    <w:rsid w:val="00D64573"/>
    <w:rsid w:val="00D91606"/>
    <w:rsid w:val="00D93D8B"/>
    <w:rsid w:val="00DA6254"/>
    <w:rsid w:val="00DA7C53"/>
    <w:rsid w:val="00DA7FD4"/>
    <w:rsid w:val="00DB499A"/>
    <w:rsid w:val="00DC3C60"/>
    <w:rsid w:val="00DE0B86"/>
    <w:rsid w:val="00DE0C78"/>
    <w:rsid w:val="00DE3E55"/>
    <w:rsid w:val="00DF7347"/>
    <w:rsid w:val="00E16F08"/>
    <w:rsid w:val="00E306CA"/>
    <w:rsid w:val="00E31F1F"/>
    <w:rsid w:val="00E33EB5"/>
    <w:rsid w:val="00E377E2"/>
    <w:rsid w:val="00E47F06"/>
    <w:rsid w:val="00E61876"/>
    <w:rsid w:val="00E84F1A"/>
    <w:rsid w:val="00E8643A"/>
    <w:rsid w:val="00E919C9"/>
    <w:rsid w:val="00E9564B"/>
    <w:rsid w:val="00EA69EF"/>
    <w:rsid w:val="00EA78A2"/>
    <w:rsid w:val="00EB08E7"/>
    <w:rsid w:val="00EC2B44"/>
    <w:rsid w:val="00ED1DFD"/>
    <w:rsid w:val="00ED5333"/>
    <w:rsid w:val="00ED562B"/>
    <w:rsid w:val="00ED7EA8"/>
    <w:rsid w:val="00EF5177"/>
    <w:rsid w:val="00F02524"/>
    <w:rsid w:val="00F06F63"/>
    <w:rsid w:val="00F11BBF"/>
    <w:rsid w:val="00F12332"/>
    <w:rsid w:val="00F21A9A"/>
    <w:rsid w:val="00F2334F"/>
    <w:rsid w:val="00F25B29"/>
    <w:rsid w:val="00F30D1B"/>
    <w:rsid w:val="00F323A9"/>
    <w:rsid w:val="00F372BE"/>
    <w:rsid w:val="00F46FFE"/>
    <w:rsid w:val="00F53736"/>
    <w:rsid w:val="00F61B05"/>
    <w:rsid w:val="00F80CC9"/>
    <w:rsid w:val="00F834EF"/>
    <w:rsid w:val="00F866C7"/>
    <w:rsid w:val="00F96743"/>
    <w:rsid w:val="00FB2B0F"/>
    <w:rsid w:val="00FD26BE"/>
    <w:rsid w:val="00FE116F"/>
    <w:rsid w:val="00FE4AE9"/>
    <w:rsid w:val="00FE5C46"/>
    <w:rsid w:val="00FE7256"/>
    <w:rsid w:val="00FF0667"/>
    <w:rsid w:val="00FF3085"/>
    <w:rsid w:val="00FF4F87"/>
    <w:rsid w:val="00FF6182"/>
    <w:rsid w:val="00FF7FD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9873"/>
    <o:shapelayout v:ext="edit">
      <o:idmap v:ext="edit" data="1"/>
    </o:shapelayout>
  </w:shapeDefaults>
  <w:decimalSymbol w:val=","/>
  <w:listSeparator w:val=";"/>
  <w14:docId w14:val="01195868"/>
  <w15:docId w15:val="{95A71C79-A4D2-4A41-9C02-9E18350E5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B46EB"/>
    <w:rPr>
      <w:rFonts w:ascii="Arial" w:hAnsi="Arial"/>
      <w:sz w:val="22"/>
      <w:szCs w:val="22"/>
    </w:rPr>
  </w:style>
  <w:style w:type="paragraph" w:styleId="berschrift1">
    <w:name w:val="heading 1"/>
    <w:basedOn w:val="Standard"/>
    <w:next w:val="Standardeinzug"/>
    <w:qFormat/>
    <w:rsid w:val="00A02E81"/>
    <w:pPr>
      <w:keepNext/>
      <w:numPr>
        <w:numId w:val="5"/>
      </w:numPr>
      <w:spacing w:before="480" w:after="120"/>
      <w:outlineLvl w:val="0"/>
    </w:pPr>
    <w:rPr>
      <w:b/>
      <w:kern w:val="28"/>
      <w:sz w:val="36"/>
    </w:rPr>
  </w:style>
  <w:style w:type="paragraph" w:styleId="berschrift2">
    <w:name w:val="heading 2"/>
    <w:basedOn w:val="berschrift1"/>
    <w:next w:val="Standardeinzug"/>
    <w:qFormat/>
    <w:pPr>
      <w:numPr>
        <w:ilvl w:val="1"/>
      </w:numPr>
      <w:spacing w:before="360"/>
      <w:outlineLvl w:val="1"/>
    </w:pPr>
    <w:rPr>
      <w:sz w:val="28"/>
    </w:rPr>
  </w:style>
  <w:style w:type="paragraph" w:styleId="berschrift3">
    <w:name w:val="heading 3"/>
    <w:basedOn w:val="berschrift2"/>
    <w:next w:val="Standardeinzug"/>
    <w:qFormat/>
    <w:pPr>
      <w:numPr>
        <w:ilvl w:val="2"/>
      </w:numPr>
      <w:spacing w:before="240"/>
      <w:outlineLvl w:val="2"/>
    </w:pPr>
    <w:rPr>
      <w:sz w:val="26"/>
    </w:rPr>
  </w:style>
  <w:style w:type="paragraph" w:styleId="berschrift4">
    <w:name w:val="heading 4"/>
    <w:basedOn w:val="berschrift3"/>
    <w:next w:val="Standardeinzug"/>
    <w:qFormat/>
    <w:pPr>
      <w:numPr>
        <w:ilvl w:val="3"/>
      </w:numPr>
      <w:outlineLvl w:val="3"/>
    </w:pPr>
    <w:rPr>
      <w:sz w:val="22"/>
    </w:rPr>
  </w:style>
  <w:style w:type="paragraph" w:styleId="berschrift5">
    <w:name w:val="heading 5"/>
    <w:basedOn w:val="berschrift3"/>
    <w:next w:val="Standardeinzug"/>
    <w:qFormat/>
    <w:pPr>
      <w:numPr>
        <w:ilvl w:val="4"/>
      </w:numPr>
      <w:outlineLvl w:val="4"/>
    </w:pPr>
    <w:rPr>
      <w:sz w:val="22"/>
    </w:rPr>
  </w:style>
  <w:style w:type="paragraph" w:styleId="berschrift6">
    <w:name w:val="heading 6"/>
    <w:basedOn w:val="berschrift3"/>
    <w:next w:val="Standard"/>
    <w:qFormat/>
    <w:pPr>
      <w:numPr>
        <w:ilvl w:val="5"/>
      </w:numPr>
      <w:tabs>
        <w:tab w:val="left" w:pos="1304"/>
      </w:tabs>
      <w:outlineLvl w:val="5"/>
    </w:pPr>
    <w:rPr>
      <w:sz w:val="22"/>
    </w:rPr>
  </w:style>
  <w:style w:type="paragraph" w:styleId="berschrift7">
    <w:name w:val="heading 7"/>
    <w:basedOn w:val="berschrift3"/>
    <w:next w:val="Standard"/>
    <w:qFormat/>
    <w:pPr>
      <w:numPr>
        <w:ilvl w:val="6"/>
      </w:numPr>
      <w:tabs>
        <w:tab w:val="left" w:pos="1474"/>
      </w:tabs>
      <w:outlineLvl w:val="6"/>
    </w:pPr>
    <w:rPr>
      <w:sz w:val="22"/>
    </w:rPr>
  </w:style>
  <w:style w:type="paragraph" w:styleId="berschrift8">
    <w:name w:val="heading 8"/>
    <w:basedOn w:val="berschrift3"/>
    <w:next w:val="Standard"/>
    <w:qFormat/>
    <w:pPr>
      <w:numPr>
        <w:ilvl w:val="7"/>
      </w:numPr>
      <w:tabs>
        <w:tab w:val="left" w:pos="1644"/>
      </w:tabs>
      <w:outlineLvl w:val="7"/>
    </w:pPr>
    <w:rPr>
      <w:sz w:val="22"/>
    </w:rPr>
  </w:style>
  <w:style w:type="paragraph" w:styleId="berschrift9">
    <w:name w:val="heading 9"/>
    <w:basedOn w:val="berschrift3"/>
    <w:next w:val="Standard"/>
    <w:qFormat/>
    <w:pPr>
      <w:numPr>
        <w:ilvl w:val="8"/>
      </w:numPr>
      <w:tabs>
        <w:tab w:val="left" w:pos="1814"/>
      </w:tabs>
      <w:outlineLvl w:val="8"/>
    </w:pPr>
    <w:rPr>
      <w:sz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einzug">
    <w:name w:val="Normal Indent"/>
    <w:basedOn w:val="Standard"/>
    <w:pPr>
      <w:spacing w:before="120" w:after="120"/>
      <w:ind w:left="1134"/>
    </w:pPr>
  </w:style>
  <w:style w:type="paragraph" w:styleId="Fuzeile">
    <w:name w:val="footer"/>
    <w:basedOn w:val="Standard"/>
    <w:pPr>
      <w:tabs>
        <w:tab w:val="center" w:pos="4536"/>
        <w:tab w:val="right" w:pos="9072"/>
      </w:tabs>
    </w:pPr>
  </w:style>
  <w:style w:type="paragraph" w:styleId="Kopfzeile">
    <w:name w:val="header"/>
    <w:basedOn w:val="Standard"/>
    <w:link w:val="KopfzeileZchn"/>
    <w:pPr>
      <w:keepLines/>
      <w:tabs>
        <w:tab w:val="center" w:pos="4320"/>
        <w:tab w:val="right" w:pos="8640"/>
      </w:tabs>
    </w:pPr>
    <w:rPr>
      <w:sz w:val="24"/>
    </w:rPr>
  </w:style>
  <w:style w:type="character" w:styleId="Funotenzeichen">
    <w:name w:val="footnote reference"/>
    <w:semiHidden/>
    <w:rPr>
      <w:position w:val="6"/>
      <w:sz w:val="16"/>
    </w:rPr>
  </w:style>
  <w:style w:type="paragraph" w:styleId="Funotentext">
    <w:name w:val="footnote text"/>
    <w:basedOn w:val="Standard"/>
    <w:semiHidden/>
  </w:style>
  <w:style w:type="paragraph" w:customStyle="1" w:styleId="Text">
    <w:name w:val="Text"/>
    <w:pPr>
      <w:jc w:val="both"/>
    </w:pPr>
    <w:rPr>
      <w:rFonts w:ascii="Arial" w:hAnsi="Arial"/>
      <w:color w:val="000000"/>
      <w:sz w:val="16"/>
    </w:rPr>
  </w:style>
  <w:style w:type="paragraph" w:customStyle="1" w:styleId="Textkrper-Einzug21">
    <w:name w:val="Textkörper-Einzug 21"/>
    <w:basedOn w:val="Standard"/>
    <w:pPr>
      <w:widowControl w:val="0"/>
      <w:tabs>
        <w:tab w:val="left" w:pos="4536"/>
        <w:tab w:val="left" w:pos="6379"/>
      </w:tabs>
      <w:ind w:left="142" w:hanging="142"/>
    </w:pPr>
    <w:rPr>
      <w:rFonts w:ascii="Times New Roman" w:hAnsi="Times New Roman"/>
    </w:rPr>
  </w:style>
  <w:style w:type="paragraph" w:styleId="Verzeichnis1">
    <w:name w:val="toc 1"/>
    <w:basedOn w:val="Standard"/>
    <w:next w:val="Standard"/>
    <w:semiHidden/>
    <w:pPr>
      <w:tabs>
        <w:tab w:val="left" w:pos="1134"/>
        <w:tab w:val="right" w:pos="9356"/>
      </w:tabs>
      <w:spacing w:before="240"/>
      <w:ind w:left="1134" w:right="1134" w:hanging="1134"/>
    </w:pPr>
    <w:rPr>
      <w:b/>
      <w:sz w:val="24"/>
    </w:rPr>
  </w:style>
  <w:style w:type="paragraph" w:styleId="Verzeichnis2">
    <w:name w:val="toc 2"/>
    <w:basedOn w:val="Verzeichnis1"/>
    <w:next w:val="Standard"/>
    <w:semiHidden/>
    <w:pPr>
      <w:spacing w:before="0"/>
    </w:pPr>
    <w:rPr>
      <w:noProof/>
      <w:sz w:val="22"/>
    </w:rPr>
  </w:style>
  <w:style w:type="paragraph" w:styleId="Verzeichnis3">
    <w:name w:val="toc 3"/>
    <w:basedOn w:val="Verzeichnis2"/>
    <w:next w:val="Standard"/>
    <w:semiHidden/>
    <w:rPr>
      <w:b w:val="0"/>
    </w:rPr>
  </w:style>
  <w:style w:type="paragraph" w:styleId="Verzeichnis4">
    <w:name w:val="toc 4"/>
    <w:basedOn w:val="Verzeichnis3"/>
    <w:next w:val="Standard"/>
    <w:semiHidden/>
  </w:style>
  <w:style w:type="paragraph" w:styleId="Verzeichnis5">
    <w:name w:val="toc 5"/>
    <w:basedOn w:val="Verzeichnis3"/>
    <w:next w:val="Standard"/>
    <w:semiHidden/>
  </w:style>
  <w:style w:type="paragraph" w:styleId="Verzeichnis6">
    <w:name w:val="toc 6"/>
    <w:basedOn w:val="Verzeichnis3"/>
    <w:next w:val="Standard"/>
    <w:semiHidden/>
    <w:pPr>
      <w:tabs>
        <w:tab w:val="clear" w:pos="1134"/>
        <w:tab w:val="left" w:pos="1304"/>
      </w:tabs>
      <w:ind w:left="1304" w:hanging="1304"/>
    </w:pPr>
  </w:style>
  <w:style w:type="paragraph" w:styleId="Verzeichnis7">
    <w:name w:val="toc 7"/>
    <w:basedOn w:val="Verzeichnis3"/>
    <w:next w:val="Standard"/>
    <w:semiHidden/>
    <w:pPr>
      <w:tabs>
        <w:tab w:val="clear" w:pos="1134"/>
        <w:tab w:val="left" w:pos="1474"/>
      </w:tabs>
      <w:ind w:left="1474" w:hanging="1474"/>
    </w:pPr>
  </w:style>
  <w:style w:type="paragraph" w:styleId="Verzeichnis8">
    <w:name w:val="toc 8"/>
    <w:basedOn w:val="Verzeichnis3"/>
    <w:next w:val="Standard"/>
    <w:semiHidden/>
    <w:pPr>
      <w:tabs>
        <w:tab w:val="clear" w:pos="1134"/>
        <w:tab w:val="left" w:pos="1644"/>
      </w:tabs>
      <w:ind w:left="1644" w:hanging="1644"/>
    </w:pPr>
  </w:style>
  <w:style w:type="paragraph" w:styleId="Verzeichnis9">
    <w:name w:val="toc 9"/>
    <w:basedOn w:val="Verzeichnis3"/>
    <w:next w:val="Standard"/>
    <w:semiHidden/>
    <w:pPr>
      <w:tabs>
        <w:tab w:val="clear" w:pos="1134"/>
        <w:tab w:val="left" w:pos="1814"/>
      </w:tabs>
      <w:ind w:left="1814" w:hanging="1814"/>
    </w:pPr>
  </w:style>
  <w:style w:type="character" w:styleId="Hyperlink">
    <w:name w:val="Hyperlink"/>
    <w:rPr>
      <w:color w:val="0000FF"/>
      <w:u w:val="none"/>
    </w:rPr>
  </w:style>
  <w:style w:type="paragraph" w:styleId="Dokumentstruktur">
    <w:name w:val="Document Map"/>
    <w:basedOn w:val="Standard"/>
    <w:semiHidden/>
    <w:pPr>
      <w:shd w:val="clear" w:color="auto" w:fill="000080"/>
    </w:pPr>
    <w:rPr>
      <w:rFonts w:ascii="Tahoma" w:hAnsi="Tahoma"/>
    </w:rPr>
  </w:style>
  <w:style w:type="character" w:styleId="Seitenzahl">
    <w:name w:val="page number"/>
    <w:basedOn w:val="Absatz-Standardschriftart"/>
  </w:style>
  <w:style w:type="character" w:styleId="BesuchterLink">
    <w:name w:val="FollowedHyperlink"/>
    <w:rPr>
      <w:color w:val="800080"/>
      <w:u w:val="single"/>
    </w:rPr>
  </w:style>
  <w:style w:type="paragraph" w:styleId="Textkrper">
    <w:name w:val="Body Text"/>
    <w:basedOn w:val="Standard"/>
    <w:pPr>
      <w:spacing w:after="240"/>
    </w:pPr>
  </w:style>
  <w:style w:type="paragraph" w:customStyle="1" w:styleId="Formatvorlage1">
    <w:name w:val="Formatvorlage1"/>
    <w:basedOn w:val="berschrift5"/>
    <w:pPr>
      <w:numPr>
        <w:numId w:val="1"/>
      </w:numPr>
    </w:pPr>
    <w:rPr>
      <w:color w:val="000000"/>
      <w:sz w:val="24"/>
    </w:rPr>
  </w:style>
  <w:style w:type="paragraph" w:styleId="Textkrper3">
    <w:name w:val="Body Text 3"/>
    <w:basedOn w:val="Standard"/>
    <w:pPr>
      <w:framePr w:w="1191" w:h="3799" w:wrap="around" w:vAnchor="page" w:hAnchor="page" w:x="239" w:y="7145"/>
      <w:spacing w:after="40" w:line="170" w:lineRule="exact"/>
      <w:jc w:val="both"/>
      <w:textDirection w:val="btLr"/>
    </w:pPr>
    <w:rPr>
      <w:sz w:val="16"/>
    </w:rPr>
  </w:style>
  <w:style w:type="paragraph" w:styleId="Textkrper-Einzug3">
    <w:name w:val="Body Text Indent 3"/>
    <w:basedOn w:val="Standard"/>
    <w:pPr>
      <w:ind w:hanging="6"/>
    </w:pPr>
    <w:rPr>
      <w:sz w:val="24"/>
    </w:rPr>
  </w:style>
  <w:style w:type="paragraph" w:styleId="Textkrper-Zeileneinzug">
    <w:name w:val="Body Text Indent"/>
    <w:basedOn w:val="Textkrper"/>
    <w:pPr>
      <w:spacing w:before="120" w:after="120"/>
      <w:ind w:left="1134"/>
    </w:pPr>
  </w:style>
  <w:style w:type="paragraph" w:styleId="Textkrper2">
    <w:name w:val="Body Text 2"/>
    <w:basedOn w:val="Standard"/>
    <w:pPr>
      <w:framePr w:w="1191" w:h="4026" w:hRule="exact" w:wrap="around" w:vAnchor="page" w:hAnchor="page" w:x="239" w:yAlign="center"/>
      <w:pBdr>
        <w:top w:val="single" w:sz="6" w:space="1" w:color="auto"/>
        <w:left w:val="single" w:sz="6" w:space="1" w:color="auto"/>
        <w:bottom w:val="single" w:sz="6" w:space="1" w:color="auto"/>
        <w:right w:val="single" w:sz="6" w:space="1" w:color="auto"/>
      </w:pBdr>
      <w:spacing w:line="180" w:lineRule="exact"/>
      <w:jc w:val="center"/>
      <w:textDirection w:val="btLr"/>
    </w:pPr>
    <w:rPr>
      <w:sz w:val="16"/>
    </w:rPr>
  </w:style>
  <w:style w:type="paragraph" w:customStyle="1" w:styleId="Nummernaufzhlung">
    <w:name w:val="Nummernaufzählung"/>
    <w:basedOn w:val="Standardeinzug"/>
    <w:next w:val="Standardeinzug"/>
    <w:pPr>
      <w:numPr>
        <w:numId w:val="2"/>
      </w:numPr>
      <w:spacing w:before="0"/>
    </w:pPr>
  </w:style>
  <w:style w:type="paragraph" w:styleId="Titel">
    <w:name w:val="Title"/>
    <w:basedOn w:val="Standard"/>
    <w:qFormat/>
    <w:pPr>
      <w:spacing w:before="240" w:after="60"/>
      <w:jc w:val="center"/>
      <w:outlineLvl w:val="0"/>
    </w:pPr>
    <w:rPr>
      <w:b/>
      <w:kern w:val="28"/>
      <w:sz w:val="28"/>
    </w:rPr>
  </w:style>
  <w:style w:type="paragraph" w:customStyle="1" w:styleId="Punktaufzhlung">
    <w:name w:val="Punktaufzählung"/>
    <w:basedOn w:val="Standardeinzug"/>
    <w:next w:val="Standardeinzug"/>
    <w:pPr>
      <w:numPr>
        <w:numId w:val="3"/>
      </w:numPr>
      <w:tabs>
        <w:tab w:val="left" w:pos="1701"/>
      </w:tabs>
      <w:spacing w:before="0"/>
      <w:ind w:left="3119" w:hanging="1701"/>
    </w:pPr>
  </w:style>
  <w:style w:type="paragraph" w:customStyle="1" w:styleId="Strichaufzhlung">
    <w:name w:val="Strichaufzählung"/>
    <w:basedOn w:val="Standardeinzug"/>
    <w:next w:val="Standardeinzug"/>
    <w:pPr>
      <w:numPr>
        <w:numId w:val="4"/>
      </w:numPr>
      <w:spacing w:before="0"/>
    </w:pPr>
  </w:style>
  <w:style w:type="paragraph" w:styleId="Untertitel">
    <w:name w:val="Subtitle"/>
    <w:basedOn w:val="Standard"/>
    <w:qFormat/>
    <w:pPr>
      <w:widowControl w:val="0"/>
      <w:ind w:left="851"/>
      <w:outlineLvl w:val="0"/>
    </w:pPr>
    <w:rPr>
      <w:color w:val="000000"/>
      <w:sz w:val="28"/>
    </w:rPr>
  </w:style>
  <w:style w:type="paragraph" w:styleId="Index1">
    <w:name w:val="index 1"/>
    <w:basedOn w:val="Standard"/>
    <w:next w:val="Standard"/>
    <w:autoRedefine/>
    <w:semiHidden/>
    <w:pPr>
      <w:ind w:left="220" w:hanging="220"/>
    </w:pPr>
  </w:style>
  <w:style w:type="paragraph" w:styleId="Indexberschrift">
    <w:name w:val="index heading"/>
    <w:basedOn w:val="Standard"/>
    <w:next w:val="Index1"/>
    <w:semiHidden/>
    <w:pPr>
      <w:keepNext/>
    </w:pPr>
    <w:rPr>
      <w:b/>
      <w:sz w:val="24"/>
    </w:rPr>
  </w:style>
  <w:style w:type="paragraph" w:styleId="Abbildungsverzeichnis">
    <w:name w:val="table of figures"/>
    <w:basedOn w:val="Standard"/>
    <w:next w:val="Standard"/>
    <w:semiHidden/>
    <w:pPr>
      <w:tabs>
        <w:tab w:val="left" w:pos="1418"/>
        <w:tab w:val="right" w:pos="9356"/>
      </w:tabs>
      <w:spacing w:after="120"/>
      <w:ind w:left="1418" w:right="1134" w:hanging="1418"/>
    </w:pPr>
  </w:style>
  <w:style w:type="paragraph" w:customStyle="1" w:styleId="Hauptberschrift">
    <w:name w:val="Hauptüberschrift"/>
    <w:basedOn w:val="Titel"/>
    <w:next w:val="berschrift1"/>
    <w:pPr>
      <w:tabs>
        <w:tab w:val="left" w:pos="680"/>
      </w:tabs>
      <w:spacing w:before="0" w:after="480"/>
      <w:ind w:left="680" w:hanging="680"/>
      <w:jc w:val="left"/>
    </w:pPr>
    <w:rPr>
      <w:sz w:val="40"/>
    </w:rPr>
  </w:style>
  <w:style w:type="paragraph" w:styleId="Beschriftung">
    <w:name w:val="caption"/>
    <w:basedOn w:val="Textkrper-Zeileneinzug"/>
    <w:next w:val="Standard"/>
    <w:qFormat/>
    <w:pPr>
      <w:ind w:left="2552" w:hanging="1418"/>
    </w:pPr>
  </w:style>
  <w:style w:type="paragraph" w:styleId="Sprechblasentext">
    <w:name w:val="Balloon Text"/>
    <w:basedOn w:val="Standard"/>
    <w:semiHidden/>
    <w:rPr>
      <w:rFonts w:ascii="Tahoma" w:hAnsi="Tahoma" w:cs="Tahoma"/>
      <w:sz w:val="16"/>
      <w:szCs w:val="16"/>
    </w:rPr>
  </w:style>
  <w:style w:type="table" w:styleId="Tabellenraster">
    <w:name w:val="Table Grid"/>
    <w:basedOn w:val="NormaleTabelle"/>
    <w:uiPriority w:val="59"/>
    <w:rsid w:val="009041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ufzhlungszeichen4">
    <w:name w:val="List Bullet 4"/>
    <w:basedOn w:val="Standard"/>
    <w:autoRedefine/>
    <w:rsid w:val="008B00DB"/>
    <w:pPr>
      <w:numPr>
        <w:numId w:val="8"/>
      </w:numPr>
      <w:spacing w:after="90"/>
    </w:pPr>
    <w:rPr>
      <w:szCs w:val="24"/>
    </w:rPr>
  </w:style>
  <w:style w:type="character" w:customStyle="1" w:styleId="KopfzeileZchn">
    <w:name w:val="Kopfzeile Zchn"/>
    <w:basedOn w:val="Absatz-Standardschriftart"/>
    <w:link w:val="Kopfzeile"/>
    <w:rsid w:val="008B00DB"/>
    <w:rPr>
      <w:rFonts w:ascii="Arial" w:hAnsi="Arial"/>
      <w:sz w:val="24"/>
      <w:szCs w:val="22"/>
    </w:rPr>
  </w:style>
  <w:style w:type="paragraph" w:styleId="Listenabsatz">
    <w:name w:val="List Paragraph"/>
    <w:basedOn w:val="Standard"/>
    <w:uiPriority w:val="34"/>
    <w:qFormat/>
    <w:rsid w:val="00A0227B"/>
    <w:pPr>
      <w:ind w:left="720"/>
      <w:contextualSpacing/>
    </w:pPr>
  </w:style>
  <w:style w:type="character" w:styleId="Platzhaltertext">
    <w:name w:val="Placeholder Text"/>
    <w:basedOn w:val="Absatz-Standardschriftart"/>
    <w:uiPriority w:val="99"/>
    <w:semiHidden/>
    <w:rsid w:val="00F30D1B"/>
    <w:rPr>
      <w:color w:val="808080"/>
    </w:rPr>
  </w:style>
  <w:style w:type="character" w:styleId="Fett">
    <w:name w:val="Strong"/>
    <w:basedOn w:val="Absatz-Standardschriftart"/>
    <w:uiPriority w:val="22"/>
    <w:qFormat/>
    <w:rsid w:val="00BE40BA"/>
    <w:rPr>
      <w:b/>
      <w:bCs/>
    </w:rPr>
  </w:style>
  <w:style w:type="character" w:styleId="Kommentarzeichen">
    <w:name w:val="annotation reference"/>
    <w:basedOn w:val="Absatz-Standardschriftart"/>
    <w:uiPriority w:val="99"/>
    <w:semiHidden/>
    <w:unhideWhenUsed/>
    <w:rsid w:val="001C63D6"/>
    <w:rPr>
      <w:sz w:val="16"/>
      <w:szCs w:val="16"/>
    </w:rPr>
  </w:style>
  <w:style w:type="paragraph" w:styleId="Kommentartext">
    <w:name w:val="annotation text"/>
    <w:basedOn w:val="Standard"/>
    <w:link w:val="KommentartextZchn"/>
    <w:uiPriority w:val="99"/>
    <w:semiHidden/>
    <w:unhideWhenUsed/>
    <w:rsid w:val="001C63D6"/>
    <w:rPr>
      <w:sz w:val="20"/>
      <w:szCs w:val="20"/>
    </w:rPr>
  </w:style>
  <w:style w:type="character" w:customStyle="1" w:styleId="KommentartextZchn">
    <w:name w:val="Kommentartext Zchn"/>
    <w:basedOn w:val="Absatz-Standardschriftart"/>
    <w:link w:val="Kommentartext"/>
    <w:uiPriority w:val="99"/>
    <w:semiHidden/>
    <w:rsid w:val="001C63D6"/>
    <w:rPr>
      <w:rFonts w:ascii="Arial" w:hAnsi="Arial"/>
    </w:rPr>
  </w:style>
  <w:style w:type="paragraph" w:styleId="Kommentarthema">
    <w:name w:val="annotation subject"/>
    <w:basedOn w:val="Kommentartext"/>
    <w:next w:val="Kommentartext"/>
    <w:link w:val="KommentarthemaZchn"/>
    <w:uiPriority w:val="99"/>
    <w:semiHidden/>
    <w:unhideWhenUsed/>
    <w:rsid w:val="001C63D6"/>
    <w:rPr>
      <w:b/>
      <w:bCs/>
    </w:rPr>
  </w:style>
  <w:style w:type="character" w:customStyle="1" w:styleId="KommentarthemaZchn">
    <w:name w:val="Kommentarthema Zchn"/>
    <w:basedOn w:val="KommentartextZchn"/>
    <w:link w:val="Kommentarthema"/>
    <w:uiPriority w:val="99"/>
    <w:semiHidden/>
    <w:rsid w:val="001C63D6"/>
    <w:rPr>
      <w:rFonts w:ascii="Arial" w:hAnsi="Arial"/>
      <w:b/>
      <w:bCs/>
    </w:rPr>
  </w:style>
  <w:style w:type="character" w:styleId="Hervorhebung">
    <w:name w:val="Emphasis"/>
    <w:basedOn w:val="Absatz-Standardschriftart"/>
    <w:uiPriority w:val="20"/>
    <w:qFormat/>
    <w:rsid w:val="00C42E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30843">
      <w:bodyDiv w:val="1"/>
      <w:marLeft w:val="0"/>
      <w:marRight w:val="0"/>
      <w:marTop w:val="0"/>
      <w:marBottom w:val="0"/>
      <w:divBdr>
        <w:top w:val="none" w:sz="0" w:space="0" w:color="auto"/>
        <w:left w:val="none" w:sz="0" w:space="0" w:color="auto"/>
        <w:bottom w:val="none" w:sz="0" w:space="0" w:color="auto"/>
        <w:right w:val="none" w:sz="0" w:space="0" w:color="auto"/>
      </w:divBdr>
    </w:div>
    <w:div w:id="624119720">
      <w:bodyDiv w:val="1"/>
      <w:marLeft w:val="0"/>
      <w:marRight w:val="0"/>
      <w:marTop w:val="0"/>
      <w:marBottom w:val="0"/>
      <w:divBdr>
        <w:top w:val="none" w:sz="0" w:space="0" w:color="auto"/>
        <w:left w:val="none" w:sz="0" w:space="0" w:color="auto"/>
        <w:bottom w:val="none" w:sz="0" w:space="0" w:color="auto"/>
        <w:right w:val="none" w:sz="0" w:space="0" w:color="auto"/>
      </w:divBdr>
    </w:div>
    <w:div w:id="1384408791">
      <w:bodyDiv w:val="1"/>
      <w:marLeft w:val="0"/>
      <w:marRight w:val="0"/>
      <w:marTop w:val="0"/>
      <w:marBottom w:val="0"/>
      <w:divBdr>
        <w:top w:val="none" w:sz="0" w:space="0" w:color="auto"/>
        <w:left w:val="none" w:sz="0" w:space="0" w:color="auto"/>
        <w:bottom w:val="none" w:sz="0" w:space="0" w:color="auto"/>
        <w:right w:val="none" w:sz="0" w:space="0" w:color="auto"/>
      </w:divBdr>
    </w:div>
    <w:div w:id="1981110322">
      <w:bodyDiv w:val="1"/>
      <w:marLeft w:val="0"/>
      <w:marRight w:val="0"/>
      <w:marTop w:val="0"/>
      <w:marBottom w:val="0"/>
      <w:divBdr>
        <w:top w:val="none" w:sz="0" w:space="0" w:color="auto"/>
        <w:left w:val="none" w:sz="0" w:space="0" w:color="auto"/>
        <w:bottom w:val="none" w:sz="0" w:space="0" w:color="auto"/>
        <w:right w:val="none" w:sz="0" w:space="0" w:color="auto"/>
      </w:divBdr>
      <w:divsChild>
        <w:div w:id="57883519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1.xml"/><Relationship Id="rId23" Type="http://schemas.microsoft.com/office/2016/09/relationships/commentsIds" Target="commentsIds.xml"/><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en\Vorlagen\Word\RLS_OFFICE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F195E406479348458D6996EAC83EED6A"/>
        <w:category>
          <w:name w:val="Allgemein"/>
          <w:gallery w:val="placeholder"/>
        </w:category>
        <w:types>
          <w:type w:val="bbPlcHdr"/>
        </w:types>
        <w:behaviors>
          <w:behavior w:val="content"/>
        </w:behaviors>
        <w:guid w:val="{A5BFE637-6A29-439C-A0D9-8E1F2834C8AD}"/>
      </w:docPartPr>
      <w:docPartBody>
        <w:p w:rsidR="0004244B" w:rsidRDefault="009F41BB">
          <w:r w:rsidRPr="009003F4">
            <w:rPr>
              <w:rStyle w:val="Platzhaltertext"/>
            </w:rPr>
            <w:t>[Betreff]</w:t>
          </w:r>
        </w:p>
      </w:docPartBody>
    </w:docPart>
    <w:docPart>
      <w:docPartPr>
        <w:name w:val="63C107A50A344C32AE778284BA0E4327"/>
        <w:category>
          <w:name w:val="Allgemein"/>
          <w:gallery w:val="placeholder"/>
        </w:category>
        <w:types>
          <w:type w:val="bbPlcHdr"/>
        </w:types>
        <w:behaviors>
          <w:behavior w:val="content"/>
        </w:behaviors>
        <w:guid w:val="{2F1BD243-29B4-407C-AC5C-CDC097F673C1}"/>
      </w:docPartPr>
      <w:docPartBody>
        <w:p w:rsidR="0004244B" w:rsidRDefault="009F41BB" w:rsidP="009F41BB">
          <w:pPr>
            <w:pStyle w:val="63C107A50A344C32AE778284BA0E4327"/>
          </w:pPr>
          <w:r w:rsidRPr="009003F4">
            <w:rPr>
              <w:rStyle w:val="Platzhaltertext"/>
            </w:rPr>
            <w:t>[Betreff]</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1BB"/>
    <w:rsid w:val="0004244B"/>
    <w:rsid w:val="00093EF6"/>
    <w:rsid w:val="001451D4"/>
    <w:rsid w:val="002A64DA"/>
    <w:rsid w:val="00517AA5"/>
    <w:rsid w:val="007D2A89"/>
    <w:rsid w:val="00827BBB"/>
    <w:rsid w:val="009F41BB"/>
    <w:rsid w:val="00B25171"/>
    <w:rsid w:val="00B923DF"/>
    <w:rsid w:val="00E01211"/>
    <w:rsid w:val="00E619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F41BB"/>
    <w:rPr>
      <w:color w:val="808080"/>
    </w:rPr>
  </w:style>
  <w:style w:type="paragraph" w:customStyle="1" w:styleId="63C107A50A344C32AE778284BA0E4327">
    <w:name w:val="63C107A50A344C32AE778284BA0E4327"/>
    <w:rsid w:val="009F41B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605588-82C5-4468-B8B4-14D2DA60C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RLS_OFFICE2.DOT</Template>
  <TotalTime>0</TotalTime>
  <Pages>38</Pages>
  <Words>6199</Words>
  <Characters>44479</Characters>
  <Application>Microsoft Office Word</Application>
  <DocSecurity>0</DocSecurity>
  <Lines>370</Lines>
  <Paragraphs>101</Paragraphs>
  <ScaleCrop>false</ScaleCrop>
  <HeadingPairs>
    <vt:vector size="2" baseType="variant">
      <vt:variant>
        <vt:lpstr>Titel</vt:lpstr>
      </vt:variant>
      <vt:variant>
        <vt:i4>1</vt:i4>
      </vt:variant>
    </vt:vector>
  </HeadingPairs>
  <TitlesOfParts>
    <vt:vector size="1" baseType="lpstr">
      <vt:lpstr>Standardvorlage</vt:lpstr>
    </vt:vector>
  </TitlesOfParts>
  <Company>RLS</Company>
  <LinksUpToDate>false</LinksUpToDate>
  <CharactersWithSpaces>50577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Standardvorlage</dc:title>
  <dc:subject/>
  <dc:creator>K. Scharfenberg</dc:creator>
  <cp:lastModifiedBy>Christian Julius</cp:lastModifiedBy>
  <cp:revision>182</cp:revision>
  <cp:lastPrinted>2026-01-21T08:58:00Z</cp:lastPrinted>
  <dcterms:created xsi:type="dcterms:W3CDTF">2026-01-21T07:07:00Z</dcterms:created>
  <dcterms:modified xsi:type="dcterms:W3CDTF">2026-03-30T11:35:00Z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E_DATE">
    <vt:lpwstr> </vt:lpwstr>
  </property>
  <property fmtid="{D5CDD505-2E9C-101B-9397-08002B2CF9AE}" pid="3" name="AE_INDEX">
    <vt:lpwstr>-</vt:lpwstr>
  </property>
  <property fmtid="{D5CDD505-2E9C-101B-9397-08002B2CF9AE}" pid="4" name="AE_NR">
    <vt:lpwstr> </vt:lpwstr>
  </property>
  <property fmtid="{D5CDD505-2E9C-101B-9397-08002B2CF9AE}" pid="5" name="AKTU">
    <vt:lpwstr>x</vt:lpwstr>
  </property>
  <property fmtid="{D5CDD505-2E9C-101B-9397-08002B2CF9AE}" pid="6" name="ALLGTOL">
    <vt:lpwstr> </vt:lpwstr>
  </property>
  <property fmtid="{D5CDD505-2E9C-101B-9397-08002B2CF9AE}" pid="7" name="BEAR_STA">
    <vt:lpwstr>Freigegeben</vt:lpwstr>
  </property>
  <property fmtid="{D5CDD505-2E9C-101B-9397-08002B2CF9AE}" pid="8" name="BEN_1_E">
    <vt:lpwstr>x</vt:lpwstr>
  </property>
  <property fmtid="{D5CDD505-2E9C-101B-9397-08002B2CF9AE}" pid="9" name="BEN_1_Z1">
    <vt:lpwstr>Review Protokoll technische Sicherheitsanalysen</vt:lpwstr>
  </property>
  <property fmtid="{D5CDD505-2E9C-101B-9397-08002B2CF9AE}" pid="10" name="BEN_1_Z2">
    <vt:lpwstr>x</vt:lpwstr>
  </property>
  <property fmtid="{D5CDD505-2E9C-101B-9397-08002B2CF9AE}" pid="11" name="BEN_ENGL">
    <vt:lpwstr>MoM technical safety analyses</vt:lpwstr>
  </property>
  <property fmtid="{D5CDD505-2E9C-101B-9397-08002B2CF9AE}" pid="12" name="BLATT">
    <vt:lpwstr>x</vt:lpwstr>
  </property>
  <property fmtid="{D5CDD505-2E9C-101B-9397-08002B2CF9AE}" pid="13" name="BLATTANZ">
    <vt:lpwstr>x</vt:lpwstr>
  </property>
  <property fmtid="{D5CDD505-2E9C-101B-9397-08002B2CF9AE}" pid="14" name="COPYR">
    <vt:lpwstr>-</vt:lpwstr>
  </property>
  <property fmtid="{D5CDD505-2E9C-101B-9397-08002B2CF9AE}" pid="15" name="DOCUMENT_ID">
    <vt:lpwstr>x</vt:lpwstr>
  </property>
  <property fmtid="{D5CDD505-2E9C-101B-9397-08002B2CF9AE}" pid="16" name="DOC_NAME">
    <vt:lpwstr>x</vt:lpwstr>
  </property>
  <property fmtid="{D5CDD505-2E9C-101B-9397-08002B2CF9AE}" pid="17" name="D_BEAR">
    <vt:lpwstr>18.09.20</vt:lpwstr>
  </property>
  <property fmtid="{D5CDD505-2E9C-101B-9397-08002B2CF9AE}" pid="18" name="D_NORM">
    <vt:lpwstr> </vt:lpwstr>
  </property>
  <property fmtid="{D5CDD505-2E9C-101B-9397-08002B2CF9AE}" pid="19" name="D_PRUE">
    <vt:lpwstr> </vt:lpwstr>
  </property>
  <property fmtid="{D5CDD505-2E9C-101B-9397-08002B2CF9AE}" pid="20" name="D_QM">
    <vt:lpwstr> </vt:lpwstr>
  </property>
  <property fmtid="{D5CDD505-2E9C-101B-9397-08002B2CF9AE}" pid="21" name="EINSTUF">
    <vt:lpwstr>x</vt:lpwstr>
  </property>
  <property fmtid="{D5CDD505-2E9C-101B-9397-08002B2CF9AE}" pid="22" name="ERS_D">
    <vt:lpwstr> </vt:lpwstr>
  </property>
  <property fmtid="{D5CDD505-2E9C-101B-9397-08002B2CF9AE}" pid="23" name="ERS_F">
    <vt:lpwstr> </vt:lpwstr>
  </property>
  <property fmtid="{D5CDD505-2E9C-101B-9397-08002B2CF9AE}" pid="24" name="FileName">
    <vt:lpwstr>x</vt:lpwstr>
  </property>
  <property fmtid="{D5CDD505-2E9C-101B-9397-08002B2CF9AE}" pid="25" name="GERAET">
    <vt:lpwstr>-kein_RLS-</vt:lpwstr>
  </property>
  <property fmtid="{D5CDD505-2E9C-101B-9397-08002B2CF9AE}" pid="26" name="GEWICHT">
    <vt:lpwstr> </vt:lpwstr>
  </property>
  <property fmtid="{D5CDD505-2E9C-101B-9397-08002B2CF9AE}" pid="27" name="MASSTAB">
    <vt:lpwstr> </vt:lpwstr>
  </property>
  <property fmtid="{D5CDD505-2E9C-101B-9397-08002B2CF9AE}" pid="28" name="NACHBAUD">
    <vt:lpwstr>x</vt:lpwstr>
  </property>
  <property fmtid="{D5CDD505-2E9C-101B-9397-08002B2CF9AE}" pid="29" name="NACHBAUF">
    <vt:lpwstr>x</vt:lpwstr>
  </property>
  <property fmtid="{D5CDD505-2E9C-101B-9397-08002B2CF9AE}" pid="30" name="NUTZRECH">
    <vt:lpwstr> </vt:lpwstr>
  </property>
  <property fmtid="{D5CDD505-2E9C-101B-9397-08002B2CF9AE}" pid="31" name="OBERFL">
    <vt:lpwstr> </vt:lpwstr>
  </property>
  <property fmtid="{D5CDD505-2E9C-101B-9397-08002B2CF9AE}" pid="32" name="RH_GES">
    <vt:lpwstr>10</vt:lpwstr>
  </property>
  <property fmtid="{D5CDD505-2E9C-101B-9397-08002B2CF9AE}" pid="33" name="SPRACHE">
    <vt:lpwstr>x</vt:lpwstr>
  </property>
  <property fmtid="{D5CDD505-2E9C-101B-9397-08002B2CF9AE}" pid="34" name="TEMPLATE">
    <vt:lpwstr>x</vt:lpwstr>
  </property>
  <property fmtid="{D5CDD505-2E9C-101B-9397-08002B2CF9AE}" pid="35" name="UNGUELTI">
    <vt:lpwstr>x</vt:lpwstr>
  </property>
  <property fmtid="{D5CDD505-2E9C-101B-9397-08002B2CF9AE}" pid="36" name="URSPRUNG">
    <vt:lpwstr> </vt:lpwstr>
  </property>
  <property fmtid="{D5CDD505-2E9C-101B-9397-08002B2CF9AE}" pid="37" name="U_BEAR">
    <vt:lpwstr>F.Nay</vt:lpwstr>
  </property>
  <property fmtid="{D5CDD505-2E9C-101B-9397-08002B2CF9AE}" pid="38" name="U_NORM">
    <vt:lpwstr> </vt:lpwstr>
  </property>
  <property fmtid="{D5CDD505-2E9C-101B-9397-08002B2CF9AE}" pid="39" name="U_PRUE">
    <vt:lpwstr> </vt:lpwstr>
  </property>
  <property fmtid="{D5CDD505-2E9C-101B-9397-08002B2CF9AE}" pid="40" name="U_QM">
    <vt:lpwstr> </vt:lpwstr>
  </property>
  <property fmtid="{D5CDD505-2E9C-101B-9397-08002B2CF9AE}" pid="41" name="WERKST_1">
    <vt:lpwstr>x</vt:lpwstr>
  </property>
  <property fmtid="{D5CDD505-2E9C-101B-9397-08002B2CF9AE}" pid="42" name="WERKST_2">
    <vt:lpwstr>x</vt:lpwstr>
  </property>
  <property fmtid="{D5CDD505-2E9C-101B-9397-08002B2CF9AE}" pid="43" name="Z_RAHMEN">
    <vt:lpwstr> </vt:lpwstr>
  </property>
  <property fmtid="{D5CDD505-2E9C-101B-9397-08002B2CF9AE}" pid="44" name="ZNR">
    <vt:lpwstr>PTK  PTK-0002</vt:lpwstr>
  </property>
</Properties>
</file>