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274"/>
        <w:gridCol w:w="1503"/>
        <w:gridCol w:w="1969"/>
        <w:gridCol w:w="1421"/>
        <w:gridCol w:w="1584"/>
      </w:tblGrid>
      <w:tr w:rsidR="0015287C" w:rsidRPr="000E76E7" w14:paraId="42131A89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3EDF8D" w14:textId="59ED7412" w:rsidR="0015287C" w:rsidRPr="000E76E7" w:rsidRDefault="0015287C" w:rsidP="00615D18">
            <w:pPr>
              <w:spacing w:before="40" w:after="40"/>
              <w:rPr>
                <w:b/>
                <w:sz w:val="28"/>
                <w:szCs w:val="28"/>
              </w:rPr>
            </w:pPr>
          </w:p>
        </w:tc>
      </w:tr>
      <w:tr w:rsidR="00994002" w14:paraId="1588FE3F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3910" w14:textId="20942F26" w:rsidR="00994002" w:rsidRPr="000E76E7" w:rsidRDefault="00994002" w:rsidP="00DB499A">
            <w:pPr>
              <w:spacing w:before="40" w:after="40"/>
              <w:rPr>
                <w:b/>
              </w:rPr>
            </w:pPr>
            <w:r w:rsidRPr="00994002">
              <w:rPr>
                <w:b/>
              </w:rPr>
              <w:t>Projekt/Teilprojekt:</w:t>
            </w:r>
          </w:p>
        </w:tc>
      </w:tr>
      <w:tr w:rsidR="0015287C" w14:paraId="4AC7E5C2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CC6A" w14:textId="17095FDC" w:rsidR="0015287C" w:rsidRPr="000E76E7" w:rsidRDefault="0015287C" w:rsidP="00DB499A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Review</w:t>
            </w:r>
            <w:r w:rsidR="00DB499A">
              <w:rPr>
                <w:b/>
              </w:rPr>
              <w:t>-G</w:t>
            </w:r>
            <w:r w:rsidR="00731F4A">
              <w:rPr>
                <w:b/>
              </w:rPr>
              <w:t>egenstand</w:t>
            </w:r>
            <w:r w:rsidR="00ED562B">
              <w:rPr>
                <w:b/>
              </w:rPr>
              <w:t xml:space="preserve">: </w:t>
            </w:r>
            <w:r w:rsidR="00F3446A">
              <w:rPr>
                <w:b/>
              </w:rPr>
              <w:t>Software Entwicklungsprozess</w:t>
            </w:r>
          </w:p>
        </w:tc>
      </w:tr>
      <w:tr w:rsidR="00465310" w14:paraId="421679DE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E3CB58E" w14:textId="4ED32670" w:rsidR="00465310" w:rsidRPr="000E76E7" w:rsidRDefault="001F03AD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>Dokument</w:t>
            </w:r>
            <w:r w:rsidR="00465310" w:rsidRPr="000E76E7">
              <w:rPr>
                <w:b/>
              </w:rPr>
              <w:t>: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0DE62D" w14:textId="7F093FCD" w:rsidR="00465310" w:rsidRPr="00465310" w:rsidRDefault="00465310" w:rsidP="000E76E7">
            <w:pPr>
              <w:spacing w:before="40" w:after="40"/>
            </w:pPr>
            <w:r w:rsidRPr="00465310">
              <w:t>&lt;</w:t>
            </w:r>
            <w:r w:rsidR="00BA4204">
              <w:t>Referenz</w:t>
            </w:r>
            <w:r w:rsidRPr="00465310">
              <w:t>&gt;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243FACD" w14:textId="77777777" w:rsidR="00465310" w:rsidRPr="000E76E7" w:rsidRDefault="00465310" w:rsidP="00615D18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Index: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F97BFE" w14:textId="77777777" w:rsidR="00465310" w:rsidRPr="000E76E7" w:rsidRDefault="00465310" w:rsidP="00615D18">
            <w:pPr>
              <w:spacing w:before="40" w:after="40"/>
            </w:pPr>
            <w:r w:rsidRPr="000E76E7">
              <w:t>-</w:t>
            </w:r>
          </w:p>
        </w:tc>
      </w:tr>
      <w:tr w:rsidR="00C452AF" w14:paraId="488CF609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D05FA8A" w14:textId="6321250F" w:rsidR="00C452AF" w:rsidRDefault="00C452AF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 xml:space="preserve">SIL 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9694E5C" w14:textId="77777777" w:rsidR="00C452AF" w:rsidRPr="00465310" w:rsidRDefault="00C452AF" w:rsidP="000E76E7">
            <w:pPr>
              <w:spacing w:before="40" w:after="40"/>
            </w:pPr>
          </w:p>
        </w:tc>
        <w:bookmarkStart w:id="0" w:name="tm_vorlage" w:displacedByCustomXml="next"/>
        <w:bookmarkEnd w:id="0" w:displacedByCustomXml="next"/>
        <w:sdt>
          <w:sdtPr>
            <w:rPr>
              <w:b/>
            </w:rPr>
            <w:alias w:val="Betreff"/>
            <w:tag w:val=""/>
            <w:id w:val="-1716037526"/>
            <w:placeholder>
              <w:docPart w:val="F195E406479348458D6996EAC83EED6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142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nil"/>
                </w:tcBorders>
              </w:tcPr>
              <w:p w14:paraId="47EFEB2D" w14:textId="7C23E491" w:rsidR="00C452AF" w:rsidRPr="000E76E7" w:rsidRDefault="00F46FFE" w:rsidP="00615D18">
                <w:pPr>
                  <w:spacing w:before="40" w:after="40"/>
                  <w:rPr>
                    <w:b/>
                  </w:rPr>
                </w:pPr>
                <w:r w:rsidRPr="009003F4">
                  <w:rPr>
                    <w:rStyle w:val="Platzhaltertext"/>
                  </w:rPr>
                  <w:t>[Betreff]</w:t>
                </w:r>
              </w:p>
            </w:tc>
          </w:sdtContent>
        </w:sdt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1DE953" w14:textId="73E175B5" w:rsidR="00C452AF" w:rsidRPr="000E76E7" w:rsidRDefault="00C452AF" w:rsidP="00615D18">
            <w:pPr>
              <w:spacing w:before="40" w:after="40"/>
            </w:pPr>
          </w:p>
        </w:tc>
      </w:tr>
      <w:tr w:rsidR="00763BEF" w:rsidRPr="00DB1784" w14:paraId="77D53C9C" w14:textId="77777777" w:rsidTr="00763BEF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4E1522" w14:textId="7AF02669" w:rsidR="00763BEF" w:rsidRPr="00825115" w:rsidRDefault="00763BEF" w:rsidP="0080173E">
            <w:pPr>
              <w:tabs>
                <w:tab w:val="left" w:pos="142"/>
              </w:tabs>
              <w:spacing w:before="40" w:after="40"/>
              <w:rPr>
                <w:b/>
                <w:lang w:val="en-US"/>
              </w:rPr>
            </w:pPr>
            <w:proofErr w:type="spellStart"/>
            <w:r w:rsidRPr="00825115">
              <w:rPr>
                <w:b/>
                <w:lang w:val="en-US"/>
              </w:rPr>
              <w:t>Checkliste</w:t>
            </w:r>
            <w:proofErr w:type="spellEnd"/>
            <w:r w:rsidRPr="00825115">
              <w:rPr>
                <w:b/>
                <w:lang w:val="en-US"/>
              </w:rPr>
              <w:t>:</w:t>
            </w:r>
            <w:r w:rsidR="00825115" w:rsidRPr="00825115">
              <w:rPr>
                <w:b/>
                <w:lang w:val="en-US"/>
              </w:rPr>
              <w:t xml:space="preserve"> </w:t>
            </w:r>
          </w:p>
        </w:tc>
        <w:tc>
          <w:tcPr>
            <w:tcW w:w="7751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8DB13D" w14:textId="598E95F4" w:rsidR="00763BEF" w:rsidRPr="00825115" w:rsidRDefault="00DB1784" w:rsidP="00615D18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 xml:space="preserve">IEC 61508-3 Kap.7 </w:t>
            </w:r>
            <w:proofErr w:type="spellStart"/>
            <w:r>
              <w:rPr>
                <w:lang w:val="en-US"/>
              </w:rPr>
              <w:t>Allgemeine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Anforderungen</w:t>
            </w:r>
            <w:proofErr w:type="spellEnd"/>
          </w:p>
        </w:tc>
      </w:tr>
      <w:tr w:rsidR="000E76E7" w:rsidRPr="00DB1784" w14:paraId="24DC0505" w14:textId="77777777" w:rsidTr="00763BEF">
        <w:trPr>
          <w:cantSplit/>
          <w:trHeight w:hRule="exact" w:val="113"/>
        </w:trPr>
        <w:tc>
          <w:tcPr>
            <w:tcW w:w="9948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832981" w14:textId="77777777" w:rsidR="000E76E7" w:rsidRPr="00825115" w:rsidRDefault="000E76E7" w:rsidP="00615D18">
            <w:pPr>
              <w:spacing w:before="40" w:after="40"/>
              <w:rPr>
                <w:b/>
                <w:lang w:val="en-US"/>
              </w:rPr>
            </w:pPr>
          </w:p>
        </w:tc>
      </w:tr>
      <w:tr w:rsidR="005E087F" w14:paraId="6148EC53" w14:textId="77777777" w:rsidTr="00763BEF"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B94B6A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Ort: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6A3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Datum: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CCD660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Zeitraum:</w:t>
            </w:r>
          </w:p>
        </w:tc>
      </w:tr>
      <w:tr w:rsidR="005E087F" w14:paraId="4B871841" w14:textId="77777777" w:rsidTr="00763BEF">
        <w:tc>
          <w:tcPr>
            <w:tcW w:w="3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59F28FC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F4168E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11F23F" w14:textId="77777777" w:rsidR="005E087F" w:rsidRPr="000E76E7" w:rsidRDefault="005E087F" w:rsidP="00D535C2">
            <w:pPr>
              <w:spacing w:before="40" w:after="40"/>
            </w:pPr>
          </w:p>
        </w:tc>
      </w:tr>
      <w:tr w:rsidR="000E76E7" w14:paraId="237CC86F" w14:textId="77777777" w:rsidTr="00763BEF">
        <w:trPr>
          <w:trHeight w:hRule="exact" w:val="113"/>
        </w:trPr>
        <w:tc>
          <w:tcPr>
            <w:tcW w:w="34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8BA4664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D2B2419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B14AEA5" w14:textId="77777777" w:rsidR="000E76E7" w:rsidRPr="000E76E7" w:rsidRDefault="000E76E7" w:rsidP="00D535C2">
            <w:pPr>
              <w:spacing w:before="40" w:after="40"/>
            </w:pPr>
          </w:p>
        </w:tc>
      </w:tr>
      <w:tr w:rsidR="005E087F" w14:paraId="34155E57" w14:textId="77777777" w:rsidTr="00763BEF">
        <w:trPr>
          <w:cantSplit/>
        </w:trPr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2211A9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Teilnehmer: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0C30E0" w14:textId="77777777" w:rsidR="005E087F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BBC8DA" w14:textId="77777777" w:rsidR="005E087F" w:rsidRDefault="005E087F" w:rsidP="00D535C2">
            <w:pPr>
              <w:spacing w:before="40" w:after="40"/>
              <w:rPr>
                <w:b/>
              </w:rPr>
            </w:pPr>
          </w:p>
        </w:tc>
      </w:tr>
      <w:tr w:rsidR="005E087F" w14:paraId="589DB416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D0EEE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1</w:t>
            </w:r>
          </w:p>
        </w:tc>
        <w:tc>
          <w:tcPr>
            <w:tcW w:w="497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6A99DF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2</w:t>
            </w:r>
          </w:p>
        </w:tc>
      </w:tr>
      <w:tr w:rsidR="005E087F" w14:paraId="2BE4E6AA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930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3</w:t>
            </w:r>
          </w:p>
        </w:tc>
        <w:tc>
          <w:tcPr>
            <w:tcW w:w="497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A01225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usw.</w:t>
            </w:r>
          </w:p>
        </w:tc>
      </w:tr>
    </w:tbl>
    <w:p w14:paraId="0771DDB4" w14:textId="77777777" w:rsidR="00E33EB5" w:rsidRDefault="00E33EB5" w:rsidP="005C1B1C">
      <w:pPr>
        <w:rPr>
          <w:b/>
        </w:rPr>
      </w:pPr>
    </w:p>
    <w:p w14:paraId="365302FB" w14:textId="77777777" w:rsidR="005C1B1C" w:rsidRDefault="00904139" w:rsidP="005C1B1C">
      <w:pPr>
        <w:rPr>
          <w:b/>
        </w:rPr>
      </w:pPr>
      <w:r>
        <w:rPr>
          <w:b/>
        </w:rPr>
        <w:t>Ergebnis</w:t>
      </w:r>
      <w:r w:rsidR="00E33EB5">
        <w:rPr>
          <w:b/>
        </w:rPr>
        <w:t>:</w:t>
      </w:r>
    </w:p>
    <w:p w14:paraId="29A620B1" w14:textId="77777777" w:rsidR="00904139" w:rsidRDefault="00904139" w:rsidP="005C1B1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425"/>
      </w:tblGrid>
      <w:tr w:rsidR="00904139" w:rsidRPr="003F6AD2" w14:paraId="5DAE948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540E10B" w14:textId="77777777" w:rsidR="00904139" w:rsidRPr="003F6AD2" w:rsidRDefault="00904139" w:rsidP="005C1B1C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 w:rsidR="00D27D80">
              <w:rPr>
                <w:b/>
              </w:rPr>
              <w:t xml:space="preserve"> und kann danach freigegeben werden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064C6D" w14:textId="67A4665A" w:rsidR="00904139" w:rsidRPr="003F6AD2" w:rsidRDefault="00904139" w:rsidP="003F6AD2">
            <w:pPr>
              <w:jc w:val="center"/>
              <w:rPr>
                <w:b/>
              </w:rPr>
            </w:pPr>
          </w:p>
        </w:tc>
      </w:tr>
      <w:tr w:rsidR="00904139" w:rsidRPr="000E76E7" w14:paraId="35551029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45829" w14:textId="77777777" w:rsidR="00904139" w:rsidRPr="000E76E7" w:rsidRDefault="00D27D80" w:rsidP="005C1B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570D1" w:rsidRPr="000E76E7">
              <w:rPr>
                <w:sz w:val="20"/>
                <w:szCs w:val="20"/>
              </w:rPr>
              <w:t>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6C5F5" w14:textId="77777777" w:rsidR="00904139" w:rsidRPr="000E76E7" w:rsidRDefault="00904139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0E76E7" w14:paraId="5DF5B4F7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59CBAA" w14:textId="77777777" w:rsidR="00D27D80" w:rsidRPr="003F6AD2" w:rsidRDefault="00D27D80" w:rsidP="008F04B2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>
              <w:rPr>
                <w:b/>
              </w:rPr>
              <w:t xml:space="preserve"> und danach einem Review unterzogen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F945" w14:textId="77777777" w:rsidR="00D27D80" w:rsidRPr="00D27D80" w:rsidRDefault="00D27D80" w:rsidP="003F6AD2">
            <w:pPr>
              <w:jc w:val="center"/>
            </w:pPr>
          </w:p>
        </w:tc>
      </w:tr>
      <w:tr w:rsidR="00D27D80" w:rsidRPr="000E76E7" w14:paraId="4AB9B1E3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C4CF6" w14:textId="77777777" w:rsidR="00D27D80" w:rsidRPr="000E76E7" w:rsidRDefault="00D27D80" w:rsidP="008F04B2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913C0D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246F9AF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A3246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zum externen Review vorgelegt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774FB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  <w:tr w:rsidR="00D27D80" w:rsidRPr="000E76E7" w14:paraId="481DA284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826FB" w14:textId="77777777" w:rsidR="00D27D80" w:rsidRPr="000E76E7" w:rsidRDefault="00D27D80" w:rsidP="005C1B1C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1C48B2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3FB74BAD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0713A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freigegeben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49EA8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</w:tbl>
    <w:p w14:paraId="75DF11F9" w14:textId="77777777" w:rsidR="00E33EB5" w:rsidRDefault="00E33EB5" w:rsidP="005C1B1C"/>
    <w:p w14:paraId="09C16D67" w14:textId="77777777" w:rsidR="00952DBE" w:rsidRPr="00952DBE" w:rsidRDefault="00952DBE" w:rsidP="005C1B1C">
      <w:pPr>
        <w:rPr>
          <w:b/>
        </w:rPr>
      </w:pPr>
      <w:r w:rsidRPr="00952DBE">
        <w:rPr>
          <w:b/>
        </w:rPr>
        <w:t>Zusammenfassung:</w:t>
      </w:r>
    </w:p>
    <w:p w14:paraId="5C8ECA47" w14:textId="77777777" w:rsidR="000B083A" w:rsidRDefault="000B083A" w:rsidP="000B083A">
      <w:p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Das Dokument wurde erfolgreich auf konzeptionelle Fehler, inhaltliche Fehler und auf Konformität zu</w:t>
      </w:r>
    </w:p>
    <w:p w14:paraId="6CF2F908" w14:textId="0926D6F0" w:rsidR="00952DBE" w:rsidRDefault="000B083A" w:rsidP="000B083A">
      <w:r>
        <w:rPr>
          <w:rFonts w:ascii="Helvetica" w:hAnsi="Helvetica" w:cs="Helvetica"/>
        </w:rPr>
        <w:t>den Anforderungen des</w:t>
      </w:r>
      <w:commentRangeStart w:id="1"/>
      <w:r>
        <w:rPr>
          <w:rFonts w:ascii="Helvetica" w:hAnsi="Helvetica" w:cs="Helvetica"/>
        </w:rPr>
        <w:t xml:space="preserve"> </w:t>
      </w:r>
      <w:r w:rsidR="006772AE">
        <w:rPr>
          <w:rFonts w:ascii="Helvetica" w:hAnsi="Helvetica" w:cs="Helvetica"/>
        </w:rPr>
        <w:t>IEC 61508</w:t>
      </w:r>
      <w:r>
        <w:rPr>
          <w:rFonts w:ascii="Helvetica" w:hAnsi="Helvetica" w:cs="Helvetica"/>
        </w:rPr>
        <w:t xml:space="preserve"> geprüft.</w:t>
      </w:r>
      <w:commentRangeEnd w:id="1"/>
      <w:r w:rsidR="0060652C">
        <w:rPr>
          <w:rStyle w:val="Kommentarzeichen"/>
        </w:rPr>
        <w:commentReference w:id="1"/>
      </w:r>
    </w:p>
    <w:p w14:paraId="40488FAF" w14:textId="77777777" w:rsidR="00952DBE" w:rsidRDefault="00952DBE" w:rsidP="005C1B1C"/>
    <w:tbl>
      <w:tblPr>
        <w:tblW w:w="9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455"/>
        <w:gridCol w:w="5638"/>
        <w:gridCol w:w="1701"/>
        <w:gridCol w:w="1701"/>
      </w:tblGrid>
      <w:tr w:rsidR="005C1B1C" w14:paraId="1C510D4C" w14:textId="77777777" w:rsidTr="00FE116F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3ABCF614" w14:textId="77777777" w:rsidR="005C1B1C" w:rsidRDefault="005C1B1C" w:rsidP="00615D18">
            <w:pPr>
              <w:spacing w:before="40" w:after="40"/>
            </w:pPr>
          </w:p>
        </w:tc>
        <w:tc>
          <w:tcPr>
            <w:tcW w:w="455" w:type="dxa"/>
            <w:tcBorders>
              <w:top w:val="single" w:sz="12" w:space="0" w:color="auto"/>
              <w:bottom w:val="single" w:sz="12" w:space="0" w:color="auto"/>
            </w:tcBorders>
          </w:tcPr>
          <w:p w14:paraId="7E393E5F" w14:textId="77777777" w:rsidR="005C1B1C" w:rsidRDefault="005C1B1C" w:rsidP="00615D18">
            <w:pPr>
              <w:spacing w:before="40" w:after="40"/>
            </w:pPr>
          </w:p>
        </w:tc>
        <w:tc>
          <w:tcPr>
            <w:tcW w:w="5638" w:type="dxa"/>
            <w:tcBorders>
              <w:top w:val="single" w:sz="12" w:space="0" w:color="auto"/>
              <w:bottom w:val="single" w:sz="12" w:space="0" w:color="auto"/>
            </w:tcBorders>
          </w:tcPr>
          <w:p w14:paraId="751AABEF" w14:textId="77777777" w:rsidR="005C1B1C" w:rsidRDefault="00465310" w:rsidP="00465310">
            <w:pPr>
              <w:spacing w:before="40" w:after="40"/>
            </w:pPr>
            <w:r>
              <w:rPr>
                <w:b/>
              </w:rPr>
              <w:t>Review-E</w:t>
            </w:r>
            <w:r w:rsidR="005C1B1C">
              <w:rPr>
                <w:b/>
              </w:rPr>
              <w:t>rgebnis</w:t>
            </w:r>
            <w:r>
              <w:rPr>
                <w:b/>
              </w:rPr>
              <w:t>/Durchzuführende Maßnahmen</w:t>
            </w:r>
            <w:r w:rsidR="005C1B1C">
              <w:rPr>
                <w:b/>
              </w:rPr>
              <w:t>:</w:t>
            </w:r>
            <w:r w:rsidR="005C1B1C">
              <w:rPr>
                <w:b/>
              </w:rPr>
              <w:br/>
            </w:r>
            <w:r w:rsidR="005C1B1C">
              <w:t>(A = Aufgabe, I = Information</w:t>
            </w:r>
            <w:r w:rsidR="00A0227B">
              <w:t>, B = Beschluss</w:t>
            </w:r>
            <w:r w:rsidR="005C1B1C"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2DF8B" w14:textId="77777777" w:rsidR="005C1B1C" w:rsidRPr="00B011C2" w:rsidRDefault="00A0227B" w:rsidP="00A0227B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  <w:r w:rsidR="005C1B1C" w:rsidRPr="00B011C2">
              <w:rPr>
                <w:b/>
              </w:rPr>
              <w:t>er</w:t>
            </w:r>
            <w:r>
              <w:rPr>
                <w:b/>
              </w:rPr>
              <w:t>?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86AABD" w14:textId="77777777" w:rsidR="005C1B1C" w:rsidRPr="00B011C2" w:rsidRDefault="00A0227B" w:rsidP="00615D18">
            <w:pPr>
              <w:jc w:val="center"/>
              <w:rPr>
                <w:b/>
              </w:rPr>
            </w:pPr>
            <w:r>
              <w:rPr>
                <w:b/>
              </w:rPr>
              <w:t>Bis wann?</w:t>
            </w:r>
          </w:p>
        </w:tc>
      </w:tr>
      <w:tr w:rsidR="002B0323" w:rsidRPr="00791702" w14:paraId="4BB7F872" w14:textId="77777777" w:rsidTr="00FE116F">
        <w:tc>
          <w:tcPr>
            <w:tcW w:w="454" w:type="dxa"/>
            <w:tcBorders>
              <w:top w:val="single" w:sz="12" w:space="0" w:color="auto"/>
            </w:tcBorders>
          </w:tcPr>
          <w:p w14:paraId="6C77E12B" w14:textId="77777777" w:rsidR="002B0323" w:rsidRPr="00791702" w:rsidRDefault="002B0323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  <w:tcBorders>
              <w:top w:val="single" w:sz="12" w:space="0" w:color="auto"/>
            </w:tcBorders>
          </w:tcPr>
          <w:p w14:paraId="4E06102D" w14:textId="12B5F32D" w:rsidR="002B0323" w:rsidRPr="00791702" w:rsidRDefault="002B0323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  <w:tcBorders>
              <w:top w:val="single" w:sz="12" w:space="0" w:color="auto"/>
            </w:tcBorders>
          </w:tcPr>
          <w:p w14:paraId="59A77B5E" w14:textId="6FE080B1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934AA01" w14:textId="15AB838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46AAE92" w14:textId="05B1EBB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0E76E7" w14:paraId="0B2DCE3A" w14:textId="77777777" w:rsidTr="00FE116F">
        <w:tc>
          <w:tcPr>
            <w:tcW w:w="454" w:type="dxa"/>
          </w:tcPr>
          <w:p w14:paraId="6BC30C59" w14:textId="77777777" w:rsidR="000E76E7" w:rsidRDefault="000E76E7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34BD917E" w14:textId="6C80B9B2" w:rsidR="000E76E7" w:rsidRDefault="000E76E7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67835C9F" w14:textId="25D80D3E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35853566" w14:textId="693EB5F9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525E6AA3" w14:textId="77777777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230EA0" w14:paraId="461D75C0" w14:textId="77777777" w:rsidTr="00FE116F">
        <w:tc>
          <w:tcPr>
            <w:tcW w:w="454" w:type="dxa"/>
          </w:tcPr>
          <w:p w14:paraId="774D46D5" w14:textId="77777777" w:rsidR="00230EA0" w:rsidRDefault="00230EA0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6AA34952" w14:textId="4F69D5A4" w:rsidR="00230EA0" w:rsidRDefault="00230EA0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1540B704" w14:textId="18E6201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EB9E154" w14:textId="2160C805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C063B4A" w14:textId="7777777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</w:tr>
    </w:tbl>
    <w:p w14:paraId="4E66BD69" w14:textId="77777777" w:rsidR="00FE116F" w:rsidRDefault="00FE116F" w:rsidP="00763BEF">
      <w:pPr>
        <w:tabs>
          <w:tab w:val="left" w:pos="1418"/>
          <w:tab w:val="left" w:pos="3969"/>
        </w:tabs>
        <w:rPr>
          <w:b/>
        </w:rPr>
      </w:pPr>
    </w:p>
    <w:p w14:paraId="1E59160C" w14:textId="77777777" w:rsidR="00FE116F" w:rsidRDefault="00FE116F">
      <w:pPr>
        <w:rPr>
          <w:b/>
        </w:rPr>
      </w:pPr>
      <w:r>
        <w:rPr>
          <w:b/>
        </w:rPr>
        <w:br w:type="page"/>
      </w:r>
    </w:p>
    <w:p w14:paraId="2340F1AE" w14:textId="6E07B9BD" w:rsidR="00361310" w:rsidRDefault="00361310" w:rsidP="00763BEF">
      <w:pPr>
        <w:tabs>
          <w:tab w:val="left" w:pos="1418"/>
          <w:tab w:val="left" w:pos="3969"/>
        </w:tabs>
        <w:rPr>
          <w:b/>
        </w:rPr>
      </w:pPr>
      <w:r>
        <w:rPr>
          <w:rFonts w:ascii="Verdana" w:hAnsi="Verdana" w:eastAsia="Verdana" w:cs="Verdana"/>
          <w:b/>
          <w:sz w:val="22"/>
          <w:szCs w:val="22"/>
        </w:rPr>
        <w:lastRenderedPageBreak/>
        <w:t>Checkliste</w:t>
      </w:r>
    </w:p>
    <w:p w14:paraId="396D732F" w14:textId="062C7E94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7400B134" w14:textId="4281DA70" w:rsidR="00EA2A58" w:rsidRDefault="00EA2A5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  <w:r>
        <w:rPr>
          <w:rFonts w:ascii="Verdana" w:hAnsi="Verdana" w:eastAsia="Verdana" w:cs="Verdana"/>
          <w:sz w:val="22"/>
          <w:szCs w:val="22"/>
        </w:rPr>
        <w:t>Kapitel </w:t>
      </w:r>
      <w:r>
        <w:rPr>
          <w:rStyle w:val="Fett"/>
          <w:rFonts w:cs="Verdana" w:ascii="Verdana" w:hAnsi="Verdana" w:eastAsia="Verdana"/>
          <w:color w:val="0A0A0A"/>
          <w:sz w:val="22"/>
          <w:shd w:val="clear" w:color="auto" w:fill="FFFFFF"/>
          <w:szCs w:val="22"/>
        </w:rPr>
        <w:t>7.1</w:t>
      </w:r>
      <w:r>
        <w:rPr>
          <w:rFonts w:cs="Verdana" w:ascii="Verdana" w:hAnsi="Verdana" w:eastAsia="Verdana"/>
          <w:color w:val="0A0A0A"/>
          <w:sz w:val="22"/>
          <w:shd w:val="clear" w:color="auto" w:fill="FFFFFF"/>
          <w:szCs w:val="22"/>
        </w:rPr>
        <w:t> der </w:t>
      </w:r>
      <w:r>
        <w:rPr>
          <w:rStyle w:val="Fett"/>
          <w:rFonts w:cs="Verdana" w:ascii="Verdana" w:hAnsi="Verdana" w:eastAsia="Verdana"/>
          <w:color w:val="0A0A0A"/>
          <w:sz w:val="22"/>
          <w:shd w:val="clear" w:color="auto" w:fill="FFFFFF"/>
          <w:szCs w:val="22"/>
        </w:rPr>
        <w:t>IEC 61508-</w:t>
      </w:r>
      <w:proofErr w:type="gramStart"/>
      <w:r>
        <w:rPr>
          <w:rStyle w:val="Fett"/>
          <w:rFonts w:cs="Verdana" w:ascii="Verdana" w:hAnsi="Verdana" w:eastAsia="Verdana"/>
          <w:color w:val="0A0A0A"/>
          <w:sz w:val="22"/>
          <w:shd w:val="clear" w:color="auto" w:fill="FFFFFF"/>
          <w:szCs w:val="22"/>
        </w:rPr>
        <w:t>3</w:t>
      </w:r>
      <w:r>
        <w:rPr>
          <w:rFonts w:cs="Verdana" w:ascii="Verdana" w:hAnsi="Verdana" w:eastAsia="Verdana"/>
          <w:color w:val="0A0A0A"/>
          <w:sz w:val="22"/>
          <w:shd w:val="clear" w:color="auto" w:fill="FFFFFF"/>
          <w:szCs w:val="22"/>
        </w:rPr>
        <w:t>  definiert</w:t>
      </w:r>
      <w:proofErr w:type="gramEnd"/>
      <w:r>
        <w:rPr>
          <w:rFonts w:cs="Verdana" w:ascii="Verdana" w:hAnsi="Verdana" w:eastAsia="Verdana"/>
          <w:color w:val="0A0A0A"/>
          <w:sz w:val="22"/>
          <w:shd w:val="clear" w:color="auto" w:fill="FFFFFF"/>
          <w:szCs w:val="22"/>
        </w:rPr>
        <w:t xml:space="preserve"> die allgemeinen Anforderungen an den Software Lebenszyklus.</w:t>
      </w:r>
    </w:p>
    <w:p w14:paraId="0AA5C745" w14:textId="597AAC7D" w:rsidR="00A652E8" w:rsidRDefault="00A652E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</w:p>
    <w:p w14:paraId="523823FB" w14:textId="3E10F228" w:rsidR="00A652E8" w:rsidRDefault="00A652E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  <w:r>
        <w:rPr>
          <w:rFonts w:cs="Verdana" w:ascii="Verdana" w:hAnsi="Verdana" w:eastAsia="Verdana"/>
          <w:color w:val="0A0A0A"/>
          <w:sz w:val="22"/>
          <w:shd w:val="clear" w:color="auto" w:fill="FFFFFF"/>
          <w:szCs w:val="22"/>
        </w:rPr>
        <w:t>Anm.: Tab.1 macht keine Vorgaben bzgl. Ein- und Ausgaben zu 7.1.</w:t>
      </w:r>
    </w:p>
    <w:p w14:paraId="0A070F1E" w14:textId="77777777" w:rsidR="00A652E8" w:rsidRDefault="00A652E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90"/>
        <w:gridCol w:w="4092"/>
        <w:gridCol w:w="3969"/>
      </w:tblGrid>
      <w:tr w:rsidR="00A652E8" w14:paraId="305DD0D5" w14:textId="77777777" w:rsidTr="00636E28">
        <w:tc>
          <w:tcPr>
            <w:tcW w:w="1290" w:type="dxa"/>
          </w:tcPr>
          <w:p w14:paraId="3C700125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rFonts w:ascii="Verdana" w:hAnsi="Verdana" w:eastAsia="Verdana" w:cs="Verdana"/>
                <w:b/>
                <w:sz w:val="22"/>
                <w:szCs w:val="22"/>
              </w:rPr>
              <w:t>Kapitel</w:t>
            </w:r>
          </w:p>
        </w:tc>
        <w:tc>
          <w:tcPr>
            <w:tcW w:w="4092" w:type="dxa"/>
          </w:tcPr>
          <w:p w14:paraId="2FE8CAE6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rFonts w:ascii="Verdana" w:hAnsi="Verdana" w:eastAsia="Verdana" w:cs="Verdana"/>
                <w:b/>
                <w:sz w:val="22"/>
                <w:szCs w:val="22"/>
              </w:rPr>
              <w:t xml:space="preserve">Eingabe </w:t>
            </w:r>
          </w:p>
        </w:tc>
        <w:tc>
          <w:tcPr>
            <w:tcW w:w="3969" w:type="dxa"/>
          </w:tcPr>
          <w:p w14:paraId="10BCA6F5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rFonts w:ascii="Verdana" w:hAnsi="Verdana" w:eastAsia="Verdana" w:cs="Verdana"/>
                <w:b/>
                <w:sz w:val="22"/>
                <w:szCs w:val="22"/>
              </w:rPr>
              <w:t xml:space="preserve">Ausgabe </w:t>
            </w:r>
          </w:p>
        </w:tc>
      </w:tr>
      <w:tr w:rsidR="00A652E8" w:rsidRPr="001368EC" w14:paraId="1122D30B" w14:textId="77777777" w:rsidTr="00636E28">
        <w:tc>
          <w:tcPr>
            <w:tcW w:w="1290" w:type="dxa"/>
          </w:tcPr>
          <w:p w14:paraId="1A214E54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4092" w:type="dxa"/>
          </w:tcPr>
          <w:p w14:paraId="0AC6A2EB" w14:textId="76A82B80" w:rsidR="00A652E8" w:rsidRPr="002A4A9F" w:rsidRDefault="00C806B4" w:rsidP="00636E28">
            <w:pPr>
              <w:tabs>
                <w:tab w:val="left" w:pos="1002"/>
              </w:tabs>
              <w:rPr>
                <w:i/>
              </w:rPr>
            </w:pPr>
            <w:r>
              <w:rPr>
                <w:i/>
              </w:rPr>
              <w:t>---</w:t>
            </w:r>
          </w:p>
        </w:tc>
        <w:tc>
          <w:tcPr>
            <w:tcW w:w="3969" w:type="dxa"/>
          </w:tcPr>
          <w:p w14:paraId="0164BFE8" w14:textId="11EC7C1A" w:rsidR="00A652E8" w:rsidRPr="001368EC" w:rsidRDefault="00C806B4" w:rsidP="00636E28">
            <w:pPr>
              <w:tabs>
                <w:tab w:val="left" w:pos="1418"/>
                <w:tab w:val="left" w:pos="3969"/>
              </w:tabs>
              <w:rPr>
                <w:b/>
                <w:i/>
              </w:rPr>
            </w:pPr>
            <w:r>
              <w:rPr>
                <w:rFonts w:ascii="Verdana" w:hAnsi="Verdana" w:eastAsia="Verdana" w:cs="Verdana"/>
                <w:b/>
                <w:i/>
                <w:sz w:val="22"/>
                <w:szCs w:val="22"/>
              </w:rPr>
              <w:t>---</w:t>
            </w:r>
          </w:p>
        </w:tc>
      </w:tr>
    </w:tbl>
    <w:p w14:paraId="122AB803" w14:textId="77777777" w:rsidR="00EA2A58" w:rsidRDefault="00EA2A58" w:rsidP="00763BEF">
      <w:pPr>
        <w:tabs>
          <w:tab w:val="left" w:pos="1418"/>
          <w:tab w:val="left" w:pos="3969"/>
        </w:tabs>
        <w:rPr>
          <w:b/>
        </w:rPr>
      </w:pPr>
    </w:p>
    <w:p w14:paraId="1DC61906" w14:textId="5124788E" w:rsidR="005A4F56" w:rsidRDefault="00EA78A2" w:rsidP="0073148E">
      <w:pPr>
        <w:tabs>
          <w:tab w:val="left" w:pos="1418"/>
          <w:tab w:val="left" w:pos="3969"/>
        </w:tabs>
        <w:rPr>
          <w:b/>
        </w:rPr>
      </w:pPr>
      <w:r>
        <w:rPr>
          <w:rFonts w:ascii="Verdana" w:hAnsi="Verdana" w:eastAsia="Verdana" w:cs="Verdana"/>
          <w:b/>
          <w:sz w:val="22"/>
          <w:szCs w:val="22"/>
        </w:rPr>
        <w:t>7.1.</w:t>
      </w:r>
      <w:r w:rsidR="005A4F56">
        <w:rPr>
          <w:rFonts w:ascii="Verdana" w:hAnsi="Verdana" w:eastAsia="Verdana" w:cs="Verdana"/>
          <w:b/>
          <w:sz w:val="22"/>
          <w:szCs w:val="22"/>
        </w:rPr>
        <w:t>Allgemeines</w:t>
      </w:r>
      <w:r>
        <w:rPr>
          <w:rFonts w:ascii="Verdana" w:hAnsi="Verdana" w:eastAsia="Verdana" w:cs="Verdana"/>
          <w:b/>
          <w:sz w:val="22"/>
          <w:szCs w:val="22"/>
        </w:rPr>
        <w:t xml:space="preserve"> </w:t>
      </w:r>
    </w:p>
    <w:p w14:paraId="0DA600B2" w14:textId="77777777" w:rsidR="0073148E" w:rsidRDefault="0073148E" w:rsidP="0073148E">
      <w:pPr>
        <w:tabs>
          <w:tab w:val="left" w:pos="1418"/>
          <w:tab w:val="left" w:pos="3969"/>
        </w:tabs>
        <w:rPr>
          <w:b/>
        </w:rPr>
      </w:pP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374"/>
        <w:gridCol w:w="4820"/>
        <w:gridCol w:w="1842"/>
        <w:gridCol w:w="892"/>
      </w:tblGrid>
      <w:tr w:rsidR="0073148E" w:rsidRPr="00361310" w14:paraId="1BC4C76F" w14:textId="77777777" w:rsidTr="00B17938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2DEC74D9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1374" w:type="dxa"/>
            <w:tcBorders>
              <w:top w:val="single" w:sz="12" w:space="0" w:color="auto"/>
              <w:bottom w:val="single" w:sz="12" w:space="0" w:color="auto"/>
            </w:tcBorders>
          </w:tcPr>
          <w:p w14:paraId="634B81EC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12" w:space="0" w:color="auto"/>
              <w:bottom w:val="single" w:sz="12" w:space="0" w:color="auto"/>
            </w:tcBorders>
          </w:tcPr>
          <w:p w14:paraId="62C41373" w14:textId="77777777" w:rsidR="0073148E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2AFF04" w14:textId="77777777" w:rsidR="0073148E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8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8606EE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</w:tr>
      <w:tr w:rsidR="0073148E" w:rsidRPr="00361310" w14:paraId="017ADDD6" w14:textId="77777777" w:rsidTr="00B17938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07AA77C9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r w:rsidRPr="00927237">
              <w:rPr>
                <w:b/>
              </w:rPr>
              <w:t>Nr.</w:t>
            </w:r>
          </w:p>
        </w:tc>
        <w:tc>
          <w:tcPr>
            <w:tcW w:w="1374" w:type="dxa"/>
            <w:tcBorders>
              <w:top w:val="single" w:sz="12" w:space="0" w:color="auto"/>
              <w:bottom w:val="single" w:sz="12" w:space="0" w:color="auto"/>
            </w:tcBorders>
          </w:tcPr>
          <w:p w14:paraId="31C20002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proofErr w:type="spellStart"/>
            <w:r w:rsidRPr="00927237">
              <w:rPr>
                <w:b/>
              </w:rPr>
              <w:t>Ref</w:t>
            </w:r>
            <w:proofErr w:type="spellEnd"/>
            <w:r w:rsidRPr="00927237">
              <w:rPr>
                <w:b/>
              </w:rPr>
              <w:t>.</w:t>
            </w:r>
          </w:p>
        </w:tc>
        <w:tc>
          <w:tcPr>
            <w:tcW w:w="4820" w:type="dxa"/>
            <w:tcBorders>
              <w:top w:val="single" w:sz="12" w:space="0" w:color="auto"/>
              <w:bottom w:val="single" w:sz="12" w:space="0" w:color="auto"/>
            </w:tcBorders>
          </w:tcPr>
          <w:p w14:paraId="7A872A15" w14:textId="6B4CE33D" w:rsidR="0073148E" w:rsidRPr="00361310" w:rsidRDefault="0073148E" w:rsidP="00EA78A2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7.</w:t>
            </w:r>
            <w:r w:rsidR="00EA78A2"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 w:rsidR="00EA78A2">
              <w:rPr>
                <w:b/>
              </w:rPr>
              <w:t xml:space="preserve">/ 7.2 </w:t>
            </w:r>
            <w:r w:rsidRPr="00927237">
              <w:rPr>
                <w:b/>
              </w:rPr>
              <w:t xml:space="preserve">Anforderungen </w:t>
            </w:r>
            <w:r>
              <w:rPr>
                <w:b/>
              </w:rPr>
              <w:br/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667445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proofErr w:type="spellStart"/>
            <w:r>
              <w:rPr>
                <w:b/>
              </w:rPr>
              <w:t>Finding</w:t>
            </w:r>
            <w:proofErr w:type="spellEnd"/>
          </w:p>
        </w:tc>
        <w:tc>
          <w:tcPr>
            <w:tcW w:w="8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8752A9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r w:rsidRPr="00927237">
              <w:rPr>
                <w:rFonts w:ascii="Verdana" w:hAnsi="Verdana" w:eastAsia="Verdana" w:cs="Verdana"/>
                <w:b/>
                <w:sz w:val="22"/>
                <w:szCs w:val="22"/>
              </w:rPr>
              <w:t>Status</w:t>
            </w:r>
          </w:p>
        </w:tc>
      </w:tr>
      <w:tr w:rsidR="0073148E" w:rsidRPr="00361310" w14:paraId="780367C4" w14:textId="77777777" w:rsidTr="00B17938">
        <w:tc>
          <w:tcPr>
            <w:tcW w:w="454" w:type="dxa"/>
            <w:tcBorders>
              <w:top w:val="single" w:sz="12" w:space="0" w:color="auto"/>
            </w:tcBorders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1</w:t>
            </w:r>
          </w:p>
        </w:tc>
        <w:tc>
          <w:tcPr>
            <w:tcW w:w="1374" w:type="dxa"/>
            <w:tcBorders>
              <w:top w:val="single" w:sz="12" w:space="0" w:color="auto"/>
            </w:tcBorders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7.1.2.1</w:t>
            </w:r>
          </w:p>
        </w:tc>
        <w:tc>
          <w:tcPr>
            <w:tcW w:w="4820" w:type="dxa"/>
            <w:tcBorders>
              <w:top w:val="single" w:sz="12" w:space="0" w:color="auto"/>
            </w:tcBorders>
            <w:shd w:val="clear" w:color="auto" w:fill="DAEEF3" w:themeFill="accent5" w:themeFillTint="33"/>
          </w:tcPr>
          <w:p>
            <w:pPr>
              <w:tabs>
                <w:tab w:val="left" w:pos="520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Wurde während der Sicherheitsplanung ein Software-Sicherheitslebenszyklus ausgewählt und festgelegt, der IEC 61508-1, Abschnitt 6, entspricht?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shd w:val="clear" w:color="auto" w:fill="auto"/>
          </w:tcPr>
          <w:p w14:paraId="2F6BE4CF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tcBorders>
              <w:top w:val="single" w:sz="12" w:space="0" w:color="auto"/>
            </w:tcBorders>
            <w:shd w:val="clear" w:color="auto" w:fill="auto"/>
          </w:tcPr>
          <w:p w14:paraId="5935978A" w14:textId="51CD458C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172D1FDE" w14:textId="77777777" w:rsidTr="00B17938">
        <w:tc>
          <w:tcPr>
            <w:tcW w:w="454" w:type="dxa"/>
            <w:tcBorders>
              <w:top w:val="single" w:sz="12" w:space="0" w:color="auto"/>
            </w:tcBorders>
          </w:tcPr>
          <w:p w14:paraId="75FC7CEC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  <w:tcBorders>
              <w:top w:val="single" w:sz="12" w:space="0" w:color="auto"/>
            </w:tcBorders>
          </w:tcPr>
          <w:p w14:paraId="725164D7" w14:textId="3036A5FD" w:rsidR="00393417" w:rsidRPr="000417E0" w:rsidRDefault="00B17938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  <w:tcBorders>
              <w:top w:val="single" w:sz="12" w:space="0" w:color="auto"/>
            </w:tcBorders>
          </w:tcPr>
          <w:p w14:paraId="3790D736" w14:textId="4CE8FE10" w:rsidR="00393417" w:rsidRDefault="000417E0" w:rsidP="00B17938">
            <w:pPr>
              <w:tabs>
                <w:tab w:val="left" w:pos="520"/>
              </w:tabs>
              <w:rPr>
                <w:i/>
              </w:rPr>
            </w:pPr>
            <w:r>
              <w:rPr>
                <w:i/>
              </w:rPr>
              <w:t>Es wurde das V-Modell</w:t>
            </w:r>
            <w:r w:rsidR="00B17938">
              <w:rPr>
                <w:i/>
              </w:rPr>
              <w:t xml:space="preserve"> XT/VMXT</w:t>
            </w:r>
            <w:r>
              <w:rPr>
                <w:i/>
              </w:rPr>
              <w:t xml:space="preserve"> nach </w:t>
            </w:r>
            <w:r w:rsidR="009E747C">
              <w:rPr>
                <w:i/>
              </w:rPr>
              <w:t>DIN 61508, Teil 3 verwendet</w:t>
            </w:r>
            <w:r w:rsidR="009E747C">
              <w:rPr>
                <w:i/>
              </w:rPr>
              <w:br/>
            </w:r>
            <w:proofErr w:type="spellStart"/>
            <w:r w:rsidR="009E747C">
              <w:rPr>
                <w:i/>
              </w:rPr>
              <w:t>Ref</w:t>
            </w:r>
            <w:proofErr w:type="spellEnd"/>
            <w:r w:rsidR="009E747C">
              <w:rPr>
                <w:i/>
              </w:rPr>
              <w:t>: CP02-TAC-004, Ver. 2.0</w:t>
            </w:r>
            <w:r w:rsidR="008663E6">
              <w:rPr>
                <w:i/>
              </w:rPr>
              <w:t xml:space="preserve">, </w:t>
            </w:r>
            <w:r w:rsidR="009E747C">
              <w:rPr>
                <w:i/>
              </w:rPr>
              <w:t>Kap 5.2.4.1.6</w:t>
            </w:r>
          </w:p>
          <w:p w14:paraId="37968245" w14:textId="4C248FB2" w:rsidR="00B17938" w:rsidRPr="000417E0" w:rsidRDefault="00B17938" w:rsidP="00B17938">
            <w:pPr>
              <w:tabs>
                <w:tab w:val="left" w:pos="520"/>
              </w:tabs>
              <w:rPr>
                <w:i/>
              </w:rPr>
            </w:pPr>
            <w:proofErr w:type="spellStart"/>
            <w:r>
              <w:rPr>
                <w:i/>
              </w:rPr>
              <w:t>Ref</w:t>
            </w:r>
            <w:proofErr w:type="spellEnd"/>
            <w:proofErr w:type="gramStart"/>
            <w:r>
              <w:rPr>
                <w:i/>
              </w:rPr>
              <w:t>: .</w:t>
            </w:r>
            <w:proofErr w:type="gramEnd"/>
            <w:r>
              <w:rPr>
                <w:i/>
              </w:rPr>
              <w:t xml:space="preserve"> CP02-TAC-003, </w:t>
            </w:r>
            <w:proofErr w:type="spellStart"/>
            <w:r>
              <w:rPr>
                <w:i/>
              </w:rPr>
              <w:t>Ver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shd w:val="clear" w:color="auto" w:fill="auto"/>
          </w:tcPr>
          <w:p w14:paraId="241055C7" w14:textId="35B9D68F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tcBorders>
              <w:top w:val="single" w:sz="12" w:space="0" w:color="auto"/>
            </w:tcBorders>
            <w:shd w:val="clear" w:color="auto" w:fill="92D050"/>
          </w:tcPr>
          <w:p w14:paraId="21B77C6D" w14:textId="3C1E9971" w:rsidR="00393417" w:rsidRPr="000417E0" w:rsidRDefault="009E747C" w:rsidP="009E747C">
            <w:pPr>
              <w:tabs>
                <w:tab w:val="left" w:pos="200"/>
                <w:tab w:val="center" w:pos="376"/>
                <w:tab w:val="left" w:pos="1418"/>
                <w:tab w:val="left" w:pos="3969"/>
              </w:tabs>
              <w:rPr>
                <w:bCs/>
                <w:i/>
              </w:rPr>
            </w:pPr>
            <w:r>
              <w:rPr>
                <w:bCs/>
                <w:i/>
              </w:rPr>
              <w:tab/>
            </w:r>
            <w:r>
              <w:rPr>
                <w:bCs/>
                <w:i/>
              </w:rPr>
              <w:tab/>
              <w:t>OK</w:t>
            </w:r>
          </w:p>
        </w:tc>
      </w:tr>
      <w:tr w:rsidR="0073148E" w:rsidRPr="00361310" w14:paraId="4E60BB2F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2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7.1.2.2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Erfüllt das verwendete Softwarelebenszyklusmodell alle Ziele und Anforderungen dieses Abschnitts?</w:t>
            </w:r>
          </w:p>
        </w:tc>
        <w:tc>
          <w:tcPr>
            <w:tcW w:w="1842" w:type="dxa"/>
            <w:shd w:val="clear" w:color="auto" w:fill="auto"/>
          </w:tcPr>
          <w:p w14:paraId="304CF662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1394CBF2" w14:textId="4AF1F762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05B3608C" w14:textId="77777777" w:rsidTr="00B17938">
        <w:tc>
          <w:tcPr>
            <w:tcW w:w="454" w:type="dxa"/>
          </w:tcPr>
          <w:p w14:paraId="2B1C189E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6FE91C8B" w14:textId="5617CD44" w:rsidR="00393417" w:rsidRPr="000417E0" w:rsidRDefault="00B17938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</w:tcPr>
          <w:p w14:paraId="5CF8F4B5" w14:textId="47B07A47" w:rsidR="00393417" w:rsidRPr="000417E0" w:rsidRDefault="009E747C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i/>
              </w:rPr>
              <w:t>Ist erfüllt durch Nr.1</w:t>
            </w:r>
          </w:p>
        </w:tc>
        <w:tc>
          <w:tcPr>
            <w:tcW w:w="1842" w:type="dxa"/>
            <w:shd w:val="clear" w:color="auto" w:fill="auto"/>
          </w:tcPr>
          <w:p w14:paraId="55D0B977" w14:textId="30A38904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92D050"/>
          </w:tcPr>
          <w:p w14:paraId="4367F1C8" w14:textId="22BCB825" w:rsidR="00393417" w:rsidRPr="000417E0" w:rsidRDefault="009E747C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OK</w:t>
            </w:r>
          </w:p>
        </w:tc>
      </w:tr>
      <w:tr w:rsidR="0073148E" w:rsidRPr="00361310" w14:paraId="4E60BB2F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3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7.1.2.3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Ist jede Phase des Software-Sicherheitslebenszyklus in einzelne Tätigkeiten unterteilt, und sind für jede Phase Anwendungsbereich, Eingaben und Ausgaben festgelegt?</w:t>
            </w:r>
          </w:p>
        </w:tc>
        <w:tc>
          <w:tcPr>
            <w:tcW w:w="1842" w:type="dxa"/>
            <w:shd w:val="clear" w:color="auto" w:fill="auto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/>
            </w:r>
          </w:p>
        </w:tc>
        <w:tc>
          <w:tcPr>
            <w:tcW w:w="892" w:type="dxa"/>
            <w:shd w:val="clear" w:color="auto" w:fill="auto"/>
          </w:tcPr>
          <w:p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/>
            </w:r>
          </w:p>
        </w:tc>
      </w:tr>
      <w:tr w:rsidR="0073148E" w:rsidRPr="00361310" w14:paraId="21E6721A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4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7.1.2.4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Erfüllt der angepasste Software-Sicherheitslebenszyklus die Anforderungen aus Tabelle 1, und berücksichtigt die Anpassung die Sicherheitsintegrität und die Komplexität des Projekts?</w:t>
            </w:r>
          </w:p>
        </w:tc>
        <w:tc>
          <w:tcPr>
            <w:tcW w:w="1842" w:type="dxa"/>
            <w:shd w:val="clear" w:color="auto" w:fill="auto"/>
          </w:tcPr>
          <w:p w14:paraId="0D6429D4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56A5637C" w14:textId="3FAC372E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2C6ED397" w14:textId="77777777" w:rsidTr="00B17938">
        <w:tc>
          <w:tcPr>
            <w:tcW w:w="454" w:type="dxa"/>
          </w:tcPr>
          <w:p w14:paraId="056EBC10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043176AD" w14:textId="626F4DC9" w:rsidR="00393417" w:rsidRPr="000417E0" w:rsidRDefault="00B17938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</w:tcPr>
          <w:p w14:paraId="78A27B8C" w14:textId="168C2352" w:rsidR="00393417" w:rsidRPr="000417E0" w:rsidRDefault="009E747C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i/>
              </w:rPr>
              <w:t>Nicht zutreffend, da keine Anpassungen erforderlich</w:t>
            </w:r>
          </w:p>
        </w:tc>
        <w:tc>
          <w:tcPr>
            <w:tcW w:w="1842" w:type="dxa"/>
            <w:shd w:val="clear" w:color="auto" w:fill="auto"/>
          </w:tcPr>
          <w:p w14:paraId="0C6AAC9D" w14:textId="0931740B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92D050"/>
          </w:tcPr>
          <w:p w14:paraId="736CB529" w14:textId="1CDA4EA3" w:rsidR="00393417" w:rsidRPr="000417E0" w:rsidRDefault="009E747C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OK</w:t>
            </w:r>
          </w:p>
        </w:tc>
      </w:tr>
      <w:tr w:rsidR="0073148E" w:rsidRPr="00361310" w14:paraId="5F40C497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5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7.1.2.5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Ist jede individuelle Anpassung des Software-Sicherheitslebenszyklus mit Blick auf die funktionale Sicherheit begründet?</w:t>
            </w:r>
          </w:p>
        </w:tc>
        <w:tc>
          <w:tcPr>
            <w:tcW w:w="1842" w:type="dxa"/>
            <w:shd w:val="clear" w:color="auto" w:fill="auto"/>
          </w:tcPr>
          <w:p w14:paraId="2EB4F32B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6EE195E7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3C564532" w14:textId="77777777" w:rsidTr="00B17938">
        <w:tc>
          <w:tcPr>
            <w:tcW w:w="454" w:type="dxa"/>
          </w:tcPr>
          <w:p w14:paraId="13FE3664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1A7962C9" w14:textId="42FD9200" w:rsidR="00393417" w:rsidRPr="000417E0" w:rsidRDefault="00B17938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</w:tcPr>
          <w:p w14:paraId="3DCF854C" w14:textId="1CF5F2F1" w:rsidR="00393417" w:rsidRPr="000417E0" w:rsidRDefault="009E747C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i/>
              </w:rPr>
              <w:t>Nicht zutreffend, da keine</w:t>
            </w:r>
            <w:r w:rsidR="00F3446A">
              <w:rPr>
                <w:i/>
              </w:rPr>
              <w:t xml:space="preserve"> offensichtlichen</w:t>
            </w:r>
            <w:r>
              <w:rPr>
                <w:i/>
              </w:rPr>
              <w:t xml:space="preserve"> individuellen Anpassungen</w:t>
            </w:r>
            <w:r w:rsidR="00F3446A">
              <w:rPr>
                <w:i/>
              </w:rPr>
              <w:t xml:space="preserve"> am V-Modell</w:t>
            </w:r>
            <w:r>
              <w:rPr>
                <w:i/>
              </w:rPr>
              <w:t xml:space="preserve"> vorgenommen wurden</w:t>
            </w:r>
          </w:p>
        </w:tc>
        <w:tc>
          <w:tcPr>
            <w:tcW w:w="1842" w:type="dxa"/>
            <w:shd w:val="clear" w:color="auto" w:fill="auto"/>
          </w:tcPr>
          <w:p w14:paraId="5D398B00" w14:textId="5758BF9E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92D050"/>
          </w:tcPr>
          <w:p w14:paraId="03966967" w14:textId="64994ECF" w:rsidR="00393417" w:rsidRPr="000417E0" w:rsidRDefault="009E747C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OK</w:t>
            </w:r>
          </w:p>
        </w:tc>
      </w:tr>
      <w:tr w:rsidR="0073148E" w:rsidRPr="00361310" w14:paraId="2C74AD8D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6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7.1.2.6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Sind Verfahren zur Gewährleistung von Qualität und Sicherheit in die Tätigkeiten des Sicherheitslebenszyklus integriert?</w:t>
            </w:r>
          </w:p>
        </w:tc>
        <w:tc>
          <w:tcPr>
            <w:tcW w:w="1842" w:type="dxa"/>
            <w:shd w:val="clear" w:color="auto" w:fill="auto"/>
          </w:tcPr>
          <w:p w14:paraId="305339F2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03E2BCE1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0B6EC4C4" w14:textId="77777777" w:rsidTr="00B17938">
        <w:tc>
          <w:tcPr>
            <w:tcW w:w="454" w:type="dxa"/>
          </w:tcPr>
          <w:p w14:paraId="5CA55E07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4F151380" w14:textId="4EB0C806" w:rsidR="00393417" w:rsidRPr="000417E0" w:rsidRDefault="00B17938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</w:tcPr>
          <w:p w14:paraId="15FEFCEA" w14:textId="1D1A369F" w:rsidR="00393417" w:rsidRDefault="009E747C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i/>
              </w:rPr>
              <w:t xml:space="preserve">Ist erfolgt durch </w:t>
            </w:r>
            <w:proofErr w:type="spellStart"/>
            <w:r>
              <w:rPr>
                <w:i/>
              </w:rPr>
              <w:t>V</w:t>
            </w:r>
            <w:r w:rsidR="00C806B4">
              <w:rPr>
                <w:i/>
              </w:rPr>
              <w:t>e</w:t>
            </w:r>
            <w:r>
              <w:rPr>
                <w:i/>
              </w:rPr>
              <w:t>rifikations</w:t>
            </w:r>
            <w:proofErr w:type="spellEnd"/>
            <w:r>
              <w:rPr>
                <w:i/>
              </w:rPr>
              <w:t xml:space="preserve"> und Validationsmethodik</w:t>
            </w:r>
          </w:p>
          <w:p w14:paraId="7699F0FC" w14:textId="79B0B792" w:rsidR="009E747C" w:rsidRPr="000417E0" w:rsidRDefault="009E747C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proofErr w:type="spellStart"/>
            <w:r>
              <w:rPr>
                <w:i/>
              </w:rPr>
              <w:t>Ref</w:t>
            </w:r>
            <w:proofErr w:type="spellEnd"/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Entw.Hb</w:t>
            </w:r>
            <w:proofErr w:type="spellEnd"/>
            <w:r>
              <w:rPr>
                <w:i/>
              </w:rPr>
              <w:t>. CP02-TAC-004, Ver. 2.0</w:t>
            </w:r>
            <w:r>
              <w:rPr>
                <w:i/>
              </w:rPr>
              <w:br/>
              <w:t>Kap 5.2.4.1.6</w:t>
            </w:r>
          </w:p>
        </w:tc>
        <w:tc>
          <w:tcPr>
            <w:tcW w:w="1842" w:type="dxa"/>
            <w:shd w:val="clear" w:color="auto" w:fill="auto"/>
          </w:tcPr>
          <w:p w14:paraId="0ABEEB70" w14:textId="14353846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92D050"/>
          </w:tcPr>
          <w:p w14:paraId="595ACCC7" w14:textId="6D807123" w:rsidR="00393417" w:rsidRPr="000417E0" w:rsidRDefault="009E747C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OK</w:t>
            </w:r>
          </w:p>
        </w:tc>
      </w:tr>
      <w:tr w:rsidR="0073148E" w:rsidRPr="00361310" w14:paraId="5633C8B1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7.1.2.7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Werden in jeder Phase des Lebenszyklus angemessene Verfahren und Maßnahmen eingesetzt?</w:t>
            </w:r>
          </w:p>
        </w:tc>
        <w:tc>
          <w:tcPr>
            <w:tcW w:w="1842" w:type="dxa"/>
            <w:shd w:val="clear" w:color="auto" w:fill="auto"/>
          </w:tcPr>
          <w:p w14:paraId="34A87D00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3ED03FFE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2F774E2D" w14:textId="77777777" w:rsidTr="00292D37">
        <w:tc>
          <w:tcPr>
            <w:tcW w:w="454" w:type="dxa"/>
          </w:tcPr>
          <w:p w14:paraId="5CDF163C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7564D422" w14:textId="22DDF8CE" w:rsidR="00393417" w:rsidRPr="000417E0" w:rsidRDefault="00B17938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</w:tcPr>
          <w:p w14:paraId="44761B3C" w14:textId="77777777" w:rsidR="00393417" w:rsidRDefault="00B17938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i/>
              </w:rPr>
              <w:t xml:space="preserve">Der SW Entwicklungsprozess nach </w:t>
            </w:r>
          </w:p>
          <w:p w14:paraId="382B2279" w14:textId="42FD54FF" w:rsidR="00B17938" w:rsidRPr="000417E0" w:rsidRDefault="00B17938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i/>
              </w:rPr>
              <w:t xml:space="preserve">CP02-TAC-004, Ver. 2.0 beinhaltet </w:t>
            </w:r>
            <w:r w:rsidR="00555C39">
              <w:rPr>
                <w:i/>
              </w:rPr>
              <w:t xml:space="preserve">laut </w:t>
            </w:r>
            <w:proofErr w:type="spellStart"/>
            <w:r w:rsidR="00555C39">
              <w:rPr>
                <w:i/>
              </w:rPr>
              <w:t>Inhaltsberzeichnis</w:t>
            </w:r>
            <w:proofErr w:type="spellEnd"/>
            <w:r w:rsidR="00555C39">
              <w:rPr>
                <w:i/>
              </w:rPr>
              <w:t xml:space="preserve"> </w:t>
            </w:r>
            <w:r>
              <w:rPr>
                <w:i/>
              </w:rPr>
              <w:t>Verfahren und Maßnahmen über den gesamten Lebenszyklus der Software</w:t>
            </w:r>
          </w:p>
        </w:tc>
        <w:tc>
          <w:tcPr>
            <w:tcW w:w="1842" w:type="dxa"/>
            <w:shd w:val="clear" w:color="auto" w:fill="auto"/>
          </w:tcPr>
          <w:p w14:paraId="69D65B30" w14:textId="56E5C572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92D050"/>
          </w:tcPr>
          <w:p w14:paraId="5F753B78" w14:textId="410A873A" w:rsidR="00393417" w:rsidRPr="000417E0" w:rsidRDefault="00555C39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OK</w:t>
            </w:r>
          </w:p>
        </w:tc>
      </w:tr>
      <w:tr w:rsidR="0073148E" w:rsidRPr="00361310" w14:paraId="6A18C0DA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8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7.1.2.8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Sind die Ergebnisse aller Tätigkeiten des Software-Sicherheitslebenszyklus dokumentiert?</w:t>
            </w:r>
          </w:p>
        </w:tc>
        <w:tc>
          <w:tcPr>
            <w:tcW w:w="1842" w:type="dxa"/>
            <w:shd w:val="clear" w:color="auto" w:fill="auto"/>
          </w:tcPr>
          <w:p w14:paraId="3B33CBAE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4D19993E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331F309D" w14:textId="77777777" w:rsidTr="00292D37">
        <w:tc>
          <w:tcPr>
            <w:tcW w:w="454" w:type="dxa"/>
          </w:tcPr>
          <w:p w14:paraId="4ABB8F80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187CFB7E" w14:textId="23272CD3" w:rsidR="00393417" w:rsidRPr="000417E0" w:rsidRDefault="00B17938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</w:tcPr>
          <w:p w14:paraId="0392BFE7" w14:textId="77777777" w:rsidR="00393417" w:rsidRDefault="00884EE7" w:rsidP="00884EE7">
            <w:pPr>
              <w:tabs>
                <w:tab w:val="left" w:pos="1418"/>
                <w:tab w:val="left" w:pos="3969"/>
              </w:tabs>
              <w:rPr>
                <w:i/>
              </w:rPr>
            </w:pPr>
            <w:r>
              <w:rPr>
                <w:i/>
              </w:rPr>
              <w:t xml:space="preserve">Es ist durch den Arbeitsprozess </w:t>
            </w:r>
            <w:proofErr w:type="gramStart"/>
            <w:r>
              <w:rPr>
                <w:i/>
              </w:rPr>
              <w:t>sichergestellt</w:t>
            </w:r>
            <w:proofErr w:type="gramEnd"/>
            <w:r>
              <w:rPr>
                <w:i/>
              </w:rPr>
              <w:t xml:space="preserve"> dass alle Arbeitsschritte dokumentiert werden.</w:t>
            </w:r>
          </w:p>
          <w:p w14:paraId="0DC8CA06" w14:textId="5D880019" w:rsidR="00884EE7" w:rsidRPr="001358F4" w:rsidRDefault="00884EE7" w:rsidP="00884EE7">
            <w:pPr>
              <w:tabs>
                <w:tab w:val="left" w:pos="1418"/>
                <w:tab w:val="left" w:pos="3969"/>
              </w:tabs>
              <w:rPr>
                <w:i/>
                <w:lang w:val="es-ES"/>
              </w:rPr>
            </w:pPr>
            <w:proofErr w:type="spellStart"/>
            <w:r w:rsidRPr="001358F4">
              <w:rPr>
                <w:i/>
                <w:lang w:val="es-ES"/>
              </w:rPr>
              <w:t>Ref</w:t>
            </w:r>
            <w:proofErr w:type="spellEnd"/>
            <w:r w:rsidRPr="001358F4">
              <w:rPr>
                <w:i/>
                <w:lang w:val="es-ES"/>
              </w:rPr>
              <w:t xml:space="preserve">: </w:t>
            </w:r>
            <w:proofErr w:type="spellStart"/>
            <w:r w:rsidRPr="001358F4">
              <w:rPr>
                <w:i/>
                <w:lang w:val="es-ES"/>
              </w:rPr>
              <w:t>Entw.Hb</w:t>
            </w:r>
            <w:proofErr w:type="spellEnd"/>
            <w:r w:rsidRPr="001358F4">
              <w:rPr>
                <w:i/>
                <w:lang w:val="es-ES"/>
              </w:rPr>
              <w:t>. CP02-TAC-004, Ver. 2.0</w:t>
            </w:r>
          </w:p>
        </w:tc>
        <w:tc>
          <w:tcPr>
            <w:tcW w:w="1842" w:type="dxa"/>
            <w:shd w:val="clear" w:color="auto" w:fill="auto"/>
          </w:tcPr>
          <w:p w14:paraId="6AFAF2F6" w14:textId="763C90C7" w:rsidR="00393417" w:rsidRPr="001358F4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  <w:lang w:val="es-ES"/>
              </w:rPr>
            </w:pPr>
          </w:p>
        </w:tc>
        <w:tc>
          <w:tcPr>
            <w:tcW w:w="892" w:type="dxa"/>
            <w:shd w:val="clear" w:color="auto" w:fill="92D050"/>
          </w:tcPr>
          <w:p w14:paraId="3847BCB5" w14:textId="16C06659" w:rsidR="00393417" w:rsidRPr="000417E0" w:rsidRDefault="00555C39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OK</w:t>
            </w:r>
          </w:p>
        </w:tc>
      </w:tr>
      <w:tr w:rsidR="0073148E" w:rsidRPr="00361310" w14:paraId="1C44C1C7" w14:textId="77777777" w:rsidTr="00B17938">
        <w:tc>
          <w:tcPr>
            <w:tcW w:w="45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9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rFonts w:ascii="Verdana" w:hAnsi="Verdana" w:eastAsia="Verdana" w:cs="Verdana"/>
                <w:sz w:val="22"/>
                <w:szCs w:val="22"/>
              </w:rPr>
              <w:t>7.1.2.9</w:t>
            </w:r>
          </w:p>
        </w:tc>
        <w:tc>
          <w:tcPr>
            <w:tcW w:w="4820" w:type="dxa"/>
            <w:shd w:val="clear" w:color="auto" w:fill="DAEEF3" w:themeFill="accent5" w:themeFillTint="33"/>
          </w:tcPr>
          <w:p>
            <w:pPr>
              <w:tabs>
                <w:tab w:val="left" w:pos="1418"/>
                <w:tab w:val="left" w:pos="3969"/>
              </w:tabs>
            </w:pPr>
            <w:r>
              <w:rPr>
                <w:rFonts w:ascii="Verdana" w:hAnsi="Verdana" w:eastAsia="Verdana" w:cs="Verdana"/>
                <w:sz w:val="22"/>
                <w:szCs w:val="22"/>
              </w:rPr>
              <w:t>Wird bei einer Modifikation, die eine frühere Phase des Software-Sicherheitslebenszyklus betrifft, durch eine Einflussanalyse ermittelt, welche Softwaremodule betroffen sind und welche früheren Tätigkeiten wiederholt werden müssen?</w:t>
            </w:r>
          </w:p>
        </w:tc>
        <w:tc>
          <w:tcPr>
            <w:tcW w:w="1842" w:type="dxa"/>
            <w:shd w:val="clear" w:color="auto" w:fill="auto"/>
          </w:tcPr>
          <w:p w14:paraId="5A0C2F86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2087FEC0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</w:tbl>
    <w:p>
      <w:r>
        <w:br w:type="page"/>
      </w: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374"/>
        <w:gridCol w:w="4820"/>
        <w:gridCol w:w="1842"/>
        <w:gridCol w:w="892"/>
      </w:tblGrid>
      <w:tr w:rsidR="0073148E" w:rsidRPr="00361310" w14:paraId="1BC4C76F" w14:textId="77777777" w:rsidTr="00B17938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2DEC74D9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1374" w:type="dxa"/>
            <w:tcBorders>
              <w:top w:val="single" w:sz="12" w:space="0" w:color="auto"/>
              <w:bottom w:val="single" w:sz="12" w:space="0" w:color="auto"/>
            </w:tcBorders>
          </w:tcPr>
          <w:p w14:paraId="634B81EC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12" w:space="0" w:color="auto"/>
              <w:bottom w:val="single" w:sz="12" w:space="0" w:color="auto"/>
            </w:tcBorders>
          </w:tcPr>
          <w:p w14:paraId="62C41373" w14:textId="77777777" w:rsidR="0073148E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2AFF04" w14:textId="77777777" w:rsidR="0073148E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8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8606EE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</w:tr>
      <w:tr w:rsidR="0073148E" w:rsidRPr="00361310" w14:paraId="017ADDD6" w14:textId="77777777" w:rsidTr="00B17938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07AA77C9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r w:rsidRPr="00927237">
              <w:rPr>
                <w:b/>
              </w:rPr>
              <w:t>Nr.</w:t>
            </w:r>
          </w:p>
        </w:tc>
        <w:tc>
          <w:tcPr>
            <w:tcW w:w="1374" w:type="dxa"/>
            <w:tcBorders>
              <w:top w:val="single" w:sz="12" w:space="0" w:color="auto"/>
              <w:bottom w:val="single" w:sz="12" w:space="0" w:color="auto"/>
            </w:tcBorders>
          </w:tcPr>
          <w:p w14:paraId="31C20002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proofErr w:type="spellStart"/>
            <w:r w:rsidRPr="00927237">
              <w:rPr>
                <w:b/>
              </w:rPr>
              <w:t>Ref</w:t>
            </w:r>
            <w:proofErr w:type="spellEnd"/>
            <w:r w:rsidRPr="00927237">
              <w:rPr>
                <w:b/>
              </w:rPr>
              <w:t>.</w:t>
            </w:r>
          </w:p>
        </w:tc>
        <w:tc>
          <w:tcPr>
            <w:tcW w:w="4820" w:type="dxa"/>
            <w:tcBorders>
              <w:top w:val="single" w:sz="12" w:space="0" w:color="auto"/>
              <w:bottom w:val="single" w:sz="12" w:space="0" w:color="auto"/>
            </w:tcBorders>
          </w:tcPr>
          <w:p w14:paraId="7A872A15" w14:textId="6B4CE33D" w:rsidR="0073148E" w:rsidRPr="00361310" w:rsidRDefault="0073148E" w:rsidP="00EA78A2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7.</w:t>
            </w:r>
            <w:r w:rsidR="00EA78A2"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 w:rsidR="00EA78A2">
              <w:rPr>
                <w:b/>
              </w:rPr>
              <w:t xml:space="preserve">/ 7.2 </w:t>
            </w:r>
            <w:r w:rsidRPr="00927237">
              <w:rPr>
                <w:b/>
              </w:rPr>
              <w:t xml:space="preserve">Anforderungen </w:t>
            </w:r>
            <w:r>
              <w:rPr>
                <w:b/>
              </w:rPr>
              <w:br/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667445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proofErr w:type="spellStart"/>
            <w:r>
              <w:rPr>
                <w:b/>
              </w:rPr>
              <w:t>Finding</w:t>
            </w:r>
            <w:proofErr w:type="spellEnd"/>
          </w:p>
        </w:tc>
        <w:tc>
          <w:tcPr>
            <w:tcW w:w="8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8752A9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r w:rsidRPr="00927237">
              <w:rPr>
                <w:rFonts w:ascii="Verdana" w:hAnsi="Verdana" w:eastAsia="Verdana" w:cs="Verdana"/>
                <w:b/>
                <w:sz w:val="22"/>
                <w:szCs w:val="22"/>
              </w:rPr>
              <w:t>Status</w:t>
            </w:r>
          </w:p>
        </w:tc>
      </w:tr>
      <w:tr w:rsidR="00393417" w:rsidRPr="00361310" w14:paraId="1C34BC3A" w14:textId="77777777" w:rsidTr="00292D37">
        <w:tc>
          <w:tcPr>
            <w:tcW w:w="454" w:type="dxa"/>
          </w:tcPr>
          <w:p w14:paraId="79557C77" w14:textId="77777777" w:rsidR="00393417" w:rsidRDefault="00393417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</w:tcPr>
          <w:p w14:paraId="5F94CF4C" w14:textId="68223ECA" w:rsidR="00393417" w:rsidRDefault="00B17938" w:rsidP="00592569">
            <w:pPr>
              <w:tabs>
                <w:tab w:val="left" w:pos="1418"/>
                <w:tab w:val="left" w:pos="3969"/>
              </w:tabs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820" w:type="dxa"/>
          </w:tcPr>
          <w:p w14:paraId="718FCD9C" w14:textId="77777777" w:rsidR="00393417" w:rsidRDefault="00884EE7" w:rsidP="00884EE7">
            <w:pPr>
              <w:tabs>
                <w:tab w:val="left" w:pos="1418"/>
                <w:tab w:val="left" w:pos="3969"/>
              </w:tabs>
            </w:pPr>
            <w:proofErr w:type="spellStart"/>
            <w:r>
              <w:rPr>
                <w:i/>
              </w:rPr>
              <w:t>Ref</w:t>
            </w:r>
            <w:proofErr w:type="spellEnd"/>
            <w:r>
              <w:rPr>
                <w:i/>
              </w:rPr>
              <w:t xml:space="preserve">: </w:t>
            </w:r>
            <w:proofErr w:type="spellStart"/>
            <w:r>
              <w:rPr>
                <w:i/>
              </w:rPr>
              <w:t>Entw.Hb</w:t>
            </w:r>
            <w:proofErr w:type="spellEnd"/>
            <w:r>
              <w:rPr>
                <w:i/>
              </w:rPr>
              <w:t>. CP02-TAC-004, Ver. 2.0</w:t>
            </w:r>
            <w:r>
              <w:rPr>
                <w:i/>
              </w:rPr>
              <w:br/>
            </w:r>
            <w:r>
              <w:t>Tabelle 2, Phase 10.5. :</w:t>
            </w:r>
            <w:r>
              <w:br/>
            </w:r>
            <w:r>
              <w:br/>
            </w:r>
            <w:r w:rsidRPr="008E2BD4">
              <w:rPr>
                <w:i/>
              </w:rPr>
              <w:t>SW-Entwicklung planen (siehe Kap. 5.2.4.1.8.1.1)  SW-Verifikationsplan SW/HW -KID erstellen (siehe Kap. 5.</w:t>
            </w:r>
            <w:bookmarkStart w:id="2" w:name="_GoBack"/>
            <w:bookmarkEnd w:id="2"/>
            <w:r w:rsidRPr="008E2BD4">
              <w:rPr>
                <w:i/>
              </w:rPr>
              <w:t>2.4.1.8.1.20)  Fertigungsvorschrift SW</w:t>
            </w:r>
            <w:r>
              <w:br/>
            </w:r>
          </w:p>
          <w:p w14:paraId="645A4CF4" w14:textId="136653F6" w:rsidR="00555C39" w:rsidRDefault="00555C39" w:rsidP="00884EE7">
            <w:pPr>
              <w:tabs>
                <w:tab w:val="left" w:pos="1418"/>
                <w:tab w:val="left" w:pos="3969"/>
              </w:tabs>
            </w:pPr>
            <w:r>
              <w:t>Siehe auch Änderungswesen Kapitel 5.3.2.1.1 mit Formular „Änderungsantrag/Problemmeldung“ und Verfahren nach QM-handbuch QHB</w:t>
            </w:r>
          </w:p>
          <w:p w14:paraId="6AE1905E" w14:textId="5E4DA907" w:rsidR="00555C39" w:rsidRDefault="00555C39" w:rsidP="00884EE7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  <w:shd w:val="clear" w:color="auto" w:fill="auto"/>
          </w:tcPr>
          <w:p w14:paraId="6A6C465B" w14:textId="5A6602A8" w:rsidR="00393417" w:rsidRPr="00F17AA9" w:rsidRDefault="00393417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92D050"/>
          </w:tcPr>
          <w:p w14:paraId="56D3F397" w14:textId="7FDEA761" w:rsidR="00393417" w:rsidRPr="00F17AA9" w:rsidRDefault="00884EE7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  <w:r>
              <w:rPr>
                <w:bCs/>
              </w:rPr>
              <w:t>OK</w:t>
            </w:r>
          </w:p>
        </w:tc>
      </w:tr>
    </w:tbl>
    <w:p w14:paraId="21C0F790" w14:textId="77777777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23F710A6" w14:textId="7DFACF5D" w:rsidR="008B00DB" w:rsidRDefault="008B00DB" w:rsidP="008B00DB">
      <w:pPr>
        <w:pStyle w:val="berschrift1"/>
        <w:pageBreakBefore/>
        <w:numPr>
          <w:ilvl w:val="0"/>
          <w:numId w:val="0"/>
        </w:numPr>
        <w:ind w:left="1134" w:hanging="1134"/>
      </w:pPr>
      <w:r>
        <w:lastRenderedPageBreak/>
        <w:t xml:space="preserve">Anhang </w:t>
      </w:r>
      <w:r w:rsidR="00D57632">
        <w:t xml:space="preserve">Formblatt </w:t>
      </w:r>
      <w:r>
        <w:t>Unterschriften</w:t>
      </w:r>
    </w:p>
    <w:p w14:paraId="58466D4C" w14:textId="77777777" w:rsidR="008B00DB" w:rsidRDefault="008B00DB" w:rsidP="008B00DB">
      <w:pPr>
        <w:pStyle w:val="Standardeinzug"/>
        <w:ind w:left="0"/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2737"/>
        <w:gridCol w:w="2737"/>
      </w:tblGrid>
      <w:tr w:rsidR="008B00DB" w:rsidRPr="0003680B" w14:paraId="6ABC14D7" w14:textId="77777777" w:rsidTr="00B72FCB">
        <w:trPr>
          <w:trHeight w:val="493"/>
          <w:tblHeader/>
        </w:trPr>
        <w:tc>
          <w:tcPr>
            <w:tcW w:w="4377" w:type="dxa"/>
            <w:vAlign w:val="center"/>
          </w:tcPr>
          <w:p w14:paraId="20DBD0E8" w14:textId="0DD675E2" w:rsidR="008B00DB" w:rsidRPr="0003680B" w:rsidRDefault="008B00DB" w:rsidP="00B3103B">
            <w:pPr>
              <w:spacing w:before="40" w:after="40"/>
              <w:jc w:val="center"/>
              <w:rPr>
                <w:b/>
              </w:rPr>
            </w:pPr>
            <w:r w:rsidRPr="00F02524">
              <w:rPr>
                <w:b/>
                <w:highlight w:val="yellow"/>
              </w:rPr>
              <w:t>Name</w:t>
            </w:r>
            <w:r w:rsidR="002661D5" w:rsidRPr="00F02524">
              <w:rPr>
                <w:b/>
                <w:highlight w:val="yellow"/>
              </w:rPr>
              <w:t>, Vorname, Abteilung, Funktion</w:t>
            </w:r>
          </w:p>
        </w:tc>
        <w:tc>
          <w:tcPr>
            <w:tcW w:w="2737" w:type="dxa"/>
            <w:vAlign w:val="center"/>
          </w:tcPr>
          <w:p w14:paraId="2BEA1505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Datum</w:t>
            </w:r>
          </w:p>
        </w:tc>
        <w:tc>
          <w:tcPr>
            <w:tcW w:w="2737" w:type="dxa"/>
            <w:vAlign w:val="center"/>
          </w:tcPr>
          <w:p w14:paraId="4E353842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Unterschrift</w:t>
            </w:r>
          </w:p>
        </w:tc>
      </w:tr>
      <w:tr w:rsidR="008B00DB" w:rsidRPr="0003680B" w14:paraId="055E3DDD" w14:textId="77777777" w:rsidTr="00B72FCB">
        <w:tc>
          <w:tcPr>
            <w:tcW w:w="4377" w:type="dxa"/>
          </w:tcPr>
          <w:p w14:paraId="41F89A65" w14:textId="777523BC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947DE0B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51E4587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09BC604A" w14:textId="77777777" w:rsidTr="00B72FCB">
        <w:tc>
          <w:tcPr>
            <w:tcW w:w="4377" w:type="dxa"/>
          </w:tcPr>
          <w:p w14:paraId="0B77F765" w14:textId="77777777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145A8256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6F46C9E6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3F34D711" w14:textId="77777777" w:rsidTr="00B72FCB">
        <w:tc>
          <w:tcPr>
            <w:tcW w:w="4377" w:type="dxa"/>
          </w:tcPr>
          <w:p w14:paraId="1AC6A15F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1296C9D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3D38983B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15757C2F" w14:textId="77777777" w:rsidTr="00B72FCB">
        <w:tc>
          <w:tcPr>
            <w:tcW w:w="4377" w:type="dxa"/>
          </w:tcPr>
          <w:p w14:paraId="692B7387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2FBDF67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3B658B2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64C68A6" w14:textId="77777777" w:rsidTr="00B72FCB">
        <w:tc>
          <w:tcPr>
            <w:tcW w:w="4377" w:type="dxa"/>
          </w:tcPr>
          <w:p w14:paraId="5729D08B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A324A8C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7662C5D5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0327F65" w14:textId="77777777" w:rsidTr="00B72FCB">
        <w:tc>
          <w:tcPr>
            <w:tcW w:w="4377" w:type="dxa"/>
          </w:tcPr>
          <w:p w14:paraId="7C579446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6E037D1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22CA2678" w14:textId="77777777" w:rsidR="008B00DB" w:rsidRPr="0003680B" w:rsidRDefault="008B00DB" w:rsidP="00B72FCB">
            <w:pPr>
              <w:spacing w:before="120" w:after="120"/>
            </w:pPr>
          </w:p>
        </w:tc>
      </w:tr>
      <w:tr w:rsidR="00323E1B" w:rsidRPr="0003680B" w14:paraId="0298BCD6" w14:textId="77777777" w:rsidTr="00B72FCB">
        <w:tc>
          <w:tcPr>
            <w:tcW w:w="4377" w:type="dxa"/>
          </w:tcPr>
          <w:p w14:paraId="6C4E0933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08C3DC9F" w14:textId="77777777" w:rsidR="00323E1B" w:rsidRPr="0003680B" w:rsidRDefault="00323E1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CF3733C" w14:textId="77777777" w:rsidR="00323E1B" w:rsidRPr="0003680B" w:rsidRDefault="00323E1B" w:rsidP="00B72FCB">
            <w:pPr>
              <w:spacing w:before="120" w:after="120"/>
            </w:pPr>
          </w:p>
        </w:tc>
      </w:tr>
    </w:tbl>
    <w:p w14:paraId="389110C5" w14:textId="77777777" w:rsidR="008B00DB" w:rsidRDefault="008B00DB" w:rsidP="008B00DB"/>
    <w:p w14:paraId="303D23CC" w14:textId="22A465A4" w:rsidR="00C17FBA" w:rsidRDefault="00C17FBA">
      <w:r>
        <w:br w:type="page"/>
      </w:r>
    </w:p>
    <w:p w14:paraId="34930581" w14:textId="3A328701" w:rsidR="008B00DB" w:rsidRDefault="00C17FBA" w:rsidP="00763BEF">
      <w:pPr>
        <w:tabs>
          <w:tab w:val="left" w:pos="1418"/>
          <w:tab w:val="left" w:pos="3969"/>
        </w:tabs>
        <w:rPr>
          <w:b/>
          <w:kern w:val="28"/>
          <w:sz w:val="36"/>
        </w:rPr>
      </w:pPr>
      <w:r w:rsidRPr="00C17FBA">
        <w:rPr>
          <w:b/>
          <w:kern w:val="28"/>
          <w:sz w:val="36"/>
        </w:rPr>
        <w:lastRenderedPageBreak/>
        <w:t>Anhang Tabellen</w:t>
      </w:r>
    </w:p>
    <w:p w14:paraId="75DEA748" w14:textId="77777777" w:rsidR="00C03298" w:rsidRPr="00C03298" w:rsidRDefault="00C03298" w:rsidP="00C03298">
      <w:pPr>
        <w:tabs>
          <w:tab w:val="left" w:pos="1418"/>
          <w:tab w:val="left" w:pos="3969"/>
        </w:tabs>
        <w:rPr>
          <w:b/>
          <w:lang w:val="en-US"/>
        </w:rPr>
      </w:pPr>
    </w:p>
    <w:sectPr w:rsidR="00C03298" w:rsidRPr="00C03298" w:rsidSect="00781080">
      <w:headerReference w:type="default" r:id="rId10"/>
      <w:footerReference w:type="default" r:id="rId11"/>
      <w:pgSz w:w="11907" w:h="16840" w:code="9"/>
      <w:pgMar w:top="-2552" w:right="567" w:bottom="-2211" w:left="1531" w:header="680" w:footer="50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Christian Buhle" w:date="2026-02-06T09:32:00Z" w:initials="CB">
    <w:p w14:paraId="7FD0158E" w14:textId="70AEF4E2" w:rsidR="0060652C" w:rsidRDefault="0060652C">
      <w:pPr>
        <w:pStyle w:val="Kommentartext"/>
      </w:pPr>
      <w:r>
        <w:rPr>
          <w:rStyle w:val="Kommentarzeichen"/>
        </w:rPr>
        <w:annotationRef/>
      </w:r>
      <w:r>
        <w:t xml:space="preserve">VDA-Band </w:t>
      </w:r>
      <w:proofErr w:type="gramStart"/>
      <w:r>
        <w:t>4 ?</w:t>
      </w:r>
      <w:proofErr w:type="gramEnd"/>
      <w:r>
        <w:t xml:space="preserve"> Ich dachte IEC?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FD0158E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D0158E" w16cid:durableId="2D495C7C"/>
  <w16cid:commentId w16cid:paraId="2AFFE753" w16cid:durableId="2D495C7D"/>
  <w16cid:commentId w16cid:paraId="2AF44615" w16cid:durableId="2D495C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B0DE3" w14:textId="77777777" w:rsidR="00395183" w:rsidRDefault="00395183">
      <w:r>
        <w:separator/>
      </w:r>
    </w:p>
  </w:endnote>
  <w:endnote w:type="continuationSeparator" w:id="0">
    <w:p w14:paraId="17C76558" w14:textId="77777777" w:rsidR="00395183" w:rsidRDefault="0039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0" w:type="dxa"/>
      <w:tblInd w:w="1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15"/>
      <w:gridCol w:w="1169"/>
      <w:gridCol w:w="2695"/>
      <w:gridCol w:w="942"/>
      <w:gridCol w:w="2098"/>
      <w:gridCol w:w="1406"/>
      <w:gridCol w:w="485"/>
    </w:tblGrid>
    <w:tr w:rsidR="00781080" w:rsidRPr="00B26D0B" w14:paraId="54CD93C5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8400F6" w14:textId="77777777" w:rsidR="00781080" w:rsidRPr="00B26D0B" w:rsidRDefault="00DF7347" w:rsidP="00781080">
          <w:pPr>
            <w:pStyle w:val="Fuzeile"/>
            <w:tabs>
              <w:tab w:val="clear" w:pos="4536"/>
              <w:tab w:val="clear" w:pos="9072"/>
            </w:tabs>
            <w:rPr>
              <w:sz w:val="12"/>
              <w:szCs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3D411701" wp14:editId="051C45DA">
                    <wp:simplePos x="0" y="0"/>
                    <wp:positionH relativeFrom="page">
                      <wp:posOffset>396240</wp:posOffset>
                    </wp:positionH>
                    <wp:positionV relativeFrom="page">
                      <wp:posOffset>4071620</wp:posOffset>
                    </wp:positionV>
                    <wp:extent cx="382270" cy="2613660"/>
                    <wp:effectExtent l="0" t="0" r="0" b="0"/>
                    <wp:wrapNone/>
                    <wp:docPr id="2" name="Text Box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270" cy="2613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617D0" w14:textId="77777777" w:rsidR="00781080" w:rsidRPr="00762E65" w:rsidRDefault="00781080" w:rsidP="00781080">
                                <w:pPr>
                                  <w:rPr>
                                    <w:sz w:val="11"/>
                                    <w:szCs w:val="11"/>
                                  </w:rPr>
                                </w:pPr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Weitergabe, sowie Vervielfältigung dieses Dokuments, Verwertung und Mitteilung seines Inhalts sind verboten, sofern nicht </w:t>
                                </w:r>
                                <w:proofErr w:type="spellStart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>ausdrücklicheh</w:t>
                                </w:r>
                                <w:proofErr w:type="spellEnd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 gestattet. Zuwiderhandlungen verpflichten zum Schadenersatz. Alle Rechte für den Fall der Patent-, Gebrauchsmuster- oder Geschmacksmustereintragung vorbehalten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shapetype w14:anchorId="3D41170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31.2pt;margin-top:320.6pt;width:30.1pt;height:20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" o:allowincell="f" stroked="f">
                    <v:textbox style="layout-flow:vertical;mso-layout-flow-alt:bottom-to-top" inset="0,0,0,0">
                      <w:txbxContent>
                        <w:p w14:paraId="031617D0" w14:textId="77777777" w:rsidR="00781080" w:rsidRPr="00762E65" w:rsidRDefault="00781080" w:rsidP="00781080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>Weitergabe, sowie Vervielfältigung dieses Dokuments, Verwertung und Mitteilung seines Inhalts sind verboten, sofern nicht ausdrücklicheh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1080" w:rsidRPr="00B26D0B">
            <w:rPr>
              <w:sz w:val="12"/>
              <w:szCs w:val="12"/>
            </w:rPr>
            <w:t>Bearbeiter/</w:t>
          </w:r>
          <w:proofErr w:type="spellStart"/>
          <w:r w:rsidR="00781080" w:rsidRPr="002760BD">
            <w:rPr>
              <w:i/>
              <w:iCs/>
              <w:sz w:val="12"/>
              <w:szCs w:val="12"/>
            </w:rPr>
            <w:t>Pr</w:t>
          </w:r>
          <w:r w:rsidR="00781080" w:rsidRPr="00B26D0B">
            <w:rPr>
              <w:i/>
              <w:sz w:val="12"/>
              <w:szCs w:val="12"/>
            </w:rPr>
            <w:t>ep</w:t>
          </w:r>
          <w:proofErr w:type="spellEnd"/>
          <w:r w:rsidR="00781080" w:rsidRPr="00B26D0B">
            <w:rPr>
              <w:i/>
              <w:sz w:val="12"/>
              <w:szCs w:val="12"/>
            </w:rPr>
            <w:t xml:space="preserve">. </w:t>
          </w:r>
          <w:proofErr w:type="spellStart"/>
          <w:r w:rsidR="00781080" w:rsidRPr="00B26D0B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525DB52" w14:textId="77777777" w:rsidR="00781080" w:rsidRPr="00B26D0B" w:rsidRDefault="00781080" w:rsidP="00781080">
          <w:pPr>
            <w:pStyle w:val="Fuzeile"/>
            <w:tabs>
              <w:tab w:val="right" w:pos="4536"/>
            </w:tabs>
            <w:rPr>
              <w:sz w:val="12"/>
              <w:szCs w:val="12"/>
            </w:rPr>
          </w:pPr>
          <w:r w:rsidRPr="00B26D0B">
            <w:rPr>
              <w:sz w:val="12"/>
              <w:szCs w:val="12"/>
            </w:rPr>
            <w:t>Datum/</w:t>
          </w:r>
          <w:r w:rsidRPr="00B26D0B">
            <w:rPr>
              <w:i/>
              <w:sz w:val="12"/>
              <w:szCs w:val="12"/>
            </w:rPr>
            <w:t>Date</w:t>
          </w:r>
        </w:p>
      </w:tc>
      <w:tc>
        <w:tcPr>
          <w:tcW w:w="3637" w:type="dxa"/>
          <w:gridSpan w:val="2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14:paraId="785BBF96" w14:textId="77777777" w:rsidR="00781080" w:rsidRPr="00B26D0B" w:rsidRDefault="00781080" w:rsidP="00781080">
          <w:pPr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Benennung/</w:t>
          </w:r>
          <w:proofErr w:type="spellStart"/>
          <w:r>
            <w:rPr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3504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2D1E5C9" w14:textId="77777777" w:rsidR="00781080" w:rsidRPr="00B26D0B" w:rsidRDefault="00781080" w:rsidP="00781080">
          <w:pPr>
            <w:ind w:left="114" w:hanging="114"/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Dokumentennummer/</w:t>
          </w:r>
          <w:proofErr w:type="spellStart"/>
          <w:r w:rsidRPr="00B26D0B">
            <w:rPr>
              <w:i/>
              <w:sz w:val="12"/>
              <w:szCs w:val="12"/>
            </w:rPr>
            <w:t>Document</w:t>
          </w:r>
          <w:proofErr w:type="spellEnd"/>
          <w:r w:rsidRPr="00B26D0B">
            <w:rPr>
              <w:i/>
              <w:sz w:val="12"/>
              <w:szCs w:val="12"/>
            </w:rPr>
            <w:t xml:space="preserve"> </w:t>
          </w:r>
          <w:proofErr w:type="spellStart"/>
          <w:r>
            <w:rPr>
              <w:i/>
              <w:sz w:val="12"/>
              <w:szCs w:val="12"/>
            </w:rPr>
            <w:t>N</w:t>
          </w:r>
          <w:r w:rsidRPr="00B26D0B">
            <w:rPr>
              <w:i/>
              <w:sz w:val="12"/>
              <w:szCs w:val="12"/>
            </w:rPr>
            <w:t>o</w:t>
          </w:r>
          <w:proofErr w:type="spellEnd"/>
          <w:r w:rsidRPr="00B26D0B"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693971" w14:textId="77777777" w:rsidR="00781080" w:rsidRPr="00B26D0B" w:rsidRDefault="00781080" w:rsidP="00781080">
          <w:pPr>
            <w:pStyle w:val="Fuzeile"/>
            <w:tabs>
              <w:tab w:val="right" w:pos="781"/>
              <w:tab w:val="right" w:pos="5103"/>
            </w:tabs>
            <w:ind w:right="28"/>
            <w:rPr>
              <w:sz w:val="12"/>
              <w:szCs w:val="12"/>
            </w:rPr>
          </w:pPr>
          <w:proofErr w:type="spellStart"/>
          <w:r w:rsidRPr="00B26D0B">
            <w:rPr>
              <w:rFonts w:cs="Arial"/>
              <w:sz w:val="12"/>
              <w:szCs w:val="12"/>
            </w:rPr>
            <w:t>Bl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proofErr w:type="spellStart"/>
          <w:r w:rsidRPr="00B26D0B">
            <w:rPr>
              <w:rFonts w:cs="Arial"/>
              <w:i/>
              <w:sz w:val="12"/>
              <w:szCs w:val="12"/>
            </w:rPr>
            <w:t>Sh</w:t>
          </w:r>
          <w:r>
            <w:rPr>
              <w:rFonts w:cs="Arial"/>
              <w:i/>
              <w:sz w:val="12"/>
              <w:szCs w:val="12"/>
            </w:rPr>
            <w:t>t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</w:p>
      </w:tc>
    </w:tr>
    <w:tr w:rsidR="00781080" w:rsidRPr="00407858" w14:paraId="344BA3ED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ABFCF" w14:textId="1767E9E1" w:rsidR="00781080" w:rsidRPr="00407858" w:rsidRDefault="00824A42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K. Willems</w:t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D60D5" w14:textId="5A8B1897" w:rsidR="00781080" w:rsidRPr="00407858" w:rsidRDefault="00824A42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21.01.2026</w:t>
          </w:r>
        </w:p>
      </w:tc>
      <w:tc>
        <w:tcPr>
          <w:tcW w:w="3637" w:type="dxa"/>
          <w:gridSpan w:val="2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C8B64E" w14:textId="6FB2AFFF" w:rsidR="00781080" w:rsidRPr="00407858" w:rsidRDefault="00781080" w:rsidP="006C56D8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BEN_1_Z1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Review Protokoll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3504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68988" w14:textId="687804C0" w:rsidR="00781080" w:rsidRPr="00407858" w:rsidRDefault="00781080" w:rsidP="00781080">
          <w:pPr>
            <w:ind w:left="114" w:hanging="114"/>
            <w:rPr>
              <w:rFonts w:cs="Arial"/>
              <w:b/>
              <w:bCs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ZNR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PTK  PTK-0002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6ECEA" w14:textId="27690D33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PAGE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8E2BD4">
            <w:rPr>
              <w:rFonts w:cs="Arial"/>
              <w:b/>
              <w:bCs/>
              <w:noProof/>
              <w:sz w:val="20"/>
            </w:rPr>
            <w:t>3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:rsidRPr="001C3C55" w14:paraId="38AFC8C8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C898C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Geprüft/</w:t>
          </w:r>
          <w:proofErr w:type="spellStart"/>
          <w:r>
            <w:rPr>
              <w:i/>
              <w:sz w:val="12"/>
              <w:szCs w:val="12"/>
            </w:rPr>
            <w:t>C</w:t>
          </w:r>
          <w:r w:rsidRPr="001C3C55">
            <w:rPr>
              <w:i/>
              <w:sz w:val="12"/>
              <w:szCs w:val="12"/>
            </w:rPr>
            <w:t>hecked</w:t>
          </w:r>
          <w:proofErr w:type="spellEnd"/>
          <w:r w:rsidRPr="001C3C55">
            <w:rPr>
              <w:i/>
              <w:sz w:val="12"/>
              <w:szCs w:val="12"/>
            </w:rPr>
            <w:t xml:space="preserve"> </w:t>
          </w:r>
          <w:proofErr w:type="spellStart"/>
          <w:r w:rsidRPr="001C3C55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5A08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Datum/</w:t>
          </w:r>
          <w:r w:rsidRPr="001C3C55">
            <w:rPr>
              <w:i/>
              <w:sz w:val="12"/>
              <w:szCs w:val="12"/>
            </w:rPr>
            <w:t>Date</w:t>
          </w:r>
        </w:p>
      </w:tc>
      <w:tc>
        <w:tcPr>
          <w:tcW w:w="2695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63BCDEF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rFonts w:cs="Arial"/>
              <w:sz w:val="12"/>
              <w:szCs w:val="12"/>
            </w:rPr>
            <w:t>Engl. Benen</w:t>
          </w:r>
          <w:r>
            <w:rPr>
              <w:rFonts w:cs="Arial"/>
              <w:sz w:val="12"/>
              <w:szCs w:val="12"/>
            </w:rPr>
            <w:t>n</w:t>
          </w:r>
          <w:r w:rsidRPr="001C3C55">
            <w:rPr>
              <w:rFonts w:cs="Arial"/>
              <w:sz w:val="12"/>
              <w:szCs w:val="12"/>
            </w:rPr>
            <w:t>ung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r w:rsidRPr="001C3C55">
            <w:rPr>
              <w:rFonts w:cs="Arial"/>
              <w:i/>
              <w:sz w:val="12"/>
              <w:szCs w:val="12"/>
            </w:rPr>
            <w:t xml:space="preserve">Engl. </w:t>
          </w:r>
          <w:proofErr w:type="spellStart"/>
          <w:r>
            <w:rPr>
              <w:rFonts w:cs="Arial"/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9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580577" w14:textId="77777777" w:rsidR="00781080" w:rsidRPr="001C3C55" w:rsidRDefault="00781080" w:rsidP="00781080">
          <w:pPr>
            <w:rPr>
              <w:sz w:val="12"/>
              <w:szCs w:val="12"/>
            </w:rPr>
          </w:pPr>
          <w:r>
            <w:rPr>
              <w:sz w:val="12"/>
              <w:szCs w:val="12"/>
            </w:rPr>
            <w:t>Ä.-</w:t>
          </w:r>
          <w:proofErr w:type="spellStart"/>
          <w:r>
            <w:rPr>
              <w:sz w:val="12"/>
              <w:szCs w:val="12"/>
            </w:rPr>
            <w:t>Ind</w:t>
          </w:r>
          <w:proofErr w:type="spellEnd"/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proofErr w:type="spellStart"/>
          <w:r w:rsidRPr="001C3C55">
            <w:rPr>
              <w:i/>
              <w:sz w:val="12"/>
              <w:szCs w:val="12"/>
            </w:rPr>
            <w:t>Rev</w:t>
          </w:r>
          <w:proofErr w:type="spellEnd"/>
          <w:r w:rsidRPr="001C3C55">
            <w:rPr>
              <w:i/>
              <w:sz w:val="12"/>
              <w:szCs w:val="12"/>
            </w:rPr>
            <w:t>.</w:t>
          </w:r>
          <w:r>
            <w:rPr>
              <w:i/>
              <w:sz w:val="12"/>
              <w:szCs w:val="12"/>
            </w:rPr>
            <w:t>-</w:t>
          </w:r>
          <w:proofErr w:type="spellStart"/>
          <w:r>
            <w:rPr>
              <w:i/>
              <w:sz w:val="12"/>
              <w:szCs w:val="12"/>
            </w:rPr>
            <w:t>Ind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6968C" w14:textId="77777777" w:rsidR="00781080" w:rsidRPr="001C3C55" w:rsidRDefault="00781080" w:rsidP="00781080">
          <w:pPr>
            <w:ind w:left="-24" w:right="-35"/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Bearbeitu</w:t>
          </w:r>
          <w:r>
            <w:rPr>
              <w:sz w:val="12"/>
              <w:szCs w:val="12"/>
            </w:rPr>
            <w:t>n</w:t>
          </w:r>
          <w:r w:rsidRPr="001C3C55">
            <w:rPr>
              <w:sz w:val="12"/>
              <w:szCs w:val="12"/>
            </w:rPr>
            <w:t>gsstatus</w:t>
          </w:r>
          <w:r w:rsidRPr="002760BD">
            <w:rPr>
              <w:iCs/>
              <w:sz w:val="12"/>
              <w:szCs w:val="12"/>
            </w:rPr>
            <w:t>/</w:t>
          </w:r>
          <w:r w:rsidRPr="00B16237">
            <w:rPr>
              <w:i/>
              <w:sz w:val="12"/>
              <w:szCs w:val="12"/>
            </w:rPr>
            <w:t>Processing Status</w:t>
          </w:r>
          <w:r>
            <w:rPr>
              <w:i/>
              <w:sz w:val="12"/>
              <w:szCs w:val="12"/>
            </w:rPr>
            <w:t>.</w:t>
          </w:r>
        </w:p>
      </w:tc>
      <w:tc>
        <w:tcPr>
          <w:tcW w:w="14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A5D6A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Änd.-Nr</w:t>
          </w:r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r w:rsidRPr="003E164B">
            <w:rPr>
              <w:i/>
              <w:iCs/>
              <w:sz w:val="12"/>
              <w:szCs w:val="12"/>
            </w:rPr>
            <w:t>ECN</w:t>
          </w:r>
          <w:r>
            <w:rPr>
              <w:i/>
              <w:sz w:val="12"/>
              <w:szCs w:val="12"/>
            </w:rPr>
            <w:t>-</w:t>
          </w:r>
          <w:proofErr w:type="spellStart"/>
          <w:r w:rsidRPr="001C3C55">
            <w:rPr>
              <w:i/>
              <w:sz w:val="12"/>
              <w:szCs w:val="12"/>
            </w:rPr>
            <w:t>No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BE7C3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Von/</w:t>
          </w:r>
          <w:proofErr w:type="spellStart"/>
          <w:r w:rsidRPr="001C3C55">
            <w:rPr>
              <w:i/>
              <w:sz w:val="12"/>
              <w:szCs w:val="12"/>
            </w:rPr>
            <w:t>Of</w:t>
          </w:r>
          <w:proofErr w:type="spellEnd"/>
        </w:p>
      </w:tc>
    </w:tr>
    <w:tr w:rsidR="00781080" w:rsidRPr="00407858" w14:paraId="7425D721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67E17" w14:textId="4624E158" w:rsidR="00781080" w:rsidRPr="00D01273" w:rsidRDefault="001E7C0A" w:rsidP="00781080">
          <w:pPr>
            <w:pStyle w:val="Fuzeile"/>
            <w:tabs>
              <w:tab w:val="right" w:pos="4536"/>
            </w:tabs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DOCPROPERTY  U_PRUE  \* MERGEFORMAT </w:instrText>
          </w:r>
          <w:r>
            <w:rPr>
              <w:b/>
              <w:bCs/>
              <w:sz w:val="20"/>
            </w:rPr>
            <w:fldChar w:fldCharType="separate"/>
          </w:r>
          <w:r w:rsidR="00954344"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fldChar w:fldCharType="end"/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0259A" w14:textId="7C762B77" w:rsidR="00781080" w:rsidRPr="00407858" w:rsidRDefault="001E7C0A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 D_PRUE  \* MERGEFORMAT </w:instrText>
          </w:r>
          <w:r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fldChar w:fldCharType="end"/>
          </w:r>
        </w:p>
      </w:tc>
      <w:tc>
        <w:tcPr>
          <w:tcW w:w="2695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47F5857" w14:textId="262CE7B8" w:rsidR="00781080" w:rsidRPr="00407858" w:rsidRDefault="00E8643A" w:rsidP="006C56D8">
          <w:pPr>
            <w:pStyle w:val="Fuzeile"/>
            <w:tabs>
              <w:tab w:val="right" w:pos="5103"/>
            </w:tabs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Review </w:t>
          </w:r>
          <w:proofErr w:type="spellStart"/>
          <w:r>
            <w:rPr>
              <w:rFonts w:cs="Arial"/>
              <w:b/>
              <w:bCs/>
              <w:sz w:val="20"/>
            </w:rPr>
            <w:t>protocol</w:t>
          </w:r>
          <w:proofErr w:type="spellEnd"/>
        </w:p>
      </w:tc>
      <w:tc>
        <w:tcPr>
          <w:tcW w:w="94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CE1D0" w14:textId="72F4863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b/>
              <w:sz w:val="20"/>
            </w:rPr>
            <w:fldChar w:fldCharType="begin"/>
          </w:r>
          <w:r w:rsidRPr="00407858">
            <w:rPr>
              <w:b/>
              <w:sz w:val="20"/>
            </w:rPr>
            <w:instrText xml:space="preserve"> DOCPROPERTY  AE_INDEX  \* MERGEFORMAT </w:instrText>
          </w:r>
          <w:r w:rsidRPr="00407858"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>-</w:t>
          </w:r>
          <w:r w:rsidRPr="00407858">
            <w:rPr>
              <w:b/>
              <w:sz w:val="20"/>
            </w:rPr>
            <w:fldChar w:fldCharType="end"/>
          </w:r>
        </w:p>
      </w:tc>
      <w:tc>
        <w:tcPr>
          <w:tcW w:w="20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CB18" w14:textId="0633715C" w:rsidR="00781080" w:rsidRPr="00407858" w:rsidRDefault="001358F4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in Bearbeitung</w:t>
          </w:r>
        </w:p>
      </w:tc>
      <w:tc>
        <w:tcPr>
          <w:tcW w:w="14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F2C17" w14:textId="77777777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-</w:t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0B3610" w14:textId="2C38A6A5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NUMPAGES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8E2BD4">
            <w:rPr>
              <w:rFonts w:cs="Arial"/>
              <w:b/>
              <w:bCs/>
              <w:noProof/>
              <w:sz w:val="20"/>
            </w:rPr>
            <w:t>5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14:paraId="2A3E5FF4" w14:textId="77777777" w:rsidTr="00B2132F">
      <w:trPr>
        <w:cantSplit/>
        <w:trHeight w:hRule="exact" w:val="460"/>
      </w:trPr>
      <w:tc>
        <w:tcPr>
          <w:tcW w:w="2284" w:type="dxa"/>
          <w:gridSpan w:val="2"/>
          <w:tcBorders>
            <w:top w:val="single" w:sz="4" w:space="0" w:color="auto"/>
          </w:tcBorders>
          <w:vAlign w:val="center"/>
        </w:tcPr>
        <w:p w14:paraId="6ABB0C97" w14:textId="77777777" w:rsidR="00781080" w:rsidRPr="000C21F7" w:rsidRDefault="00A257D4" w:rsidP="00781080">
          <w:pPr>
            <w:pStyle w:val="Fuzeile"/>
            <w:tabs>
              <w:tab w:val="right" w:pos="5103"/>
            </w:tabs>
            <w:spacing w:before="40"/>
            <w:rPr>
              <w:sz w:val="18"/>
            </w:rPr>
          </w:pPr>
          <w:r>
            <w:rPr>
              <w:noProof/>
              <w:sz w:val="12"/>
            </w:rPr>
            <w:t>PDM rheinmetall_ls_ptk_ptk_0002_i__blx.docx</w:t>
          </w:r>
        </w:p>
      </w:tc>
      <w:tc>
        <w:tcPr>
          <w:tcW w:w="3637" w:type="dxa"/>
          <w:gridSpan w:val="2"/>
          <w:tcBorders>
            <w:top w:val="single" w:sz="4" w:space="0" w:color="auto"/>
          </w:tcBorders>
          <w:vAlign w:val="center"/>
        </w:tcPr>
        <w:p w14:paraId="24DEE396" w14:textId="77777777" w:rsidR="00781080" w:rsidRDefault="00781080" w:rsidP="00055A58">
          <w:pPr>
            <w:pStyle w:val="Fuzeile"/>
            <w:tabs>
              <w:tab w:val="right" w:pos="5103"/>
            </w:tabs>
            <w:jc w:val="center"/>
            <w:rPr>
              <w:sz w:val="18"/>
            </w:rPr>
          </w:pPr>
          <w:r w:rsidRPr="00542B0D">
            <w:rPr>
              <w:spacing w:val="3"/>
              <w:sz w:val="18"/>
              <w:szCs w:val="18"/>
            </w:rPr>
            <w:t xml:space="preserve">Rheinmetall </w:t>
          </w:r>
          <w:r w:rsidR="00055A58">
            <w:rPr>
              <w:spacing w:val="3"/>
              <w:sz w:val="18"/>
              <w:szCs w:val="18"/>
            </w:rPr>
            <w:t>Landsysteme</w:t>
          </w:r>
          <w:r w:rsidR="0023527E">
            <w:rPr>
              <w:spacing w:val="3"/>
              <w:sz w:val="18"/>
              <w:szCs w:val="18"/>
            </w:rPr>
            <w:t xml:space="preserve"> GmbH</w:t>
          </w:r>
        </w:p>
      </w:tc>
      <w:tc>
        <w:tcPr>
          <w:tcW w:w="2098" w:type="dxa"/>
          <w:tcBorders>
            <w:top w:val="single" w:sz="4" w:space="0" w:color="auto"/>
          </w:tcBorders>
          <w:vAlign w:val="center"/>
        </w:tcPr>
        <w:p w14:paraId="15CDA618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  <w:tc>
        <w:tcPr>
          <w:tcW w:w="1891" w:type="dxa"/>
          <w:gridSpan w:val="2"/>
          <w:tcBorders>
            <w:top w:val="single" w:sz="4" w:space="0" w:color="auto"/>
          </w:tcBorders>
          <w:vAlign w:val="center"/>
        </w:tcPr>
        <w:p w14:paraId="0D69ADD4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</w:tr>
  </w:tbl>
  <w:p w14:paraId="35F3E77C" w14:textId="77777777" w:rsidR="00614881" w:rsidRPr="00614881" w:rsidRDefault="00614881" w:rsidP="00614881">
    <w:pPr>
      <w:pStyle w:val="Fuzeile"/>
      <w:spacing w:before="2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E8C7" w14:textId="77777777" w:rsidR="00395183" w:rsidRDefault="00395183">
      <w:r>
        <w:separator/>
      </w:r>
    </w:p>
  </w:footnote>
  <w:footnote w:type="continuationSeparator" w:id="0">
    <w:p w14:paraId="727CA2A8" w14:textId="77777777" w:rsidR="00395183" w:rsidRDefault="0039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96"/>
      <w:gridCol w:w="2835"/>
    </w:tblGrid>
    <w:tr w:rsidR="00AB4316" w14:paraId="7A2C8B33" w14:textId="77777777">
      <w:trPr>
        <w:cantSplit/>
        <w:trHeight w:hRule="exact" w:val="1627"/>
      </w:trPr>
      <w:tc>
        <w:tcPr>
          <w:tcW w:w="2835" w:type="dxa"/>
          <w:vAlign w:val="center"/>
        </w:tcPr>
        <w:p w14:paraId="093C753C" w14:textId="2FCEDA09" w:rsidR="00AB4316" w:rsidRDefault="00525F3D" w:rsidP="005E087F">
          <w:pPr>
            <w:pStyle w:val="Kopfzeile"/>
            <w:rPr>
              <w:b/>
              <w:sz w:val="36"/>
            </w:rPr>
          </w:pPr>
          <w:r>
            <w:rPr>
              <w:b/>
              <w:sz w:val="36"/>
            </w:rPr>
            <w:fldChar w:fldCharType="begin"/>
          </w:r>
          <w:r>
            <w:rPr>
              <w:b/>
              <w:sz w:val="36"/>
            </w:rPr>
            <w:instrText xml:space="preserve"> DOCPROPERTY  GERAET  \* MERGEFORMAT </w:instrText>
          </w:r>
          <w:r>
            <w:rPr>
              <w:b/>
              <w:sz w:val="36"/>
            </w:rPr>
            <w:fldChar w:fldCharType="separate"/>
          </w:r>
          <w:r w:rsidR="00954344">
            <w:rPr>
              <w:b/>
              <w:sz w:val="36"/>
            </w:rPr>
            <w:t>-</w:t>
          </w:r>
          <w:proofErr w:type="spellStart"/>
          <w:r w:rsidR="00954344">
            <w:rPr>
              <w:b/>
              <w:sz w:val="36"/>
            </w:rPr>
            <w:t>kein_RLS</w:t>
          </w:r>
          <w:proofErr w:type="spellEnd"/>
          <w:r w:rsidR="00954344">
            <w:rPr>
              <w:b/>
              <w:sz w:val="36"/>
            </w:rPr>
            <w:t>-</w:t>
          </w:r>
          <w:r>
            <w:rPr>
              <w:b/>
              <w:sz w:val="36"/>
            </w:rPr>
            <w:fldChar w:fldCharType="end"/>
          </w:r>
        </w:p>
      </w:tc>
      <w:tc>
        <w:tcPr>
          <w:tcW w:w="4196" w:type="dxa"/>
          <w:vAlign w:val="center"/>
        </w:tcPr>
        <w:p w14:paraId="6F6A2BE7" w14:textId="2632A0B3" w:rsidR="00361310" w:rsidRPr="00BF7240" w:rsidRDefault="00E33EB5" w:rsidP="00BF7240">
          <w:pPr>
            <w:pStyle w:val="Kopfzeile"/>
            <w:tabs>
              <w:tab w:val="left" w:pos="3119"/>
            </w:tabs>
            <w:ind w:right="28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Review</w:t>
          </w:r>
          <w:r w:rsidR="004539E6">
            <w:rPr>
              <w:b/>
              <w:sz w:val="36"/>
            </w:rPr>
            <w:t>-P</w:t>
          </w:r>
          <w:r w:rsidR="00525F3D">
            <w:rPr>
              <w:b/>
              <w:sz w:val="36"/>
            </w:rPr>
            <w:t>rotokoll</w:t>
          </w:r>
        </w:p>
      </w:tc>
      <w:tc>
        <w:tcPr>
          <w:tcW w:w="2835" w:type="dxa"/>
          <w:vAlign w:val="center"/>
        </w:tcPr>
        <w:p w14:paraId="57232418" w14:textId="77777777" w:rsidR="00AB4316" w:rsidRDefault="00495C4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6E00E6C7" wp14:editId="33A25F99">
                <wp:extent cx="1764665" cy="520065"/>
                <wp:effectExtent l="0" t="0" r="698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Teaser_Rheinmetall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520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E5259B" w14:textId="77777777" w:rsidR="00AB4316" w:rsidRDefault="00CC19D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73A3B6F" wp14:editId="1006FCC6">
              <wp:simplePos x="0" y="0"/>
              <wp:positionH relativeFrom="page">
                <wp:posOffset>392430</wp:posOffset>
              </wp:positionH>
              <wp:positionV relativeFrom="page">
                <wp:posOffset>4051935</wp:posOffset>
              </wp:positionV>
              <wp:extent cx="382270" cy="2613660"/>
              <wp:effectExtent l="0" t="0" r="0" b="0"/>
              <wp:wrapNone/>
              <wp:docPr id="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70" cy="2613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706C" w14:textId="77777777" w:rsidR="00CC19D6" w:rsidRPr="00762E65" w:rsidRDefault="00CC19D6" w:rsidP="00CC19D6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773A3B6F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0.9pt;margin-top:319.05pt;width:30.1pt;height:20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" o:allowincell="f" stroked="f">
              <v:textbox style="layout-flow:vertical;mso-layout-flow-alt:bottom-to-top" inset="0,0,0,0">
                <w:txbxContent>
                  <w:p w14:paraId="28B0706C" w14:textId="77777777" w:rsidR="00CC19D6" w:rsidRPr="00762E65" w:rsidRDefault="00CC19D6" w:rsidP="00CC19D6">
                    <w:pPr>
                      <w:rPr>
                        <w:sz w:val="11"/>
                        <w:szCs w:val="11"/>
                      </w:rPr>
                    </w:pPr>
                    <w:r w:rsidRPr="00762E65">
                      <w:rPr>
                        <w:sz w:val="11"/>
                        <w:szCs w:val="11"/>
                      </w:rPr>
                      <w:t>Weitergabe, sowie Vervielfältigung dieses Dokuments, Verwertung und Mitteilung seines Inhalts sind verboten, sofern nicht ausdrücklicheh gestattet. Zuwiderhandlungen verpflichten zum Schadenersatz. Alle Rechte für den Fall der Patent-, Gebrauchsmuster- oder Geschmacksmustereintragung vorbehalten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7347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1BFDAF" wp14:editId="07E026E7">
              <wp:simplePos x="0" y="0"/>
              <wp:positionH relativeFrom="page">
                <wp:posOffset>396240</wp:posOffset>
              </wp:positionH>
              <wp:positionV relativeFrom="page">
                <wp:posOffset>459740</wp:posOffset>
              </wp:positionV>
              <wp:extent cx="464185" cy="2971800"/>
              <wp:effectExtent l="0" t="0" r="0" b="0"/>
              <wp:wrapNone/>
              <wp:docPr id="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97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259D5" w14:textId="6DE013CF" w:rsidR="00280FFA" w:rsidRPr="00DE1CF7" w:rsidRDefault="00280FFA">
                          <w:pPr>
                            <w:pStyle w:val="Textkrper"/>
                            <w:spacing w:after="0"/>
                            <w:rPr>
                              <w:sz w:val="16"/>
                            </w:rPr>
                          </w:pPr>
                          <w:r w:rsidRPr="00DE1CF7">
                            <w:rPr>
                              <w:sz w:val="16"/>
                            </w:rPr>
                            <w:fldChar w:fldCharType="begin"/>
                          </w:r>
                          <w:r w:rsidRPr="00DE1CF7">
                            <w:rPr>
                              <w:sz w:val="16"/>
                            </w:rPr>
                            <w:instrText xml:space="preserve"> DOCPROPERTY  COPYR  \* MERGEFORMAT </w:instrText>
                          </w:r>
                          <w:r w:rsidRPr="00DE1CF7">
                            <w:rPr>
                              <w:sz w:val="16"/>
                            </w:rPr>
                            <w:fldChar w:fldCharType="separate"/>
                          </w:r>
                          <w:r w:rsidR="00954344">
                            <w:rPr>
                              <w:sz w:val="16"/>
                            </w:rPr>
                            <w:t>-</w:t>
                          </w:r>
                          <w:r w:rsidRPr="00DE1CF7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 w14:anchorId="771BFDAF" id="Text Box 31" o:spid="_x0000_s1027" type="#_x0000_t202" style="position:absolute;margin-left:31.2pt;margin-top:36.2pt;width:36.55pt;height:23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" o:allowincell="f" stroked="f">
              <v:textbox style="layout-flow:vertical;mso-layout-flow-alt:bottom-to-top" inset="0,0,0,0">
                <w:txbxContent>
                  <w:p w14:paraId="06E259D5" w14:textId="6DE013CF" w:rsidR="00280FFA" w:rsidRPr="00DE1CF7" w:rsidRDefault="00280FFA">
                    <w:pPr>
                      <w:pStyle w:val="Textkrper"/>
                      <w:spacing w:after="0"/>
                      <w:rPr>
                        <w:sz w:val="16"/>
                      </w:rPr>
                    </w:pPr>
                    <w:r w:rsidRPr="00DE1CF7">
                      <w:rPr>
                        <w:sz w:val="16"/>
                      </w:rPr>
                      <w:fldChar w:fldCharType="begin"/>
                    </w:r>
                    <w:r w:rsidRPr="00DE1CF7">
                      <w:rPr>
                        <w:sz w:val="16"/>
                      </w:rPr>
                      <w:instrText xml:space="preserve"> DOCPROPERTY  COPYR  \* MERGEFORMAT </w:instrText>
                    </w:r>
                    <w:r w:rsidRPr="00DE1CF7">
                      <w:rPr>
                        <w:sz w:val="16"/>
                      </w:rPr>
                      <w:fldChar w:fldCharType="separate"/>
                    </w:r>
                    <w:r w:rsidR="00954344">
                      <w:rPr>
                        <w:sz w:val="16"/>
                      </w:rPr>
                      <w:t>-</w:t>
                    </w:r>
                    <w:r w:rsidRPr="00DE1CF7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F6A4845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93E545E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00"/>
        </w:tabs>
        <w:ind w:left="1304" w:hanging="130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2160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2520"/>
        </w:tabs>
        <w:ind w:left="1644" w:hanging="164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880"/>
        </w:tabs>
        <w:ind w:left="1814" w:hanging="1814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46A8027C"/>
    <w:lvl w:ilvl="0">
      <w:numFmt w:val="decimal"/>
      <w:pStyle w:val="Punktaufzhlung"/>
      <w:lvlText w:val="*"/>
      <w:lvlJc w:val="left"/>
    </w:lvl>
  </w:abstractNum>
  <w:abstractNum w:abstractNumId="3" w15:restartNumberingAfterBreak="0">
    <w:nsid w:val="0786614E"/>
    <w:multiLevelType w:val="hybridMultilevel"/>
    <w:tmpl w:val="866C6A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74BA9"/>
    <w:multiLevelType w:val="multilevel"/>
    <w:tmpl w:val="FE409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Formatvorlage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FA317C5"/>
    <w:multiLevelType w:val="hybridMultilevel"/>
    <w:tmpl w:val="29BC6E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E5702"/>
    <w:multiLevelType w:val="singleLevel"/>
    <w:tmpl w:val="9ABCC3FE"/>
    <w:lvl w:ilvl="0">
      <w:start w:val="1"/>
      <w:numFmt w:val="decimal"/>
      <w:pStyle w:val="Nummernaufzhlung"/>
      <w:lvlText w:val="%1."/>
      <w:lvlJc w:val="left"/>
      <w:pPr>
        <w:tabs>
          <w:tab w:val="num" w:pos="1531"/>
        </w:tabs>
        <w:ind w:left="1531" w:hanging="397"/>
      </w:pPr>
      <w:rPr>
        <w:rFonts w:hint="default"/>
      </w:rPr>
    </w:lvl>
  </w:abstractNum>
  <w:abstractNum w:abstractNumId="7" w15:restartNumberingAfterBreak="0">
    <w:nsid w:val="1693378E"/>
    <w:multiLevelType w:val="hybridMultilevel"/>
    <w:tmpl w:val="E5C2CF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75A3E"/>
    <w:multiLevelType w:val="hybridMultilevel"/>
    <w:tmpl w:val="2DE655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4380E"/>
    <w:multiLevelType w:val="hybridMultilevel"/>
    <w:tmpl w:val="F7343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82FF8"/>
    <w:multiLevelType w:val="hybridMultilevel"/>
    <w:tmpl w:val="FEC221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83D4C"/>
    <w:multiLevelType w:val="hybridMultilevel"/>
    <w:tmpl w:val="BDB8C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B14DFC"/>
    <w:multiLevelType w:val="hybridMultilevel"/>
    <w:tmpl w:val="BC92B3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CA7398"/>
    <w:multiLevelType w:val="hybridMultilevel"/>
    <w:tmpl w:val="211486BE"/>
    <w:lvl w:ilvl="0" w:tplc="8BF6DA2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651B7C"/>
    <w:multiLevelType w:val="multilevel"/>
    <w:tmpl w:val="34248F64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15" w15:restartNumberingAfterBreak="0">
    <w:nsid w:val="609F7DA8"/>
    <w:multiLevelType w:val="singleLevel"/>
    <w:tmpl w:val="9FDC5280"/>
    <w:lvl w:ilvl="0">
      <w:start w:val="1"/>
      <w:numFmt w:val="bullet"/>
      <w:pStyle w:val="Strichaufzhlung"/>
      <w:lvlText w:val="-"/>
      <w:lvlJc w:val="left"/>
      <w:pPr>
        <w:tabs>
          <w:tab w:val="num" w:pos="1418"/>
        </w:tabs>
        <w:ind w:left="1418" w:hanging="284"/>
      </w:pPr>
      <w:rPr>
        <w:rFonts w:hint="default"/>
        <w:sz w:val="16"/>
      </w:rPr>
    </w:lvl>
  </w:abstractNum>
  <w:num w:numId="1">
    <w:abstractNumId w:val="4"/>
  </w:num>
  <w:num w:numId="2">
    <w:abstractNumId w:val="6"/>
  </w:num>
  <w:num w:numId="3">
    <w:abstractNumId w:val="2"/>
    <w:lvlOverride w:ilvl="0">
      <w:lvl w:ilvl="0">
        <w:start w:val="1"/>
        <w:numFmt w:val="bullet"/>
        <w:pStyle w:val="Punktaufzhlung"/>
        <w:lvlText w:val="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</w:rPr>
      </w:lvl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11"/>
  </w:num>
  <w:num w:numId="8">
    <w:abstractNumId w:val="0"/>
  </w:num>
  <w:num w:numId="9">
    <w:abstractNumId w:val="3"/>
  </w:num>
  <w:num w:numId="10">
    <w:abstractNumId w:val="13"/>
  </w:num>
  <w:num w:numId="11">
    <w:abstractNumId w:val="12"/>
  </w:num>
  <w:num w:numId="12">
    <w:abstractNumId w:val="9"/>
  </w:num>
  <w:num w:numId="13">
    <w:abstractNumId w:val="8"/>
  </w:num>
  <w:num w:numId="14">
    <w:abstractNumId w:val="5"/>
  </w:num>
  <w:num w:numId="15">
    <w:abstractNumId w:val="7"/>
  </w:num>
  <w:num w:numId="16">
    <w:abstractNumId w:val="10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ristian Buhle">
    <w15:presenceInfo w15:providerId="None" w15:userId="Christian Buh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embedSystemFonts/>
  <w:hideSpellingErrors/>
  <w:hideGrammaticalErrors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C7"/>
    <w:rsid w:val="00001BC0"/>
    <w:rsid w:val="00040C02"/>
    <w:rsid w:val="000417E0"/>
    <w:rsid w:val="00045EB5"/>
    <w:rsid w:val="0005403D"/>
    <w:rsid w:val="00055152"/>
    <w:rsid w:val="00055A58"/>
    <w:rsid w:val="00081A1D"/>
    <w:rsid w:val="000829E2"/>
    <w:rsid w:val="000959A4"/>
    <w:rsid w:val="000B083A"/>
    <w:rsid w:val="000B775B"/>
    <w:rsid w:val="000E26F3"/>
    <w:rsid w:val="000E61FF"/>
    <w:rsid w:val="000E76E7"/>
    <w:rsid w:val="00102478"/>
    <w:rsid w:val="001253EA"/>
    <w:rsid w:val="001358F4"/>
    <w:rsid w:val="00142A52"/>
    <w:rsid w:val="0015287C"/>
    <w:rsid w:val="00153CCD"/>
    <w:rsid w:val="00157E51"/>
    <w:rsid w:val="00160225"/>
    <w:rsid w:val="001923B1"/>
    <w:rsid w:val="001A6E1E"/>
    <w:rsid w:val="001C6FEB"/>
    <w:rsid w:val="001D497D"/>
    <w:rsid w:val="001D578D"/>
    <w:rsid w:val="001E7C0A"/>
    <w:rsid w:val="001F03AD"/>
    <w:rsid w:val="00230EA0"/>
    <w:rsid w:val="002344C6"/>
    <w:rsid w:val="0023527E"/>
    <w:rsid w:val="00240A60"/>
    <w:rsid w:val="00261A37"/>
    <w:rsid w:val="002661D5"/>
    <w:rsid w:val="00266FC5"/>
    <w:rsid w:val="00280FFA"/>
    <w:rsid w:val="00292D37"/>
    <w:rsid w:val="002A3A81"/>
    <w:rsid w:val="002A4E28"/>
    <w:rsid w:val="002B0323"/>
    <w:rsid w:val="002D13A6"/>
    <w:rsid w:val="002D57D2"/>
    <w:rsid w:val="002D599C"/>
    <w:rsid w:val="002E2B81"/>
    <w:rsid w:val="002E6027"/>
    <w:rsid w:val="002F175E"/>
    <w:rsid w:val="002F7BA2"/>
    <w:rsid w:val="00307BC7"/>
    <w:rsid w:val="00323E1B"/>
    <w:rsid w:val="0033197B"/>
    <w:rsid w:val="00333B11"/>
    <w:rsid w:val="00350EA4"/>
    <w:rsid w:val="00355DEB"/>
    <w:rsid w:val="00361310"/>
    <w:rsid w:val="00362BE2"/>
    <w:rsid w:val="003832A1"/>
    <w:rsid w:val="00393417"/>
    <w:rsid w:val="00395183"/>
    <w:rsid w:val="003C124F"/>
    <w:rsid w:val="003E111E"/>
    <w:rsid w:val="003F6AD2"/>
    <w:rsid w:val="00403E2E"/>
    <w:rsid w:val="00415ED0"/>
    <w:rsid w:val="00422C77"/>
    <w:rsid w:val="004343E6"/>
    <w:rsid w:val="00443808"/>
    <w:rsid w:val="00450027"/>
    <w:rsid w:val="004539E6"/>
    <w:rsid w:val="00454F8A"/>
    <w:rsid w:val="00465310"/>
    <w:rsid w:val="00476D6D"/>
    <w:rsid w:val="00476F98"/>
    <w:rsid w:val="00491969"/>
    <w:rsid w:val="00495C46"/>
    <w:rsid w:val="004B29C7"/>
    <w:rsid w:val="004C0097"/>
    <w:rsid w:val="004C0B21"/>
    <w:rsid w:val="004C14C5"/>
    <w:rsid w:val="004C3424"/>
    <w:rsid w:val="004F3497"/>
    <w:rsid w:val="005177F2"/>
    <w:rsid w:val="00525F3D"/>
    <w:rsid w:val="0052626F"/>
    <w:rsid w:val="00536642"/>
    <w:rsid w:val="00547CD3"/>
    <w:rsid w:val="00551F65"/>
    <w:rsid w:val="00555C39"/>
    <w:rsid w:val="005570D1"/>
    <w:rsid w:val="005647AF"/>
    <w:rsid w:val="00584A6F"/>
    <w:rsid w:val="005875EE"/>
    <w:rsid w:val="005A4F56"/>
    <w:rsid w:val="005A7D64"/>
    <w:rsid w:val="005B64E8"/>
    <w:rsid w:val="005C1B1C"/>
    <w:rsid w:val="005D049D"/>
    <w:rsid w:val="005D2725"/>
    <w:rsid w:val="005E087F"/>
    <w:rsid w:val="006016B5"/>
    <w:rsid w:val="0060652C"/>
    <w:rsid w:val="00614881"/>
    <w:rsid w:val="00615D18"/>
    <w:rsid w:val="00632447"/>
    <w:rsid w:val="00666E04"/>
    <w:rsid w:val="00671243"/>
    <w:rsid w:val="006772AE"/>
    <w:rsid w:val="00682F0E"/>
    <w:rsid w:val="006A1DED"/>
    <w:rsid w:val="006C56D8"/>
    <w:rsid w:val="006C67A7"/>
    <w:rsid w:val="006D54BE"/>
    <w:rsid w:val="006D5D8D"/>
    <w:rsid w:val="006D74A8"/>
    <w:rsid w:val="006E093E"/>
    <w:rsid w:val="006E613C"/>
    <w:rsid w:val="00725832"/>
    <w:rsid w:val="00730B3D"/>
    <w:rsid w:val="0073148E"/>
    <w:rsid w:val="00731F4A"/>
    <w:rsid w:val="007359D6"/>
    <w:rsid w:val="00736329"/>
    <w:rsid w:val="00741DA7"/>
    <w:rsid w:val="00755D37"/>
    <w:rsid w:val="00763BEF"/>
    <w:rsid w:val="0076621E"/>
    <w:rsid w:val="00772E73"/>
    <w:rsid w:val="00776694"/>
    <w:rsid w:val="0077745F"/>
    <w:rsid w:val="00777EEB"/>
    <w:rsid w:val="00781080"/>
    <w:rsid w:val="007858D7"/>
    <w:rsid w:val="00791702"/>
    <w:rsid w:val="007959DB"/>
    <w:rsid w:val="007A3669"/>
    <w:rsid w:val="007B016A"/>
    <w:rsid w:val="007B6825"/>
    <w:rsid w:val="007C45BB"/>
    <w:rsid w:val="007C4DDD"/>
    <w:rsid w:val="007E0FE1"/>
    <w:rsid w:val="007E3E61"/>
    <w:rsid w:val="0080173E"/>
    <w:rsid w:val="0080591C"/>
    <w:rsid w:val="00824A42"/>
    <w:rsid w:val="00825115"/>
    <w:rsid w:val="00846E10"/>
    <w:rsid w:val="00850F78"/>
    <w:rsid w:val="00851A35"/>
    <w:rsid w:val="0085469F"/>
    <w:rsid w:val="008567AC"/>
    <w:rsid w:val="008663E6"/>
    <w:rsid w:val="00873C21"/>
    <w:rsid w:val="00880F0C"/>
    <w:rsid w:val="00884EE7"/>
    <w:rsid w:val="008951A1"/>
    <w:rsid w:val="008B00DB"/>
    <w:rsid w:val="008B0A7D"/>
    <w:rsid w:val="008D01F9"/>
    <w:rsid w:val="008E2BD4"/>
    <w:rsid w:val="008E2F3C"/>
    <w:rsid w:val="008F04B2"/>
    <w:rsid w:val="00901D6D"/>
    <w:rsid w:val="00904139"/>
    <w:rsid w:val="00904FDA"/>
    <w:rsid w:val="00905CA0"/>
    <w:rsid w:val="00927237"/>
    <w:rsid w:val="00927750"/>
    <w:rsid w:val="0093232F"/>
    <w:rsid w:val="00952DBE"/>
    <w:rsid w:val="00954344"/>
    <w:rsid w:val="009569BA"/>
    <w:rsid w:val="00981DB0"/>
    <w:rsid w:val="00994002"/>
    <w:rsid w:val="009B046D"/>
    <w:rsid w:val="009B75E7"/>
    <w:rsid w:val="009C32A3"/>
    <w:rsid w:val="009D37FC"/>
    <w:rsid w:val="009D78E3"/>
    <w:rsid w:val="009E747C"/>
    <w:rsid w:val="00A0227B"/>
    <w:rsid w:val="00A02E81"/>
    <w:rsid w:val="00A124F4"/>
    <w:rsid w:val="00A257D4"/>
    <w:rsid w:val="00A548B9"/>
    <w:rsid w:val="00A64CFA"/>
    <w:rsid w:val="00A652E8"/>
    <w:rsid w:val="00A828FA"/>
    <w:rsid w:val="00A84913"/>
    <w:rsid w:val="00AA2192"/>
    <w:rsid w:val="00AB4316"/>
    <w:rsid w:val="00AC2798"/>
    <w:rsid w:val="00AC7578"/>
    <w:rsid w:val="00AD09DD"/>
    <w:rsid w:val="00AD3354"/>
    <w:rsid w:val="00AE0018"/>
    <w:rsid w:val="00AE471D"/>
    <w:rsid w:val="00AF375D"/>
    <w:rsid w:val="00B021F4"/>
    <w:rsid w:val="00B07FC2"/>
    <w:rsid w:val="00B17938"/>
    <w:rsid w:val="00B20417"/>
    <w:rsid w:val="00B2132F"/>
    <w:rsid w:val="00B3103B"/>
    <w:rsid w:val="00BA04AF"/>
    <w:rsid w:val="00BA4204"/>
    <w:rsid w:val="00BE21C2"/>
    <w:rsid w:val="00BE25FA"/>
    <w:rsid w:val="00BF0B19"/>
    <w:rsid w:val="00BF36B8"/>
    <w:rsid w:val="00BF7240"/>
    <w:rsid w:val="00C013F5"/>
    <w:rsid w:val="00C03298"/>
    <w:rsid w:val="00C155B7"/>
    <w:rsid w:val="00C17FBA"/>
    <w:rsid w:val="00C26A44"/>
    <w:rsid w:val="00C33AF6"/>
    <w:rsid w:val="00C452AF"/>
    <w:rsid w:val="00C55652"/>
    <w:rsid w:val="00C806B4"/>
    <w:rsid w:val="00C93C65"/>
    <w:rsid w:val="00C9590A"/>
    <w:rsid w:val="00CB2366"/>
    <w:rsid w:val="00CB7E3B"/>
    <w:rsid w:val="00CC19D6"/>
    <w:rsid w:val="00CC40E7"/>
    <w:rsid w:val="00CC5F6F"/>
    <w:rsid w:val="00CD1157"/>
    <w:rsid w:val="00CE5DBF"/>
    <w:rsid w:val="00D1109E"/>
    <w:rsid w:val="00D27D80"/>
    <w:rsid w:val="00D37269"/>
    <w:rsid w:val="00D46FA9"/>
    <w:rsid w:val="00D535C2"/>
    <w:rsid w:val="00D57632"/>
    <w:rsid w:val="00D609A2"/>
    <w:rsid w:val="00DA6254"/>
    <w:rsid w:val="00DA7FD4"/>
    <w:rsid w:val="00DB1784"/>
    <w:rsid w:val="00DB499A"/>
    <w:rsid w:val="00DC3C60"/>
    <w:rsid w:val="00DE0B86"/>
    <w:rsid w:val="00DE3E55"/>
    <w:rsid w:val="00DF7347"/>
    <w:rsid w:val="00E306CA"/>
    <w:rsid w:val="00E31F1F"/>
    <w:rsid w:val="00E33EB5"/>
    <w:rsid w:val="00E61876"/>
    <w:rsid w:val="00E84F1A"/>
    <w:rsid w:val="00E8643A"/>
    <w:rsid w:val="00E919C9"/>
    <w:rsid w:val="00EA2A58"/>
    <w:rsid w:val="00EA69EF"/>
    <w:rsid w:val="00EA78A2"/>
    <w:rsid w:val="00EB08E7"/>
    <w:rsid w:val="00EC2B44"/>
    <w:rsid w:val="00ED562B"/>
    <w:rsid w:val="00ED7EA8"/>
    <w:rsid w:val="00F02524"/>
    <w:rsid w:val="00F12332"/>
    <w:rsid w:val="00F2334F"/>
    <w:rsid w:val="00F30D1B"/>
    <w:rsid w:val="00F323A9"/>
    <w:rsid w:val="00F3446A"/>
    <w:rsid w:val="00F372BE"/>
    <w:rsid w:val="00F46FFE"/>
    <w:rsid w:val="00F61B05"/>
    <w:rsid w:val="00F80CC9"/>
    <w:rsid w:val="00F866C7"/>
    <w:rsid w:val="00F96743"/>
    <w:rsid w:val="00FC3E12"/>
    <w:rsid w:val="00FD26BE"/>
    <w:rsid w:val="00FE116F"/>
    <w:rsid w:val="00FE5C46"/>
    <w:rsid w:val="00FF0667"/>
    <w:rsid w:val="00FF3085"/>
    <w:rsid w:val="00FF4F87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4:docId w14:val="01195868"/>
  <w15:docId w15:val="{95A71C79-A4D2-4A41-9C02-9E18350E5F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C1B1C"/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einzug"/>
    <w:qFormat/>
    <w:rsid w:val="00A02E81"/>
    <w:pPr>
      <w:keepNext/>
      <w:numPr>
        <w:numId w:val="5"/>
      </w:numPr>
      <w:spacing w:before="480" w:after="120"/>
      <w:outlineLvl w:val="0"/>
    </w:pPr>
    <w:rPr>
      <w:b/>
      <w:kern w:val="28"/>
      <w:sz w:val="36"/>
    </w:rPr>
  </w:style>
  <w:style w:type="paragraph" w:styleId="berschrift2">
    <w:name w:val="heading 2"/>
    <w:basedOn w:val="berschrift1"/>
    <w:next w:val="Standardeinzug"/>
    <w:qFormat/>
    <w:pPr>
      <w:numPr>
        <w:ilvl w:val="1"/>
      </w:numPr>
      <w:spacing w:before="360"/>
      <w:outlineLvl w:val="1"/>
    </w:pPr>
    <w:rPr>
      <w:sz w:val="28"/>
    </w:rPr>
  </w:style>
  <w:style w:type="paragraph" w:styleId="berschrift3">
    <w:name w:val="heading 3"/>
    <w:basedOn w:val="berschrift2"/>
    <w:next w:val="Standardeinzug"/>
    <w:qFormat/>
    <w:pPr>
      <w:numPr>
        <w:ilvl w:val="2"/>
      </w:numPr>
      <w:spacing w:before="240"/>
      <w:outlineLvl w:val="2"/>
    </w:pPr>
    <w:rPr>
      <w:sz w:val="26"/>
    </w:rPr>
  </w:style>
  <w:style w:type="paragraph" w:styleId="berschrift4">
    <w:name w:val="heading 4"/>
    <w:basedOn w:val="berschrift3"/>
    <w:next w:val="Standardeinzug"/>
    <w:qFormat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3"/>
    <w:next w:val="Standardeinzug"/>
    <w:qFormat/>
    <w:pPr>
      <w:numPr>
        <w:ilvl w:val="4"/>
      </w:numPr>
      <w:outlineLvl w:val="4"/>
    </w:pPr>
    <w:rPr>
      <w:sz w:val="22"/>
    </w:rPr>
  </w:style>
  <w:style w:type="paragraph" w:styleId="berschrift6">
    <w:name w:val="heading 6"/>
    <w:basedOn w:val="berschrift3"/>
    <w:next w:val="Standard"/>
    <w:qFormat/>
    <w:pPr>
      <w:numPr>
        <w:ilvl w:val="5"/>
      </w:numPr>
      <w:tabs>
        <w:tab w:val="left" w:pos="1304"/>
      </w:tabs>
      <w:outlineLvl w:val="5"/>
    </w:pPr>
    <w:rPr>
      <w:sz w:val="22"/>
    </w:rPr>
  </w:style>
  <w:style w:type="paragraph" w:styleId="berschrift7">
    <w:name w:val="heading 7"/>
    <w:basedOn w:val="berschrift3"/>
    <w:next w:val="Standard"/>
    <w:qFormat/>
    <w:pPr>
      <w:numPr>
        <w:ilvl w:val="6"/>
      </w:numPr>
      <w:tabs>
        <w:tab w:val="left" w:pos="1474"/>
      </w:tabs>
      <w:outlineLvl w:val="6"/>
    </w:pPr>
    <w:rPr>
      <w:sz w:val="22"/>
    </w:rPr>
  </w:style>
  <w:style w:type="paragraph" w:styleId="berschrift8">
    <w:name w:val="heading 8"/>
    <w:basedOn w:val="berschrift3"/>
    <w:next w:val="Standard"/>
    <w:qFormat/>
    <w:pPr>
      <w:numPr>
        <w:ilvl w:val="7"/>
      </w:numPr>
      <w:tabs>
        <w:tab w:val="left" w:pos="1644"/>
      </w:tabs>
      <w:outlineLvl w:val="7"/>
    </w:pPr>
    <w:rPr>
      <w:sz w:val="22"/>
    </w:rPr>
  </w:style>
  <w:style w:type="paragraph" w:styleId="berschrift9">
    <w:name w:val="heading 9"/>
    <w:basedOn w:val="berschrift3"/>
    <w:next w:val="Standard"/>
    <w:qFormat/>
    <w:pPr>
      <w:numPr>
        <w:ilvl w:val="8"/>
      </w:numPr>
      <w:tabs>
        <w:tab w:val="left" w:pos="1814"/>
      </w:tabs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pPr>
      <w:spacing w:before="120" w:after="120"/>
      <w:ind w:left="113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pPr>
      <w:keepLines/>
      <w:tabs>
        <w:tab w:val="center" w:pos="4320"/>
        <w:tab w:val="right" w:pos="8640"/>
      </w:tabs>
    </w:pPr>
    <w:rPr>
      <w:sz w:val="24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customStyle="1" w:styleId="Text">
    <w:name w:val="Text"/>
    <w:pPr>
      <w:jc w:val="both"/>
    </w:pPr>
    <w:rPr>
      <w:rFonts w:ascii="Arial" w:hAnsi="Arial"/>
      <w:color w:val="000000"/>
      <w:sz w:val="16"/>
    </w:rPr>
  </w:style>
  <w:style w:type="paragraph" w:customStyle="1" w:styleId="Textkrper-Einzug21">
    <w:name w:val="Textkörper-Einzug 21"/>
    <w:basedOn w:val="Standard"/>
    <w:pPr>
      <w:widowControl w:val="0"/>
      <w:tabs>
        <w:tab w:val="left" w:pos="4536"/>
        <w:tab w:val="left" w:pos="6379"/>
      </w:tabs>
      <w:ind w:left="142" w:hanging="142"/>
    </w:pPr>
    <w:rPr>
      <w:rFonts w:ascii="Times New Roman" w:hAnsi="Times New Roman"/>
    </w:rPr>
  </w:style>
  <w:style w:type="paragraph" w:styleId="Verzeichnis1">
    <w:name w:val="toc 1"/>
    <w:basedOn w:val="Standard"/>
    <w:next w:val="Standard"/>
    <w:semiHidden/>
    <w:pPr>
      <w:tabs>
        <w:tab w:val="left" w:pos="1134"/>
        <w:tab w:val="right" w:pos="9356"/>
      </w:tabs>
      <w:spacing w:before="240"/>
      <w:ind w:left="1134" w:right="1134" w:hanging="1134"/>
    </w:pPr>
    <w:rPr>
      <w:b/>
      <w:sz w:val="24"/>
    </w:rPr>
  </w:style>
  <w:style w:type="paragraph" w:styleId="Verzeichnis2">
    <w:name w:val="toc 2"/>
    <w:basedOn w:val="Verzeichnis1"/>
    <w:next w:val="Standard"/>
    <w:semiHidden/>
    <w:pPr>
      <w:spacing w:before="0"/>
    </w:pPr>
    <w:rPr>
      <w:noProof/>
      <w:sz w:val="22"/>
    </w:rPr>
  </w:style>
  <w:style w:type="paragraph" w:styleId="Verzeichnis3">
    <w:name w:val="toc 3"/>
    <w:basedOn w:val="Verzeichnis2"/>
    <w:next w:val="Standard"/>
    <w:semiHidden/>
    <w:rPr>
      <w:b w:val="0"/>
    </w:rPr>
  </w:style>
  <w:style w:type="paragraph" w:styleId="Verzeichnis4">
    <w:name w:val="toc 4"/>
    <w:basedOn w:val="Verzeichnis3"/>
    <w:next w:val="Standard"/>
    <w:semiHidden/>
  </w:style>
  <w:style w:type="paragraph" w:styleId="Verzeichnis5">
    <w:name w:val="toc 5"/>
    <w:basedOn w:val="Verzeichnis3"/>
    <w:next w:val="Standard"/>
    <w:semiHidden/>
  </w:style>
  <w:style w:type="paragraph" w:styleId="Verzeichnis6">
    <w:name w:val="toc 6"/>
    <w:basedOn w:val="Verzeichnis3"/>
    <w:next w:val="Standard"/>
    <w:semiHidden/>
    <w:pPr>
      <w:tabs>
        <w:tab w:val="clear" w:pos="1134"/>
        <w:tab w:val="left" w:pos="1304"/>
      </w:tabs>
      <w:ind w:left="1304" w:hanging="1304"/>
    </w:pPr>
  </w:style>
  <w:style w:type="paragraph" w:styleId="Verzeichnis7">
    <w:name w:val="toc 7"/>
    <w:basedOn w:val="Verzeichnis3"/>
    <w:next w:val="Standard"/>
    <w:semiHidden/>
    <w:pPr>
      <w:tabs>
        <w:tab w:val="clear" w:pos="1134"/>
        <w:tab w:val="left" w:pos="1474"/>
      </w:tabs>
      <w:ind w:left="1474" w:hanging="1474"/>
    </w:pPr>
  </w:style>
  <w:style w:type="paragraph" w:styleId="Verzeichnis8">
    <w:name w:val="toc 8"/>
    <w:basedOn w:val="Verzeichnis3"/>
    <w:next w:val="Standard"/>
    <w:semiHidden/>
    <w:pPr>
      <w:tabs>
        <w:tab w:val="clear" w:pos="1134"/>
        <w:tab w:val="left" w:pos="1644"/>
      </w:tabs>
      <w:ind w:left="1644" w:hanging="1644"/>
    </w:pPr>
  </w:style>
  <w:style w:type="paragraph" w:styleId="Verzeichnis9">
    <w:name w:val="toc 9"/>
    <w:basedOn w:val="Verzeichnis3"/>
    <w:next w:val="Standard"/>
    <w:semiHidden/>
    <w:pPr>
      <w:tabs>
        <w:tab w:val="clear" w:pos="1134"/>
        <w:tab w:val="left" w:pos="1814"/>
      </w:tabs>
      <w:ind w:left="1814" w:hanging="1814"/>
    </w:pPr>
  </w:style>
  <w:style w:type="character" w:styleId="Hyperlink">
    <w:name w:val="Hyperlink"/>
    <w:rPr>
      <w:color w:val="0000FF"/>
      <w:u w:val="non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pPr>
      <w:spacing w:after="240"/>
    </w:pPr>
  </w:style>
  <w:style w:type="paragraph" w:customStyle="1" w:styleId="Formatvorlage1">
    <w:name w:val="Formatvorlage1"/>
    <w:basedOn w:val="berschrift5"/>
    <w:pPr>
      <w:numPr>
        <w:numId w:val="1"/>
      </w:numPr>
    </w:pPr>
    <w:rPr>
      <w:color w:val="000000"/>
      <w:sz w:val="24"/>
    </w:rPr>
  </w:style>
  <w:style w:type="paragraph" w:styleId="Textkrper3">
    <w:name w:val="Body Text 3"/>
    <w:basedOn w:val="Standard"/>
    <w:pPr>
      <w:framePr w:w="1191" w:h="3799" w:wrap="around" w:vAnchor="page" w:hAnchor="page" w:x="239" w:y="7145"/>
      <w:spacing w:after="40" w:line="170" w:lineRule="exact"/>
      <w:jc w:val="both"/>
      <w:textDirection w:val="btLr"/>
    </w:pPr>
    <w:rPr>
      <w:sz w:val="16"/>
    </w:rPr>
  </w:style>
  <w:style w:type="paragraph" w:styleId="Textkrper-Einzug3">
    <w:name w:val="Body Text Indent 3"/>
    <w:basedOn w:val="Standard"/>
    <w:pPr>
      <w:ind w:hanging="6"/>
    </w:pPr>
    <w:rPr>
      <w:sz w:val="24"/>
    </w:rPr>
  </w:style>
  <w:style w:type="paragraph" w:styleId="Textkrper-Zeileneinzug">
    <w:name w:val="Body Text Indent"/>
    <w:basedOn w:val="Textkrper"/>
    <w:pPr>
      <w:spacing w:before="120" w:after="120"/>
      <w:ind w:left="1134"/>
    </w:pPr>
  </w:style>
  <w:style w:type="paragraph" w:styleId="Textkrper2">
    <w:name w:val="Body Text 2"/>
    <w:basedOn w:val="Standard"/>
    <w:pPr>
      <w:framePr w:w="1191" w:h="4026" w:hRule="exact" w:wrap="around" w:vAnchor="page" w:hAnchor="page" w:x="239" w:yAlign="cen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180" w:lineRule="exact"/>
      <w:jc w:val="center"/>
      <w:textDirection w:val="btLr"/>
    </w:pPr>
    <w:rPr>
      <w:sz w:val="16"/>
    </w:rPr>
  </w:style>
  <w:style w:type="paragraph" w:customStyle="1" w:styleId="Nummernaufzhlung">
    <w:name w:val="Nummernaufzählung"/>
    <w:basedOn w:val="Standardeinzug"/>
    <w:next w:val="Standardeinzug"/>
    <w:pPr>
      <w:numPr>
        <w:numId w:val="2"/>
      </w:numPr>
      <w:spacing w:before="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28"/>
    </w:rPr>
  </w:style>
  <w:style w:type="paragraph" w:customStyle="1" w:styleId="Punktaufzhlung">
    <w:name w:val="Punktaufzählung"/>
    <w:basedOn w:val="Standardeinzug"/>
    <w:next w:val="Standardeinzug"/>
    <w:pPr>
      <w:numPr>
        <w:numId w:val="3"/>
      </w:numPr>
      <w:tabs>
        <w:tab w:val="left" w:pos="1701"/>
      </w:tabs>
      <w:spacing w:before="0"/>
      <w:ind w:left="3119" w:hanging="1701"/>
    </w:pPr>
  </w:style>
  <w:style w:type="paragraph" w:customStyle="1" w:styleId="Strichaufzhlung">
    <w:name w:val="Strichaufzählung"/>
    <w:basedOn w:val="Standardeinzug"/>
    <w:next w:val="Standardeinzug"/>
    <w:pPr>
      <w:numPr>
        <w:numId w:val="4"/>
      </w:numPr>
      <w:spacing w:before="0"/>
    </w:pPr>
  </w:style>
  <w:style w:type="paragraph" w:styleId="Untertitel">
    <w:name w:val="Subtitle"/>
    <w:basedOn w:val="Standard"/>
    <w:qFormat/>
    <w:pPr>
      <w:widowControl w:val="0"/>
      <w:ind w:left="851"/>
      <w:outlineLvl w:val="0"/>
    </w:pPr>
    <w:rPr>
      <w:color w:val="000000"/>
      <w:sz w:val="28"/>
    </w:rPr>
  </w:style>
  <w:style w:type="paragraph" w:styleId="Index1">
    <w:name w:val="index 1"/>
    <w:basedOn w:val="Standard"/>
    <w:next w:val="Standard"/>
    <w:autoRedefine/>
    <w:semiHidden/>
    <w:pPr>
      <w:ind w:left="220" w:hanging="220"/>
    </w:pPr>
  </w:style>
  <w:style w:type="paragraph" w:styleId="Indexberschrift">
    <w:name w:val="index heading"/>
    <w:basedOn w:val="Standard"/>
    <w:next w:val="Index1"/>
    <w:semiHidden/>
    <w:pPr>
      <w:keepNext/>
    </w:pPr>
    <w:rPr>
      <w:b/>
      <w:sz w:val="24"/>
    </w:rPr>
  </w:style>
  <w:style w:type="paragraph" w:styleId="Abbildungsverzeichnis">
    <w:name w:val="table of figures"/>
    <w:basedOn w:val="Standard"/>
    <w:next w:val="Standard"/>
    <w:semiHidden/>
    <w:pPr>
      <w:tabs>
        <w:tab w:val="left" w:pos="1418"/>
        <w:tab w:val="right" w:pos="9356"/>
      </w:tabs>
      <w:spacing w:after="120"/>
      <w:ind w:left="1418" w:right="1134" w:hanging="1418"/>
    </w:pPr>
  </w:style>
  <w:style w:type="paragraph" w:customStyle="1" w:styleId="Hauptberschrift">
    <w:name w:val="Hauptüberschrift"/>
    <w:basedOn w:val="Titel"/>
    <w:next w:val="berschrift1"/>
    <w:pPr>
      <w:tabs>
        <w:tab w:val="left" w:pos="680"/>
      </w:tabs>
      <w:spacing w:before="0" w:after="480"/>
      <w:ind w:left="680" w:hanging="680"/>
      <w:jc w:val="left"/>
    </w:pPr>
    <w:rPr>
      <w:sz w:val="40"/>
    </w:rPr>
  </w:style>
  <w:style w:type="paragraph" w:styleId="Beschriftung">
    <w:name w:val="caption"/>
    <w:basedOn w:val="Textkrper-Zeileneinzug"/>
    <w:next w:val="Standard"/>
    <w:qFormat/>
    <w:pPr>
      <w:ind w:left="2552" w:hanging="1418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0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4">
    <w:name w:val="List Bullet 4"/>
    <w:basedOn w:val="Standard"/>
    <w:autoRedefine/>
    <w:rsid w:val="008B00DB"/>
    <w:pPr>
      <w:numPr>
        <w:numId w:val="8"/>
      </w:numPr>
      <w:spacing w:after="90"/>
    </w:pPr>
    <w:rPr>
      <w:szCs w:val="24"/>
    </w:rPr>
  </w:style>
  <w:style w:type="character" w:customStyle="1" w:styleId="KopfzeileZchn">
    <w:name w:val="Kopfzeile Zchn"/>
    <w:basedOn w:val="Absatz-Standardschriftart"/>
    <w:link w:val="Kopfzeile"/>
    <w:rsid w:val="008B00DB"/>
    <w:rPr>
      <w:rFonts w:ascii="Arial" w:hAnsi="Arial"/>
      <w:sz w:val="24"/>
      <w:szCs w:val="22"/>
    </w:rPr>
  </w:style>
  <w:style w:type="paragraph" w:styleId="Listenabsatz">
    <w:name w:val="List Paragraph"/>
    <w:basedOn w:val="Standard"/>
    <w:uiPriority w:val="34"/>
    <w:qFormat/>
    <w:rsid w:val="00A0227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30D1B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E111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E111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E111E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E111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E111E"/>
    <w:rPr>
      <w:rFonts w:ascii="Arial" w:hAnsi="Arial"/>
      <w:b/>
      <w:bCs/>
    </w:rPr>
  </w:style>
  <w:style w:type="character" w:styleId="Fett">
    <w:name w:val="Strong"/>
    <w:basedOn w:val="Absatz-Standardschriftart"/>
    <w:uiPriority w:val="22"/>
    <w:qFormat/>
    <w:rsid w:val="00EA2A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aten\Vorlagen\Word\RLS_OFFICE2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95E406479348458D6996EAC83EED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E637-6A29-439C-A0D9-8E1F2834C8AD}"/>
      </w:docPartPr>
      <w:docPartBody>
        <w:p w:rsidR="0004244B" w:rsidRDefault="009F41BB">
          <w:r w:rsidRPr="009003F4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BB"/>
    <w:rsid w:val="0004244B"/>
    <w:rsid w:val="009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F41BB"/>
    <w:rPr>
      <w:color w:val="808080"/>
    </w:rPr>
  </w:style>
  <w:style w:type="paragraph" w:customStyle="1" w:styleId="63C107A50A344C32AE778284BA0E4327">
    <w:name w:val="63C107A50A344C32AE778284BA0E4327"/>
    <w:rsid w:val="009F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57262-09A0-4ED4-9CC4-AAAEE95AD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RLS_OFFICE2.DOT</Template>
  <TotalTime>0</TotalTime>
  <Pages>5</Pages>
  <Words>477</Words>
  <Characters>3464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Standardvorlage</vt:lpstr>
    </vt:vector>
  </TitlesOfParts>
  <Company>RLS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Standardvorlage</dc:title>
  <dc:subject/>
  <dc:creator>K. Scharfenberg</dc:creator>
  <cp:lastModifiedBy>Christian Julius</cp:lastModifiedBy>
  <cp:revision>85</cp:revision>
  <cp:lastPrinted>2026-01-21T08:58:00Z</cp:lastPrinted>
  <dcterms:created xsi:type="dcterms:W3CDTF">2026-01-21T07:07:00Z</dcterms:created>
  <dcterms:modified xsi:type="dcterms:W3CDTF">2026-02-27T08:57:00Z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E_DATE">
    <vt:lpwstr> </vt:lpwstr>
  </property>
  <property fmtid="{D5CDD505-2E9C-101B-9397-08002B2CF9AE}" pid="3" name="AE_INDEX">
    <vt:lpwstr>-</vt:lpwstr>
  </property>
  <property fmtid="{D5CDD505-2E9C-101B-9397-08002B2CF9AE}" pid="4" name="AE_NR">
    <vt:lpwstr> </vt:lpwstr>
  </property>
  <property fmtid="{D5CDD505-2E9C-101B-9397-08002B2CF9AE}" pid="5" name="AKTU">
    <vt:lpwstr>x</vt:lpwstr>
  </property>
  <property fmtid="{D5CDD505-2E9C-101B-9397-08002B2CF9AE}" pid="6" name="ALLGTOL">
    <vt:lpwstr> </vt:lpwstr>
  </property>
  <property fmtid="{D5CDD505-2E9C-101B-9397-08002B2CF9AE}" pid="7" name="BEAR_STA">
    <vt:lpwstr>Freigegeben</vt:lpwstr>
  </property>
  <property fmtid="{D5CDD505-2E9C-101B-9397-08002B2CF9AE}" pid="8" name="BEN_1_E">
    <vt:lpwstr>x</vt:lpwstr>
  </property>
  <property fmtid="{D5CDD505-2E9C-101B-9397-08002B2CF9AE}" pid="9" name="BEN_1_Z1">
    <vt:lpwstr>Review Protokoll technische Sicherheitsanalysen</vt:lpwstr>
  </property>
  <property fmtid="{D5CDD505-2E9C-101B-9397-08002B2CF9AE}" pid="10" name="BEN_1_Z2">
    <vt:lpwstr>x</vt:lpwstr>
  </property>
  <property fmtid="{D5CDD505-2E9C-101B-9397-08002B2CF9AE}" pid="11" name="BEN_ENGL">
    <vt:lpwstr>MoM technical safety analyses</vt:lpwstr>
  </property>
  <property fmtid="{D5CDD505-2E9C-101B-9397-08002B2CF9AE}" pid="12" name="BLATT">
    <vt:lpwstr>x</vt:lpwstr>
  </property>
  <property fmtid="{D5CDD505-2E9C-101B-9397-08002B2CF9AE}" pid="13" name="BLATTANZ">
    <vt:lpwstr>x</vt:lpwstr>
  </property>
  <property fmtid="{D5CDD505-2E9C-101B-9397-08002B2CF9AE}" pid="14" name="COPYR">
    <vt:lpwstr>-</vt:lpwstr>
  </property>
  <property fmtid="{D5CDD505-2E9C-101B-9397-08002B2CF9AE}" pid="15" name="DOCUMENT_ID">
    <vt:lpwstr>x</vt:lpwstr>
  </property>
  <property fmtid="{D5CDD505-2E9C-101B-9397-08002B2CF9AE}" pid="16" name="DOC_NAME">
    <vt:lpwstr>x</vt:lpwstr>
  </property>
  <property fmtid="{D5CDD505-2E9C-101B-9397-08002B2CF9AE}" pid="17" name="D_BEAR">
    <vt:lpwstr>18.09.20</vt:lpwstr>
  </property>
  <property fmtid="{D5CDD505-2E9C-101B-9397-08002B2CF9AE}" pid="18" name="D_NORM">
    <vt:lpwstr> </vt:lpwstr>
  </property>
  <property fmtid="{D5CDD505-2E9C-101B-9397-08002B2CF9AE}" pid="19" name="D_PRUE">
    <vt:lpwstr> </vt:lpwstr>
  </property>
  <property fmtid="{D5CDD505-2E9C-101B-9397-08002B2CF9AE}" pid="20" name="D_QM">
    <vt:lpwstr> </vt:lpwstr>
  </property>
  <property fmtid="{D5CDD505-2E9C-101B-9397-08002B2CF9AE}" pid="21" name="EINSTUF">
    <vt:lpwstr>x</vt:lpwstr>
  </property>
  <property fmtid="{D5CDD505-2E9C-101B-9397-08002B2CF9AE}" pid="22" name="ERS_D">
    <vt:lpwstr> </vt:lpwstr>
  </property>
  <property fmtid="{D5CDD505-2E9C-101B-9397-08002B2CF9AE}" pid="23" name="ERS_F">
    <vt:lpwstr> </vt:lpwstr>
  </property>
  <property fmtid="{D5CDD505-2E9C-101B-9397-08002B2CF9AE}" pid="24" name="FileName">
    <vt:lpwstr>x</vt:lpwstr>
  </property>
  <property fmtid="{D5CDD505-2E9C-101B-9397-08002B2CF9AE}" pid="25" name="GERAET">
    <vt:lpwstr>-kein_RLS-</vt:lpwstr>
  </property>
  <property fmtid="{D5CDD505-2E9C-101B-9397-08002B2CF9AE}" pid="26" name="GEWICHT">
    <vt:lpwstr> </vt:lpwstr>
  </property>
  <property fmtid="{D5CDD505-2E9C-101B-9397-08002B2CF9AE}" pid="27" name="MASSTAB">
    <vt:lpwstr> </vt:lpwstr>
  </property>
  <property fmtid="{D5CDD505-2E9C-101B-9397-08002B2CF9AE}" pid="28" name="NACHBAUD">
    <vt:lpwstr>x</vt:lpwstr>
  </property>
  <property fmtid="{D5CDD505-2E9C-101B-9397-08002B2CF9AE}" pid="29" name="NACHBAUF">
    <vt:lpwstr>x</vt:lpwstr>
  </property>
  <property fmtid="{D5CDD505-2E9C-101B-9397-08002B2CF9AE}" pid="30" name="NUTZRECH">
    <vt:lpwstr> </vt:lpwstr>
  </property>
  <property fmtid="{D5CDD505-2E9C-101B-9397-08002B2CF9AE}" pid="31" name="OBERFL">
    <vt:lpwstr> </vt:lpwstr>
  </property>
  <property fmtid="{D5CDD505-2E9C-101B-9397-08002B2CF9AE}" pid="32" name="RH_GES">
    <vt:lpwstr>10</vt:lpwstr>
  </property>
  <property fmtid="{D5CDD505-2E9C-101B-9397-08002B2CF9AE}" pid="33" name="SPRACHE">
    <vt:lpwstr>x</vt:lpwstr>
  </property>
  <property fmtid="{D5CDD505-2E9C-101B-9397-08002B2CF9AE}" pid="34" name="TEMPLATE">
    <vt:lpwstr>x</vt:lpwstr>
  </property>
  <property fmtid="{D5CDD505-2E9C-101B-9397-08002B2CF9AE}" pid="35" name="UNGUELTI">
    <vt:lpwstr>x</vt:lpwstr>
  </property>
  <property fmtid="{D5CDD505-2E9C-101B-9397-08002B2CF9AE}" pid="36" name="URSPRUNG">
    <vt:lpwstr> </vt:lpwstr>
  </property>
  <property fmtid="{D5CDD505-2E9C-101B-9397-08002B2CF9AE}" pid="37" name="U_BEAR">
    <vt:lpwstr>F.Nay</vt:lpwstr>
  </property>
  <property fmtid="{D5CDD505-2E9C-101B-9397-08002B2CF9AE}" pid="38" name="U_NORM">
    <vt:lpwstr> </vt:lpwstr>
  </property>
  <property fmtid="{D5CDD505-2E9C-101B-9397-08002B2CF9AE}" pid="39" name="U_PRUE">
    <vt:lpwstr> </vt:lpwstr>
  </property>
  <property fmtid="{D5CDD505-2E9C-101B-9397-08002B2CF9AE}" pid="40" name="U_QM">
    <vt:lpwstr> </vt:lpwstr>
  </property>
  <property fmtid="{D5CDD505-2E9C-101B-9397-08002B2CF9AE}" pid="41" name="WERKST_1">
    <vt:lpwstr>x</vt:lpwstr>
  </property>
  <property fmtid="{D5CDD505-2E9C-101B-9397-08002B2CF9AE}" pid="42" name="WERKST_2">
    <vt:lpwstr>x</vt:lpwstr>
  </property>
  <property fmtid="{D5CDD505-2E9C-101B-9397-08002B2CF9AE}" pid="43" name="Z_RAHMEN">
    <vt:lpwstr> </vt:lpwstr>
  </property>
  <property fmtid="{D5CDD505-2E9C-101B-9397-08002B2CF9AE}" pid="44" name="ZNR">
    <vt:lpwstr>PTK  PTK-0002</vt:lpwstr>
  </property>
</Properties>
</file>