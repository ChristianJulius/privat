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1274"/>
        <w:gridCol w:w="1503"/>
        <w:gridCol w:w="1969"/>
        <w:gridCol w:w="1421"/>
        <w:gridCol w:w="1584"/>
      </w:tblGrid>
      <w:tr w:rsidR="0015287C" w:rsidRPr="000E76E7" w14:paraId="42131A89" w14:textId="77777777" w:rsidTr="00763BEF">
        <w:trPr>
          <w:cantSplit/>
          <w:trHeight w:val="480"/>
        </w:trPr>
        <w:tc>
          <w:tcPr>
            <w:tcW w:w="9948" w:type="dxa"/>
            <w:gridSpan w:val="6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73EDF8D" w14:textId="60C994D0" w:rsidR="0015287C" w:rsidRPr="000E76E7" w:rsidRDefault="0015287C" w:rsidP="00615D18">
            <w:pPr>
              <w:spacing w:before="40" w:after="40"/>
              <w:rPr>
                <w:b/>
                <w:sz w:val="28"/>
                <w:szCs w:val="28"/>
              </w:rPr>
            </w:pPr>
          </w:p>
        </w:tc>
      </w:tr>
      <w:tr w:rsidR="00994002" w14:paraId="1588FE3F" w14:textId="77777777" w:rsidTr="00763BEF">
        <w:trPr>
          <w:cantSplit/>
          <w:trHeight w:val="480"/>
        </w:trPr>
        <w:tc>
          <w:tcPr>
            <w:tcW w:w="994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BB3910" w14:textId="20942F26" w:rsidR="00994002" w:rsidRPr="000E76E7" w:rsidRDefault="00994002" w:rsidP="00DB499A">
            <w:pPr>
              <w:spacing w:before="40" w:after="40"/>
              <w:rPr>
                <w:b/>
              </w:rPr>
            </w:pPr>
            <w:r w:rsidRPr="00994002">
              <w:rPr>
                <w:b/>
              </w:rPr>
              <w:t>Projekt/Teilprojekt:</w:t>
            </w:r>
          </w:p>
        </w:tc>
      </w:tr>
      <w:tr w:rsidR="0015287C" w14:paraId="4AC7E5C2" w14:textId="77777777" w:rsidTr="00763BEF">
        <w:trPr>
          <w:cantSplit/>
          <w:trHeight w:val="480"/>
        </w:trPr>
        <w:tc>
          <w:tcPr>
            <w:tcW w:w="994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EDCC6A" w14:textId="68A21468" w:rsidR="0015287C" w:rsidRPr="000E76E7" w:rsidRDefault="0015287C" w:rsidP="00DB499A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Review</w:t>
            </w:r>
            <w:r w:rsidR="00DB499A">
              <w:rPr>
                <w:b/>
              </w:rPr>
              <w:t>-G</w:t>
            </w:r>
            <w:r w:rsidR="00731F4A">
              <w:rPr>
                <w:b/>
              </w:rPr>
              <w:t>egenstand</w:t>
            </w:r>
            <w:r w:rsidR="00ED562B">
              <w:rPr>
                <w:b/>
              </w:rPr>
              <w:t xml:space="preserve">: </w:t>
            </w:r>
          </w:p>
        </w:tc>
      </w:tr>
      <w:tr w:rsidR="00465310" w14:paraId="421679DE" w14:textId="77777777" w:rsidTr="00F30D1B">
        <w:trPr>
          <w:cantSplit/>
          <w:trHeight w:val="389"/>
        </w:trPr>
        <w:tc>
          <w:tcPr>
            <w:tcW w:w="2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4E3CB58E" w14:textId="4ED32670" w:rsidR="00465310" w:rsidRPr="000E76E7" w:rsidRDefault="001F03AD" w:rsidP="0080173E">
            <w:pPr>
              <w:tabs>
                <w:tab w:val="left" w:pos="142"/>
              </w:tabs>
              <w:spacing w:before="40" w:after="40"/>
              <w:rPr>
                <w:b/>
              </w:rPr>
            </w:pPr>
            <w:r>
              <w:rPr>
                <w:b/>
              </w:rPr>
              <w:t>Dokument</w:t>
            </w:r>
            <w:r w:rsidR="00465310" w:rsidRPr="000E76E7">
              <w:rPr>
                <w:b/>
              </w:rPr>
              <w:t>:</w:t>
            </w:r>
          </w:p>
        </w:tc>
        <w:tc>
          <w:tcPr>
            <w:tcW w:w="4746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A0DE62D" w14:textId="7F093FCD" w:rsidR="00465310" w:rsidRPr="00465310" w:rsidRDefault="00465310" w:rsidP="000E76E7">
            <w:pPr>
              <w:spacing w:before="40" w:after="40"/>
            </w:pPr>
            <w:r w:rsidRPr="00465310">
              <w:t>&lt;</w:t>
            </w:r>
            <w:r w:rsidR="00BA4204">
              <w:t>Referenz</w:t>
            </w:r>
            <w:r w:rsidRPr="00465310">
              <w:t>&gt;</w:t>
            </w:r>
          </w:p>
        </w:tc>
        <w:tc>
          <w:tcPr>
            <w:tcW w:w="14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5243FACD" w14:textId="77777777" w:rsidR="00465310" w:rsidRPr="000E76E7" w:rsidRDefault="00465310" w:rsidP="00615D18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Index:</w:t>
            </w:r>
          </w:p>
        </w:tc>
        <w:tc>
          <w:tcPr>
            <w:tcW w:w="158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4F97BFE" w14:textId="77777777" w:rsidR="00465310" w:rsidRPr="000E76E7" w:rsidRDefault="00465310" w:rsidP="00615D18">
            <w:pPr>
              <w:spacing w:before="40" w:after="40"/>
            </w:pPr>
            <w:r w:rsidRPr="000E76E7">
              <w:t>-</w:t>
            </w:r>
          </w:p>
        </w:tc>
      </w:tr>
      <w:tr w:rsidR="00C452AF" w14:paraId="488CF609" w14:textId="77777777" w:rsidTr="00F30D1B">
        <w:trPr>
          <w:cantSplit/>
          <w:trHeight w:val="389"/>
        </w:trPr>
        <w:tc>
          <w:tcPr>
            <w:tcW w:w="2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3D05FA8A" w14:textId="6321250F" w:rsidR="00C452AF" w:rsidRDefault="00C452AF" w:rsidP="0080173E">
            <w:pPr>
              <w:tabs>
                <w:tab w:val="left" w:pos="142"/>
              </w:tabs>
              <w:spacing w:before="40" w:after="40"/>
              <w:rPr>
                <w:b/>
              </w:rPr>
            </w:pPr>
            <w:r>
              <w:rPr>
                <w:b/>
              </w:rPr>
              <w:t xml:space="preserve">SIL </w:t>
            </w:r>
          </w:p>
        </w:tc>
        <w:tc>
          <w:tcPr>
            <w:tcW w:w="4746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29694E5C" w14:textId="77777777" w:rsidR="00C452AF" w:rsidRPr="00465310" w:rsidRDefault="00C452AF" w:rsidP="000E76E7">
            <w:pPr>
              <w:spacing w:before="40" w:after="40"/>
            </w:pPr>
          </w:p>
        </w:tc>
        <w:bookmarkStart w:id="0" w:name="tm_vorlage" w:displacedByCustomXml="next"/>
        <w:bookmarkEnd w:id="0" w:displacedByCustomXml="next"/>
        <w:sdt>
          <w:sdtPr>
            <w:rPr>
              <w:b/>
            </w:rPr>
            <w:alias w:val="Betreff"/>
            <w:tag w:val=""/>
            <w:id w:val="-1716037526"/>
            <w:placeholder>
              <w:docPart w:val="F195E406479348458D6996EAC83EED6A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tc>
              <w:tcPr>
                <w:tcW w:w="1421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nil"/>
                </w:tcBorders>
              </w:tcPr>
              <w:p w14:paraId="47EFEB2D" w14:textId="7C23E491" w:rsidR="00C452AF" w:rsidRPr="000E76E7" w:rsidRDefault="00F46FFE" w:rsidP="00615D18">
                <w:pPr>
                  <w:spacing w:before="40" w:after="40"/>
                  <w:rPr>
                    <w:b/>
                  </w:rPr>
                </w:pPr>
                <w:r w:rsidRPr="009003F4">
                  <w:rPr>
                    <w:rStyle w:val="Platzhaltertext"/>
                  </w:rPr>
                  <w:t>[Betreff]</w:t>
                </w:r>
              </w:p>
            </w:tc>
          </w:sdtContent>
        </w:sdt>
        <w:tc>
          <w:tcPr>
            <w:tcW w:w="158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A1DE953" w14:textId="73E175B5" w:rsidR="00C452AF" w:rsidRPr="000E76E7" w:rsidRDefault="00C452AF" w:rsidP="00615D18">
            <w:pPr>
              <w:spacing w:before="40" w:after="40"/>
            </w:pPr>
          </w:p>
        </w:tc>
      </w:tr>
      <w:tr w:rsidR="00763BEF" w:rsidRPr="000E7742" w14:paraId="77D53C9C" w14:textId="77777777" w:rsidTr="00763BEF">
        <w:trPr>
          <w:cantSplit/>
          <w:trHeight w:val="389"/>
        </w:trPr>
        <w:tc>
          <w:tcPr>
            <w:tcW w:w="2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34E1522" w14:textId="7AF02669" w:rsidR="00763BEF" w:rsidRPr="00825115" w:rsidRDefault="00763BEF" w:rsidP="0080173E">
            <w:pPr>
              <w:tabs>
                <w:tab w:val="left" w:pos="142"/>
              </w:tabs>
              <w:spacing w:before="40" w:after="40"/>
              <w:rPr>
                <w:b/>
                <w:lang w:val="en-US"/>
              </w:rPr>
            </w:pPr>
            <w:proofErr w:type="spellStart"/>
            <w:r w:rsidRPr="00825115">
              <w:rPr>
                <w:b/>
                <w:lang w:val="en-US"/>
              </w:rPr>
              <w:t>Checkliste</w:t>
            </w:r>
            <w:proofErr w:type="spellEnd"/>
            <w:r w:rsidRPr="00825115">
              <w:rPr>
                <w:b/>
                <w:lang w:val="en-US"/>
              </w:rPr>
              <w:t>:</w:t>
            </w:r>
            <w:r w:rsidR="00825115" w:rsidRPr="00825115">
              <w:rPr>
                <w:b/>
                <w:lang w:val="en-US"/>
              </w:rPr>
              <w:t xml:space="preserve"> </w:t>
            </w:r>
          </w:p>
        </w:tc>
        <w:tc>
          <w:tcPr>
            <w:tcW w:w="7751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58DB13D" w14:textId="5F173ED0" w:rsidR="00763BEF" w:rsidRPr="00031765" w:rsidRDefault="00F46FFE" w:rsidP="005B2A06">
            <w:pPr>
              <w:spacing w:before="40" w:after="40"/>
            </w:pPr>
            <w:r w:rsidRPr="00031765">
              <w:rPr>
                <w:b/>
              </w:rPr>
              <w:t>IEC 61508-</w:t>
            </w:r>
            <w:r w:rsidR="005B2A06">
              <w:rPr>
                <w:b/>
              </w:rPr>
              <w:t>2</w:t>
            </w:r>
            <w:r w:rsidRPr="00031765">
              <w:rPr>
                <w:b/>
              </w:rPr>
              <w:t xml:space="preserve">: </w:t>
            </w:r>
            <w:bookmarkStart w:id="1" w:name="_Toc219268743"/>
            <w:bookmarkStart w:id="2" w:name="_Toc219701690"/>
            <w:r w:rsidRPr="00031765">
              <w:rPr>
                <w:b/>
              </w:rPr>
              <w:t>Kap 7</w:t>
            </w:r>
            <w:r w:rsidR="00031765">
              <w:rPr>
                <w:b/>
              </w:rPr>
              <w:t>.3</w:t>
            </w:r>
            <w:r w:rsidRPr="00031765">
              <w:rPr>
                <w:b/>
              </w:rPr>
              <w:t xml:space="preserve"> </w:t>
            </w:r>
            <w:bookmarkEnd w:id="1"/>
            <w:bookmarkEnd w:id="2"/>
            <w:r w:rsidR="00164331">
              <w:rPr>
                <w:b/>
              </w:rPr>
              <w:t>Planung der Validierung der Sicherheit des E/E/PE Systems</w:t>
            </w:r>
          </w:p>
        </w:tc>
      </w:tr>
      <w:tr w:rsidR="000E76E7" w:rsidRPr="000E7742" w14:paraId="24DC0505" w14:textId="77777777" w:rsidTr="00763BEF">
        <w:trPr>
          <w:cantSplit/>
          <w:trHeight w:hRule="exact" w:val="113"/>
        </w:trPr>
        <w:tc>
          <w:tcPr>
            <w:tcW w:w="9948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4A832981" w14:textId="77777777" w:rsidR="000E76E7" w:rsidRPr="00031765" w:rsidRDefault="000E76E7" w:rsidP="00615D18">
            <w:pPr>
              <w:spacing w:before="40" w:after="40"/>
              <w:rPr>
                <w:b/>
              </w:rPr>
            </w:pPr>
          </w:p>
        </w:tc>
      </w:tr>
      <w:tr w:rsidR="005E087F" w14:paraId="6148EC53" w14:textId="77777777" w:rsidTr="00763BEF">
        <w:tc>
          <w:tcPr>
            <w:tcW w:w="347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7B94B6A" w14:textId="77777777" w:rsidR="005E087F" w:rsidRPr="000E76E7" w:rsidRDefault="005E087F" w:rsidP="00D535C2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Ort:</w:t>
            </w:r>
          </w:p>
        </w:tc>
        <w:tc>
          <w:tcPr>
            <w:tcW w:w="347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ED6A3" w14:textId="77777777" w:rsidR="005E087F" w:rsidRPr="000E76E7" w:rsidRDefault="005E087F" w:rsidP="00D535C2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Datum:</w:t>
            </w:r>
          </w:p>
        </w:tc>
        <w:tc>
          <w:tcPr>
            <w:tcW w:w="300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4CCD660" w14:textId="77777777" w:rsidR="005E087F" w:rsidRPr="000E76E7" w:rsidRDefault="005E087F" w:rsidP="00D535C2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Zeitraum:</w:t>
            </w:r>
          </w:p>
        </w:tc>
      </w:tr>
      <w:tr w:rsidR="005E087F" w14:paraId="4B871841" w14:textId="77777777" w:rsidTr="00763BEF">
        <w:tc>
          <w:tcPr>
            <w:tcW w:w="347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59F28FC" w14:textId="77777777" w:rsidR="005E087F" w:rsidRPr="000E76E7" w:rsidRDefault="005E087F" w:rsidP="00D535C2">
            <w:pPr>
              <w:spacing w:before="40" w:after="40"/>
            </w:pPr>
          </w:p>
        </w:tc>
        <w:tc>
          <w:tcPr>
            <w:tcW w:w="347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5F4168E" w14:textId="77777777" w:rsidR="005E087F" w:rsidRPr="000E76E7" w:rsidRDefault="005E087F" w:rsidP="00D535C2">
            <w:pPr>
              <w:spacing w:before="40" w:after="40"/>
            </w:pPr>
          </w:p>
        </w:tc>
        <w:tc>
          <w:tcPr>
            <w:tcW w:w="300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011F23F" w14:textId="77777777" w:rsidR="005E087F" w:rsidRPr="000E76E7" w:rsidRDefault="005E087F" w:rsidP="00D535C2">
            <w:pPr>
              <w:spacing w:before="40" w:after="40"/>
            </w:pPr>
          </w:p>
        </w:tc>
      </w:tr>
      <w:tr w:rsidR="000E76E7" w14:paraId="237CC86F" w14:textId="77777777" w:rsidTr="00763BEF">
        <w:trPr>
          <w:trHeight w:hRule="exact" w:val="113"/>
        </w:trPr>
        <w:tc>
          <w:tcPr>
            <w:tcW w:w="3471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8BA4664" w14:textId="77777777" w:rsidR="000E76E7" w:rsidRPr="000E76E7" w:rsidRDefault="000E76E7" w:rsidP="00D535C2">
            <w:pPr>
              <w:spacing w:before="40" w:after="40"/>
            </w:pPr>
          </w:p>
        </w:tc>
        <w:tc>
          <w:tcPr>
            <w:tcW w:w="3472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D2B2419" w14:textId="77777777" w:rsidR="000E76E7" w:rsidRPr="000E76E7" w:rsidRDefault="000E76E7" w:rsidP="00D535C2">
            <w:pPr>
              <w:spacing w:before="40" w:after="40"/>
            </w:pPr>
          </w:p>
        </w:tc>
        <w:tc>
          <w:tcPr>
            <w:tcW w:w="3005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B14AEA5" w14:textId="77777777" w:rsidR="000E76E7" w:rsidRPr="000E76E7" w:rsidRDefault="000E76E7" w:rsidP="00D535C2">
            <w:pPr>
              <w:spacing w:before="40" w:after="40"/>
            </w:pPr>
          </w:p>
        </w:tc>
      </w:tr>
      <w:tr w:rsidR="005E087F" w14:paraId="34155E57" w14:textId="77777777" w:rsidTr="00763BEF">
        <w:trPr>
          <w:cantSplit/>
        </w:trPr>
        <w:tc>
          <w:tcPr>
            <w:tcW w:w="347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052211A9" w14:textId="77777777" w:rsidR="005E087F" w:rsidRPr="000E76E7" w:rsidRDefault="005E087F" w:rsidP="00D535C2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Teilnehmer:</w:t>
            </w:r>
          </w:p>
        </w:tc>
        <w:tc>
          <w:tcPr>
            <w:tcW w:w="3472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070C30E0" w14:textId="77777777" w:rsidR="005E087F" w:rsidRDefault="005E087F" w:rsidP="00D535C2">
            <w:pPr>
              <w:spacing w:before="40" w:after="40"/>
            </w:pPr>
          </w:p>
        </w:tc>
        <w:tc>
          <w:tcPr>
            <w:tcW w:w="3005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9BBC8DA" w14:textId="77777777" w:rsidR="005E087F" w:rsidRDefault="005E087F" w:rsidP="00D535C2">
            <w:pPr>
              <w:spacing w:before="40" w:after="40"/>
              <w:rPr>
                <w:b/>
              </w:rPr>
            </w:pPr>
          </w:p>
        </w:tc>
      </w:tr>
      <w:tr w:rsidR="005E087F" w14:paraId="589DB416" w14:textId="77777777" w:rsidTr="00763BEF">
        <w:trPr>
          <w:cantSplit/>
        </w:trPr>
        <w:tc>
          <w:tcPr>
            <w:tcW w:w="4974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2D0EEEC" w14:textId="77777777" w:rsidR="005E087F" w:rsidRPr="00F02524" w:rsidRDefault="005E087F" w:rsidP="00D535C2">
            <w:pPr>
              <w:spacing w:before="40" w:after="40"/>
              <w:rPr>
                <w:highlight w:val="yellow"/>
              </w:rPr>
            </w:pPr>
            <w:r w:rsidRPr="00F02524">
              <w:rPr>
                <w:highlight w:val="yellow"/>
              </w:rPr>
              <w:t>Teilnehmer 1</w:t>
            </w:r>
          </w:p>
        </w:tc>
        <w:tc>
          <w:tcPr>
            <w:tcW w:w="497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46A99DF" w14:textId="77777777" w:rsidR="005E087F" w:rsidRPr="00F02524" w:rsidRDefault="005E087F" w:rsidP="00D535C2">
            <w:pPr>
              <w:spacing w:before="40" w:after="40"/>
              <w:rPr>
                <w:highlight w:val="yellow"/>
              </w:rPr>
            </w:pPr>
            <w:r w:rsidRPr="00F02524">
              <w:rPr>
                <w:highlight w:val="yellow"/>
              </w:rPr>
              <w:t>Teilnehmer 2</w:t>
            </w:r>
          </w:p>
        </w:tc>
      </w:tr>
      <w:tr w:rsidR="005E087F" w14:paraId="2BE4E6AA" w14:textId="77777777" w:rsidTr="00763BEF">
        <w:trPr>
          <w:cantSplit/>
        </w:trPr>
        <w:tc>
          <w:tcPr>
            <w:tcW w:w="4974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512930C" w14:textId="77777777" w:rsidR="005E087F" w:rsidRPr="00F02524" w:rsidRDefault="005E087F" w:rsidP="00D535C2">
            <w:pPr>
              <w:spacing w:before="40" w:after="40"/>
              <w:rPr>
                <w:highlight w:val="yellow"/>
              </w:rPr>
            </w:pPr>
            <w:r w:rsidRPr="00F02524">
              <w:rPr>
                <w:highlight w:val="yellow"/>
              </w:rPr>
              <w:t>Teilnehmer 3</w:t>
            </w:r>
          </w:p>
        </w:tc>
        <w:tc>
          <w:tcPr>
            <w:tcW w:w="497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4A01225" w14:textId="77777777" w:rsidR="005E087F" w:rsidRPr="00F02524" w:rsidRDefault="005E087F" w:rsidP="00D535C2">
            <w:pPr>
              <w:spacing w:before="40" w:after="40"/>
              <w:rPr>
                <w:highlight w:val="yellow"/>
              </w:rPr>
            </w:pPr>
            <w:r w:rsidRPr="00F02524">
              <w:rPr>
                <w:highlight w:val="yellow"/>
              </w:rPr>
              <w:t>usw.</w:t>
            </w:r>
          </w:p>
        </w:tc>
      </w:tr>
    </w:tbl>
    <w:p w14:paraId="0771DDB4" w14:textId="77777777" w:rsidR="00E33EB5" w:rsidRDefault="00E33EB5" w:rsidP="005C1B1C">
      <w:pPr>
        <w:rPr>
          <w:b/>
        </w:rPr>
      </w:pPr>
    </w:p>
    <w:p w14:paraId="365302FB" w14:textId="77777777" w:rsidR="005C1B1C" w:rsidRDefault="00904139" w:rsidP="005C1B1C">
      <w:pPr>
        <w:rPr>
          <w:b/>
        </w:rPr>
      </w:pPr>
      <w:r>
        <w:rPr>
          <w:b/>
        </w:rPr>
        <w:t>Ergebnis</w:t>
      </w:r>
      <w:r w:rsidR="00E33EB5">
        <w:rPr>
          <w:b/>
        </w:rPr>
        <w:t>:</w:t>
      </w:r>
    </w:p>
    <w:p w14:paraId="29A620B1" w14:textId="77777777" w:rsidR="00904139" w:rsidRDefault="00904139" w:rsidP="005C1B1C">
      <w:pPr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64"/>
        <w:gridCol w:w="425"/>
      </w:tblGrid>
      <w:tr w:rsidR="00904139" w:rsidRPr="003F6AD2" w14:paraId="5DAE9483" w14:textId="77777777" w:rsidTr="00D27D80">
        <w:trPr>
          <w:trHeight w:hRule="exact" w:val="284"/>
        </w:trPr>
        <w:tc>
          <w:tcPr>
            <w:tcW w:w="9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540E10B" w14:textId="77777777" w:rsidR="00904139" w:rsidRPr="003F6AD2" w:rsidRDefault="00904139" w:rsidP="005C1B1C">
            <w:pPr>
              <w:rPr>
                <w:b/>
              </w:rPr>
            </w:pPr>
            <w:r w:rsidRPr="003F6AD2">
              <w:rPr>
                <w:b/>
              </w:rPr>
              <w:t>Dokument muss überarbeitet werden</w:t>
            </w:r>
            <w:r w:rsidR="00D27D80">
              <w:rPr>
                <w:b/>
              </w:rPr>
              <w:t xml:space="preserve"> und kann danach freigegeben werden 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064C6D" w14:textId="67A4665A" w:rsidR="00904139" w:rsidRPr="003F6AD2" w:rsidRDefault="00904139" w:rsidP="003F6AD2">
            <w:pPr>
              <w:jc w:val="center"/>
              <w:rPr>
                <w:b/>
              </w:rPr>
            </w:pPr>
          </w:p>
        </w:tc>
      </w:tr>
      <w:tr w:rsidR="00904139" w:rsidRPr="000E76E7" w14:paraId="35551029" w14:textId="77777777" w:rsidTr="00D27D80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845829" w14:textId="77777777" w:rsidR="00904139" w:rsidRPr="000E76E7" w:rsidRDefault="00D27D80" w:rsidP="005C1B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</w:t>
            </w:r>
            <w:r w:rsidR="005570D1" w:rsidRPr="000E76E7">
              <w:rPr>
                <w:sz w:val="20"/>
                <w:szCs w:val="20"/>
              </w:rPr>
              <w:t>der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936C5F5" w14:textId="77777777" w:rsidR="00904139" w:rsidRPr="000E76E7" w:rsidRDefault="00904139" w:rsidP="003F6AD2">
            <w:pPr>
              <w:jc w:val="center"/>
              <w:rPr>
                <w:sz w:val="12"/>
                <w:szCs w:val="12"/>
              </w:rPr>
            </w:pPr>
          </w:p>
        </w:tc>
      </w:tr>
      <w:tr w:rsidR="00D27D80" w:rsidRPr="000E76E7" w14:paraId="5DF5B4F7" w14:textId="77777777" w:rsidTr="00D27D80">
        <w:tc>
          <w:tcPr>
            <w:tcW w:w="9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B59CBAA" w14:textId="77777777" w:rsidR="00D27D80" w:rsidRPr="003F6AD2" w:rsidRDefault="00D27D80" w:rsidP="008F04B2">
            <w:pPr>
              <w:rPr>
                <w:b/>
              </w:rPr>
            </w:pPr>
            <w:r w:rsidRPr="003F6AD2">
              <w:rPr>
                <w:b/>
              </w:rPr>
              <w:t>Dokument muss überarbeitet werden</w:t>
            </w:r>
            <w:r>
              <w:rPr>
                <w:b/>
              </w:rPr>
              <w:t xml:space="preserve"> und danach einem Review unterzogen werden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6F945" w14:textId="77777777" w:rsidR="00D27D80" w:rsidRPr="00D27D80" w:rsidRDefault="00D27D80" w:rsidP="003F6AD2">
            <w:pPr>
              <w:jc w:val="center"/>
            </w:pPr>
          </w:p>
        </w:tc>
      </w:tr>
      <w:tr w:rsidR="00D27D80" w:rsidRPr="000E76E7" w14:paraId="4AB9B1E3" w14:textId="77777777" w:rsidTr="00D27D80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2C4CF6" w14:textId="77777777" w:rsidR="00D27D80" w:rsidRPr="000E76E7" w:rsidRDefault="00D27D80" w:rsidP="008F04B2">
            <w:pPr>
              <w:rPr>
                <w:sz w:val="20"/>
                <w:szCs w:val="20"/>
              </w:rPr>
            </w:pPr>
            <w:r w:rsidRPr="000E76E7">
              <w:rPr>
                <w:sz w:val="20"/>
                <w:szCs w:val="20"/>
              </w:rPr>
              <w:t>oder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C913C0D" w14:textId="77777777" w:rsidR="00D27D80" w:rsidRPr="000E76E7" w:rsidRDefault="00D27D80" w:rsidP="003F6AD2">
            <w:pPr>
              <w:jc w:val="center"/>
              <w:rPr>
                <w:sz w:val="12"/>
                <w:szCs w:val="12"/>
              </w:rPr>
            </w:pPr>
          </w:p>
        </w:tc>
      </w:tr>
      <w:tr w:rsidR="00D27D80" w:rsidRPr="003F6AD2" w14:paraId="246F9AF3" w14:textId="77777777" w:rsidTr="00D27D80">
        <w:trPr>
          <w:trHeight w:hRule="exact" w:val="284"/>
        </w:trPr>
        <w:tc>
          <w:tcPr>
            <w:tcW w:w="9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0EA3246" w14:textId="77777777" w:rsidR="00D27D80" w:rsidRPr="003F6AD2" w:rsidRDefault="00D27D80" w:rsidP="005C1B1C">
            <w:pPr>
              <w:rPr>
                <w:b/>
              </w:rPr>
            </w:pPr>
            <w:r w:rsidRPr="003F6AD2">
              <w:rPr>
                <w:b/>
              </w:rPr>
              <w:t>Dokument kann zum externen Review vorgelegt werden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9774FB" w14:textId="77777777" w:rsidR="00D27D80" w:rsidRPr="003F6AD2" w:rsidRDefault="00D27D80" w:rsidP="003F6AD2">
            <w:pPr>
              <w:jc w:val="center"/>
              <w:rPr>
                <w:b/>
              </w:rPr>
            </w:pPr>
          </w:p>
        </w:tc>
      </w:tr>
      <w:tr w:rsidR="00D27D80" w:rsidRPr="000E76E7" w14:paraId="481DA284" w14:textId="77777777" w:rsidTr="00D27D80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9826FB" w14:textId="77777777" w:rsidR="00D27D80" w:rsidRPr="000E76E7" w:rsidRDefault="00D27D80" w:rsidP="005C1B1C">
            <w:pPr>
              <w:rPr>
                <w:sz w:val="20"/>
                <w:szCs w:val="20"/>
              </w:rPr>
            </w:pPr>
            <w:r w:rsidRPr="000E76E7">
              <w:rPr>
                <w:sz w:val="20"/>
                <w:szCs w:val="20"/>
              </w:rPr>
              <w:t>oder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01C48B2" w14:textId="77777777" w:rsidR="00D27D80" w:rsidRPr="000E76E7" w:rsidRDefault="00D27D80" w:rsidP="003F6AD2">
            <w:pPr>
              <w:jc w:val="center"/>
              <w:rPr>
                <w:sz w:val="12"/>
                <w:szCs w:val="12"/>
              </w:rPr>
            </w:pPr>
          </w:p>
        </w:tc>
      </w:tr>
      <w:tr w:rsidR="00D27D80" w:rsidRPr="003F6AD2" w14:paraId="3FB74BAD" w14:textId="77777777" w:rsidTr="00D27D80">
        <w:trPr>
          <w:trHeight w:hRule="exact" w:val="284"/>
        </w:trPr>
        <w:tc>
          <w:tcPr>
            <w:tcW w:w="9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3F0713A" w14:textId="77777777" w:rsidR="00D27D80" w:rsidRPr="003F6AD2" w:rsidRDefault="00D27D80" w:rsidP="005C1B1C">
            <w:pPr>
              <w:rPr>
                <w:b/>
              </w:rPr>
            </w:pPr>
            <w:r w:rsidRPr="003F6AD2">
              <w:rPr>
                <w:b/>
              </w:rPr>
              <w:t>Dokument kann freigegeben werden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A349EA8" w14:textId="77777777" w:rsidR="00D27D80" w:rsidRPr="003F6AD2" w:rsidRDefault="00D27D80" w:rsidP="003F6AD2">
            <w:pPr>
              <w:jc w:val="center"/>
              <w:rPr>
                <w:b/>
              </w:rPr>
            </w:pPr>
          </w:p>
        </w:tc>
      </w:tr>
    </w:tbl>
    <w:p w14:paraId="75DF11F9" w14:textId="77777777" w:rsidR="00E33EB5" w:rsidRDefault="00E33EB5" w:rsidP="005C1B1C"/>
    <w:p w14:paraId="09C16D67" w14:textId="77777777" w:rsidR="00952DBE" w:rsidRPr="00952DBE" w:rsidRDefault="00952DBE" w:rsidP="005C1B1C">
      <w:pPr>
        <w:rPr>
          <w:b/>
        </w:rPr>
      </w:pPr>
      <w:r w:rsidRPr="00952DBE">
        <w:rPr>
          <w:b/>
        </w:rPr>
        <w:t>Zusammenfassung:</w:t>
      </w:r>
    </w:p>
    <w:p w14:paraId="5C8ECA47" w14:textId="77777777" w:rsidR="000B083A" w:rsidRPr="0035305C" w:rsidRDefault="000B083A" w:rsidP="000B083A">
      <w:pPr>
        <w:autoSpaceDE w:val="0"/>
        <w:autoSpaceDN w:val="0"/>
        <w:adjustRightInd w:val="0"/>
        <w:rPr>
          <w:rFonts w:ascii="Helvetica" w:hAnsi="Helvetica" w:cs="Helvetica"/>
          <w:highlight w:val="yellow"/>
        </w:rPr>
      </w:pPr>
      <w:r w:rsidRPr="0035305C">
        <w:rPr>
          <w:rFonts w:ascii="Helvetica" w:hAnsi="Helvetica" w:cs="Helvetica"/>
          <w:highlight w:val="yellow"/>
        </w:rPr>
        <w:t>Das Dokument wurde erfolgreich auf konzeptionelle Fehler, inhaltliche Fehler und auf Konformität zu</w:t>
      </w:r>
    </w:p>
    <w:p w14:paraId="6CF2F908" w14:textId="2199D295" w:rsidR="00952DBE" w:rsidRDefault="000B083A" w:rsidP="000B083A">
      <w:r w:rsidRPr="0035305C">
        <w:rPr>
          <w:rFonts w:ascii="Helvetica" w:hAnsi="Helvetica" w:cs="Helvetica"/>
          <w:highlight w:val="yellow"/>
        </w:rPr>
        <w:t>den Anforderungen de</w:t>
      </w:r>
      <w:r w:rsidR="000E7742" w:rsidRPr="0035305C">
        <w:rPr>
          <w:rFonts w:ascii="Helvetica" w:hAnsi="Helvetica" w:cs="Helvetica"/>
          <w:highlight w:val="yellow"/>
        </w:rPr>
        <w:t>r I</w:t>
      </w:r>
      <w:r w:rsidR="003B15AE" w:rsidRPr="0035305C">
        <w:rPr>
          <w:rFonts w:ascii="Helvetica" w:hAnsi="Helvetica" w:cs="Helvetica"/>
          <w:highlight w:val="yellow"/>
        </w:rPr>
        <w:t>E</w:t>
      </w:r>
      <w:r w:rsidR="000E7742" w:rsidRPr="0035305C">
        <w:rPr>
          <w:rFonts w:ascii="Helvetica" w:hAnsi="Helvetica" w:cs="Helvetica"/>
          <w:highlight w:val="yellow"/>
        </w:rPr>
        <w:t>C 61508</w:t>
      </w:r>
      <w:r w:rsidRPr="0035305C">
        <w:rPr>
          <w:rFonts w:ascii="Helvetica" w:hAnsi="Helvetica" w:cs="Helvetica"/>
          <w:highlight w:val="yellow"/>
        </w:rPr>
        <w:t xml:space="preserve"> </w:t>
      </w:r>
      <w:commentRangeStart w:id="3"/>
      <w:r w:rsidRPr="0035305C">
        <w:rPr>
          <w:rFonts w:ascii="Helvetica" w:hAnsi="Helvetica" w:cs="Helvetica"/>
          <w:highlight w:val="yellow"/>
        </w:rPr>
        <w:t xml:space="preserve"> geprüft.</w:t>
      </w:r>
      <w:commentRangeEnd w:id="3"/>
      <w:r w:rsidR="00952A49" w:rsidRPr="0035305C">
        <w:rPr>
          <w:rStyle w:val="Kommentarzeichen"/>
          <w:highlight w:val="yellow"/>
        </w:rPr>
        <w:commentReference w:id="3"/>
      </w:r>
    </w:p>
    <w:p w14:paraId="40488FAF" w14:textId="77777777" w:rsidR="00952DBE" w:rsidRDefault="00952DBE" w:rsidP="005C1B1C"/>
    <w:tbl>
      <w:tblPr>
        <w:tblW w:w="994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455"/>
        <w:gridCol w:w="5638"/>
        <w:gridCol w:w="1701"/>
        <w:gridCol w:w="1701"/>
      </w:tblGrid>
      <w:tr w:rsidR="005C1B1C" w14:paraId="1C510D4C" w14:textId="77777777" w:rsidTr="00FE116F">
        <w:trPr>
          <w:tblHeader/>
        </w:trPr>
        <w:tc>
          <w:tcPr>
            <w:tcW w:w="454" w:type="dxa"/>
            <w:tcBorders>
              <w:top w:val="single" w:sz="12" w:space="0" w:color="auto"/>
              <w:bottom w:val="single" w:sz="12" w:space="0" w:color="auto"/>
            </w:tcBorders>
          </w:tcPr>
          <w:p w14:paraId="3ABCF614" w14:textId="77777777" w:rsidR="005C1B1C" w:rsidRDefault="005C1B1C" w:rsidP="00615D18">
            <w:pPr>
              <w:spacing w:before="40" w:after="40"/>
            </w:pPr>
          </w:p>
        </w:tc>
        <w:tc>
          <w:tcPr>
            <w:tcW w:w="455" w:type="dxa"/>
            <w:tcBorders>
              <w:top w:val="single" w:sz="12" w:space="0" w:color="auto"/>
              <w:bottom w:val="single" w:sz="12" w:space="0" w:color="auto"/>
            </w:tcBorders>
          </w:tcPr>
          <w:p w14:paraId="7E393E5F" w14:textId="77777777" w:rsidR="005C1B1C" w:rsidRDefault="005C1B1C" w:rsidP="00615D18">
            <w:pPr>
              <w:spacing w:before="40" w:after="40"/>
            </w:pPr>
          </w:p>
        </w:tc>
        <w:tc>
          <w:tcPr>
            <w:tcW w:w="5638" w:type="dxa"/>
            <w:tcBorders>
              <w:top w:val="single" w:sz="12" w:space="0" w:color="auto"/>
              <w:bottom w:val="single" w:sz="12" w:space="0" w:color="auto"/>
            </w:tcBorders>
          </w:tcPr>
          <w:p w14:paraId="751AABEF" w14:textId="77777777" w:rsidR="005C1B1C" w:rsidRDefault="00465310" w:rsidP="00465310">
            <w:pPr>
              <w:spacing w:before="40" w:after="40"/>
            </w:pPr>
            <w:r>
              <w:rPr>
                <w:b/>
              </w:rPr>
              <w:t>Review-E</w:t>
            </w:r>
            <w:r w:rsidR="005C1B1C">
              <w:rPr>
                <w:b/>
              </w:rPr>
              <w:t>rgebnis</w:t>
            </w:r>
            <w:r>
              <w:rPr>
                <w:b/>
              </w:rPr>
              <w:t>/Durchzuführende Maßnahmen</w:t>
            </w:r>
            <w:r w:rsidR="005C1B1C">
              <w:rPr>
                <w:b/>
              </w:rPr>
              <w:t>:</w:t>
            </w:r>
            <w:r w:rsidR="005C1B1C">
              <w:rPr>
                <w:b/>
              </w:rPr>
              <w:br/>
            </w:r>
            <w:r w:rsidR="005C1B1C">
              <w:t>(A = Aufgabe, I = Information</w:t>
            </w:r>
            <w:r w:rsidR="00A0227B">
              <w:t>, B = Beschluss</w:t>
            </w:r>
            <w:r w:rsidR="005C1B1C">
              <w:t>)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B42DF8B" w14:textId="77777777" w:rsidR="005C1B1C" w:rsidRPr="00B011C2" w:rsidRDefault="00A0227B" w:rsidP="00A0227B">
            <w:pPr>
              <w:jc w:val="center"/>
              <w:rPr>
                <w:b/>
              </w:rPr>
            </w:pPr>
            <w:r>
              <w:rPr>
                <w:b/>
              </w:rPr>
              <w:t>W</w:t>
            </w:r>
            <w:r w:rsidR="005C1B1C" w:rsidRPr="00B011C2">
              <w:rPr>
                <w:b/>
              </w:rPr>
              <w:t>er</w:t>
            </w:r>
            <w:r>
              <w:rPr>
                <w:b/>
              </w:rPr>
              <w:t>?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F86AABD" w14:textId="77777777" w:rsidR="005C1B1C" w:rsidRPr="00B011C2" w:rsidRDefault="00A0227B" w:rsidP="00615D18">
            <w:pPr>
              <w:jc w:val="center"/>
              <w:rPr>
                <w:b/>
              </w:rPr>
            </w:pPr>
            <w:r>
              <w:rPr>
                <w:b/>
              </w:rPr>
              <w:t>Bis wann?</w:t>
            </w:r>
          </w:p>
        </w:tc>
      </w:tr>
      <w:tr w:rsidR="002B0323" w:rsidRPr="00791702" w14:paraId="4BB7F872" w14:textId="77777777" w:rsidTr="00FE116F">
        <w:tc>
          <w:tcPr>
            <w:tcW w:w="454" w:type="dxa"/>
            <w:tcBorders>
              <w:top w:val="single" w:sz="12" w:space="0" w:color="auto"/>
            </w:tcBorders>
          </w:tcPr>
          <w:p w14:paraId="6C77E12B" w14:textId="77777777" w:rsidR="002B0323" w:rsidRPr="00791702" w:rsidRDefault="002B0323" w:rsidP="005C1B1C">
            <w:pPr>
              <w:numPr>
                <w:ilvl w:val="0"/>
                <w:numId w:val="6"/>
              </w:numPr>
              <w:tabs>
                <w:tab w:val="left" w:pos="585"/>
              </w:tabs>
              <w:spacing w:before="120" w:after="120"/>
            </w:pPr>
          </w:p>
        </w:tc>
        <w:tc>
          <w:tcPr>
            <w:tcW w:w="455" w:type="dxa"/>
            <w:tcBorders>
              <w:top w:val="single" w:sz="12" w:space="0" w:color="auto"/>
            </w:tcBorders>
          </w:tcPr>
          <w:p w14:paraId="4E06102D" w14:textId="12B5F32D" w:rsidR="002B0323" w:rsidRPr="00791702" w:rsidRDefault="002B0323" w:rsidP="002B0323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5638" w:type="dxa"/>
            <w:tcBorders>
              <w:top w:val="single" w:sz="12" w:space="0" w:color="auto"/>
            </w:tcBorders>
          </w:tcPr>
          <w:p w14:paraId="59A77B5E" w14:textId="6FE080B1" w:rsidR="002B0323" w:rsidRPr="00791702" w:rsidRDefault="002B0323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  <w:tcBorders>
              <w:top w:val="single" w:sz="12" w:space="0" w:color="auto"/>
            </w:tcBorders>
          </w:tcPr>
          <w:p w14:paraId="0934AA01" w14:textId="15AB8380" w:rsidR="002B0323" w:rsidRPr="00791702" w:rsidRDefault="002B0323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  <w:tcBorders>
              <w:top w:val="single" w:sz="12" w:space="0" w:color="auto"/>
            </w:tcBorders>
          </w:tcPr>
          <w:p w14:paraId="446AAE92" w14:textId="05B1EBB0" w:rsidR="002B0323" w:rsidRPr="00791702" w:rsidRDefault="002B0323" w:rsidP="000E76E7">
            <w:pPr>
              <w:tabs>
                <w:tab w:val="left" w:pos="585"/>
              </w:tabs>
              <w:spacing w:before="120" w:after="120"/>
            </w:pPr>
          </w:p>
        </w:tc>
      </w:tr>
      <w:tr w:rsidR="000E76E7" w14:paraId="0B2DCE3A" w14:textId="77777777" w:rsidTr="00FE116F">
        <w:tc>
          <w:tcPr>
            <w:tcW w:w="454" w:type="dxa"/>
          </w:tcPr>
          <w:p w14:paraId="6BC30C59" w14:textId="77777777" w:rsidR="000E76E7" w:rsidRDefault="000E76E7" w:rsidP="005C1B1C">
            <w:pPr>
              <w:numPr>
                <w:ilvl w:val="0"/>
                <w:numId w:val="6"/>
              </w:numPr>
              <w:tabs>
                <w:tab w:val="left" w:pos="585"/>
              </w:tabs>
              <w:spacing w:before="120" w:after="120"/>
            </w:pPr>
          </w:p>
        </w:tc>
        <w:tc>
          <w:tcPr>
            <w:tcW w:w="455" w:type="dxa"/>
          </w:tcPr>
          <w:p w14:paraId="34BD917E" w14:textId="6C80B9B2" w:rsidR="000E76E7" w:rsidRDefault="000E76E7" w:rsidP="002B0323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5638" w:type="dxa"/>
          </w:tcPr>
          <w:p w14:paraId="67835C9F" w14:textId="25D80D3E" w:rsidR="000E76E7" w:rsidRDefault="000E76E7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</w:tcPr>
          <w:p w14:paraId="35853566" w14:textId="693EB5F9" w:rsidR="000E76E7" w:rsidRDefault="000E76E7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</w:tcPr>
          <w:p w14:paraId="525E6AA3" w14:textId="77777777" w:rsidR="000E76E7" w:rsidRDefault="000E76E7" w:rsidP="000E76E7">
            <w:pPr>
              <w:tabs>
                <w:tab w:val="left" w:pos="585"/>
              </w:tabs>
              <w:spacing w:before="120" w:after="120"/>
            </w:pPr>
          </w:p>
        </w:tc>
      </w:tr>
      <w:tr w:rsidR="00230EA0" w14:paraId="461D75C0" w14:textId="77777777" w:rsidTr="00FE116F">
        <w:tc>
          <w:tcPr>
            <w:tcW w:w="454" w:type="dxa"/>
          </w:tcPr>
          <w:p w14:paraId="774D46D5" w14:textId="77777777" w:rsidR="00230EA0" w:rsidRDefault="00230EA0" w:rsidP="005C1B1C">
            <w:pPr>
              <w:numPr>
                <w:ilvl w:val="0"/>
                <w:numId w:val="6"/>
              </w:numPr>
              <w:tabs>
                <w:tab w:val="left" w:pos="585"/>
              </w:tabs>
              <w:spacing w:before="120" w:after="120"/>
            </w:pPr>
          </w:p>
        </w:tc>
        <w:tc>
          <w:tcPr>
            <w:tcW w:w="455" w:type="dxa"/>
          </w:tcPr>
          <w:p w14:paraId="6AA34952" w14:textId="4F69D5A4" w:rsidR="00230EA0" w:rsidRDefault="00230EA0" w:rsidP="002B0323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5638" w:type="dxa"/>
          </w:tcPr>
          <w:p w14:paraId="1540B704" w14:textId="18E62017" w:rsidR="00230EA0" w:rsidRDefault="00230EA0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</w:tcPr>
          <w:p w14:paraId="6EB9E154" w14:textId="2160C805" w:rsidR="00230EA0" w:rsidRDefault="00230EA0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</w:tcPr>
          <w:p w14:paraId="6C063B4A" w14:textId="77777777" w:rsidR="00230EA0" w:rsidRDefault="00230EA0" w:rsidP="000E76E7">
            <w:pPr>
              <w:tabs>
                <w:tab w:val="left" w:pos="585"/>
              </w:tabs>
              <w:spacing w:before="120" w:after="120"/>
            </w:pPr>
          </w:p>
        </w:tc>
      </w:tr>
    </w:tbl>
    <w:p w14:paraId="4E66BD69" w14:textId="77777777" w:rsidR="00FE116F" w:rsidRDefault="00FE116F" w:rsidP="00763BEF">
      <w:pPr>
        <w:tabs>
          <w:tab w:val="left" w:pos="1418"/>
          <w:tab w:val="left" w:pos="3969"/>
        </w:tabs>
        <w:rPr>
          <w:b/>
        </w:rPr>
      </w:pPr>
    </w:p>
    <w:p w14:paraId="1E59160C" w14:textId="77777777" w:rsidR="00FE116F" w:rsidRDefault="00FE116F">
      <w:pPr>
        <w:rPr>
          <w:b/>
        </w:rPr>
      </w:pPr>
      <w:r>
        <w:rPr>
          <w:b/>
        </w:rPr>
        <w:br w:type="page"/>
      </w:r>
    </w:p>
    <w:p w14:paraId="2340F1AE" w14:textId="1DB2187E" w:rsidR="00361310" w:rsidRDefault="009C482D" w:rsidP="00763BEF">
      <w:pPr>
        <w:tabs>
          <w:tab w:val="left" w:pos="1418"/>
          <w:tab w:val="left" w:pos="3969"/>
        </w:tabs>
        <w:rPr>
          <w:b/>
        </w:rPr>
      </w:pPr>
      <w:r>
        <w:rPr>
          <w:b/>
        </w:rPr>
        <w:lastRenderedPageBreak/>
        <w:t>Checkliste</w:t>
      </w:r>
    </w:p>
    <w:p w14:paraId="396D732F" w14:textId="2270E69B" w:rsidR="0073148E" w:rsidRPr="00755082" w:rsidRDefault="00755082" w:rsidP="00763BEF">
      <w:pPr>
        <w:tabs>
          <w:tab w:val="left" w:pos="1418"/>
          <w:tab w:val="left" w:pos="3969"/>
        </w:tabs>
        <w:rPr>
          <w:b/>
          <w:highlight w:val="yellow"/>
        </w:rPr>
      </w:pPr>
      <w:r>
        <w:rPr>
          <w:b/>
        </w:rPr>
        <w:br/>
      </w:r>
      <w:r w:rsidRPr="00755082">
        <w:rPr>
          <w:b/>
          <w:highlight w:val="yellow"/>
        </w:rPr>
        <w:t>H</w:t>
      </w:r>
      <w:bookmarkStart w:id="4" w:name="_GoBack"/>
      <w:r w:rsidRPr="00755082">
        <w:rPr>
          <w:b/>
          <w:highlight w:val="yellow"/>
        </w:rPr>
        <w:t>inweis!</w:t>
      </w:r>
    </w:p>
    <w:p w14:paraId="6C765151" w14:textId="27A1CE94" w:rsidR="00755082" w:rsidRDefault="00755082" w:rsidP="00763BEF">
      <w:pPr>
        <w:tabs>
          <w:tab w:val="left" w:pos="1418"/>
          <w:tab w:val="left" w:pos="3969"/>
        </w:tabs>
        <w:rPr>
          <w:b/>
        </w:rPr>
      </w:pPr>
      <w:r w:rsidRPr="00755082">
        <w:rPr>
          <w:b/>
          <w:highlight w:val="yellow"/>
        </w:rPr>
        <w:t xml:space="preserve">Für alle Checklisten des Teil 2 der IEC 61508 sind zwingend die Tabellen in Anhang A, B und C zu beachten da sie </w:t>
      </w:r>
      <w:r>
        <w:rPr>
          <w:b/>
          <w:highlight w:val="yellow"/>
        </w:rPr>
        <w:t xml:space="preserve">ein </w:t>
      </w:r>
      <w:r w:rsidRPr="00755082">
        <w:rPr>
          <w:b/>
          <w:highlight w:val="yellow"/>
        </w:rPr>
        <w:t>normativer Bestandteil sind.</w:t>
      </w:r>
    </w:p>
    <w:bookmarkEnd w:id="4"/>
    <w:p w14:paraId="0840D305" w14:textId="64367417" w:rsidR="0073148E" w:rsidRDefault="00B56E44" w:rsidP="00594FBD">
      <w:pPr>
        <w:pStyle w:val="Titel"/>
        <w:jc w:val="left"/>
      </w:pPr>
      <w:r>
        <w:t>Planung der Validierung der Sicherheit des E/E/PE-Systems</w:t>
      </w:r>
    </w:p>
    <w:p w14:paraId="1321AB6E" w14:textId="474FD818" w:rsidR="007028DC" w:rsidRDefault="007028DC" w:rsidP="0073148E">
      <w:pPr>
        <w:tabs>
          <w:tab w:val="left" w:pos="1418"/>
          <w:tab w:val="left" w:pos="3969"/>
        </w:tabs>
        <w:rPr>
          <w:b/>
        </w:rPr>
      </w:pPr>
    </w:p>
    <w:p w14:paraId="5D21E191" w14:textId="2CEA5331" w:rsidR="007028DC" w:rsidRDefault="007028DC" w:rsidP="0073148E">
      <w:pPr>
        <w:tabs>
          <w:tab w:val="left" w:pos="1418"/>
          <w:tab w:val="left" w:pos="3969"/>
        </w:tabs>
        <w:rPr>
          <w:b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90"/>
        <w:gridCol w:w="4092"/>
        <w:gridCol w:w="3969"/>
      </w:tblGrid>
      <w:tr w:rsidR="000D0CD7" w14:paraId="7F66D401" w14:textId="77777777" w:rsidTr="009C482D">
        <w:tc>
          <w:tcPr>
            <w:tcW w:w="1290" w:type="dxa"/>
            <w:shd w:val="clear" w:color="auto" w:fill="FBD4B4" w:themeFill="accent6" w:themeFillTint="66"/>
          </w:tcPr>
          <w:p w14:paraId="37E7F486" w14:textId="77777777" w:rsidR="000D0CD7" w:rsidRDefault="000D0CD7" w:rsidP="005659E3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b/>
              </w:rPr>
              <w:t>Kapitel</w:t>
            </w:r>
          </w:p>
        </w:tc>
        <w:tc>
          <w:tcPr>
            <w:tcW w:w="4092" w:type="dxa"/>
            <w:shd w:val="clear" w:color="auto" w:fill="FBD4B4" w:themeFill="accent6" w:themeFillTint="66"/>
          </w:tcPr>
          <w:p w14:paraId="589C7CCA" w14:textId="21B5FDB1" w:rsidR="000D0CD7" w:rsidRDefault="000D0CD7" w:rsidP="005659E3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b/>
              </w:rPr>
              <w:t xml:space="preserve">Eingabe </w:t>
            </w:r>
            <w:proofErr w:type="spellStart"/>
            <w:r w:rsidR="00662D73">
              <w:rPr>
                <w:b/>
              </w:rPr>
              <w:t>Workproduct</w:t>
            </w:r>
            <w:proofErr w:type="spellEnd"/>
          </w:p>
        </w:tc>
        <w:tc>
          <w:tcPr>
            <w:tcW w:w="3969" w:type="dxa"/>
            <w:shd w:val="clear" w:color="auto" w:fill="FBD4B4" w:themeFill="accent6" w:themeFillTint="66"/>
          </w:tcPr>
          <w:p w14:paraId="066C2F7F" w14:textId="0AC82014" w:rsidR="000D0CD7" w:rsidRDefault="000D0CD7" w:rsidP="005659E3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b/>
              </w:rPr>
              <w:t xml:space="preserve">Ausgabe </w:t>
            </w:r>
            <w:proofErr w:type="spellStart"/>
            <w:r w:rsidR="00662D73">
              <w:rPr>
                <w:b/>
              </w:rPr>
              <w:t>Workproduct</w:t>
            </w:r>
            <w:proofErr w:type="spellEnd"/>
          </w:p>
        </w:tc>
      </w:tr>
      <w:tr w:rsidR="000D0CD7" w:rsidRPr="00B56E44" w14:paraId="4C2A33B0" w14:textId="77777777" w:rsidTr="005659E3">
        <w:tc>
          <w:tcPr>
            <w:tcW w:w="1290" w:type="dxa"/>
          </w:tcPr>
          <w:p w14:paraId="26E02566" w14:textId="39393843" w:rsidR="000D0CD7" w:rsidRDefault="000D0CD7" w:rsidP="000D0CD7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b/>
              </w:rPr>
              <w:t>7.3.2.</w:t>
            </w:r>
          </w:p>
        </w:tc>
        <w:tc>
          <w:tcPr>
            <w:tcW w:w="4092" w:type="dxa"/>
          </w:tcPr>
          <w:p w14:paraId="144D8E3A" w14:textId="21C099A5" w:rsidR="000D0CD7" w:rsidRPr="00B56E44" w:rsidRDefault="00B56E44" w:rsidP="005659E3">
            <w:pPr>
              <w:tabs>
                <w:tab w:val="left" w:pos="1002"/>
              </w:tabs>
              <w:rPr>
                <w:i/>
              </w:rPr>
            </w:pPr>
            <w:r>
              <w:t>Spezifikation der Anforderungen an die Sicherheit des E/E/PE-Systems und Spezifikation der Anforderungen an den Entwurf des E/E/PE-Systems</w:t>
            </w:r>
          </w:p>
        </w:tc>
        <w:tc>
          <w:tcPr>
            <w:tcW w:w="3969" w:type="dxa"/>
          </w:tcPr>
          <w:p w14:paraId="0DE603BD" w14:textId="72FE1A49" w:rsidR="000D0CD7" w:rsidRPr="00B56E44" w:rsidRDefault="00B56E44" w:rsidP="00662D73">
            <w:pPr>
              <w:tabs>
                <w:tab w:val="left" w:pos="1418"/>
                <w:tab w:val="left" w:pos="3969"/>
              </w:tabs>
              <w:rPr>
                <w:b/>
                <w:i/>
              </w:rPr>
            </w:pPr>
            <w:r>
              <w:t>Plan für die Validierung der Sicherheit der sicherheitsbezogenen E/E/PE-Systeme</w:t>
            </w:r>
          </w:p>
        </w:tc>
      </w:tr>
    </w:tbl>
    <w:p w14:paraId="089C4CA0" w14:textId="76704443" w:rsidR="007028DC" w:rsidRPr="00B56E44" w:rsidRDefault="007028DC" w:rsidP="0073148E">
      <w:pPr>
        <w:tabs>
          <w:tab w:val="left" w:pos="1418"/>
          <w:tab w:val="left" w:pos="3969"/>
        </w:tabs>
        <w:rPr>
          <w:b/>
        </w:rPr>
      </w:pPr>
    </w:p>
    <w:p w14:paraId="0DA600B2" w14:textId="075F685E" w:rsidR="0073148E" w:rsidRDefault="0073148E" w:rsidP="0073148E">
      <w:pPr>
        <w:tabs>
          <w:tab w:val="left" w:pos="1418"/>
          <w:tab w:val="left" w:pos="3969"/>
        </w:tabs>
      </w:pPr>
    </w:p>
    <w:tbl>
      <w:tblPr>
        <w:tblW w:w="93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1516"/>
        <w:gridCol w:w="4961"/>
        <w:gridCol w:w="1559"/>
        <w:gridCol w:w="892"/>
      </w:tblGrid>
      <w:tr w:rsidR="00606A0E" w:rsidRPr="00361310" w14:paraId="49DB39A1" w14:textId="77777777" w:rsidTr="00E93A8B">
        <w:tc>
          <w:tcPr>
            <w:tcW w:w="454" w:type="dxa"/>
          </w:tcPr>
          <w:p w14:paraId="30EE3BA4" w14:textId="77777777" w:rsidR="00606A0E" w:rsidRPr="00927237" w:rsidRDefault="00606A0E" w:rsidP="00ED01E4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516" w:type="dxa"/>
          </w:tcPr>
          <w:p w14:paraId="3E72C736" w14:textId="16EE8C26" w:rsidR="00606A0E" w:rsidRDefault="00606A0E" w:rsidP="00ED01E4">
            <w:pPr>
              <w:tabs>
                <w:tab w:val="left" w:pos="1418"/>
                <w:tab w:val="left" w:pos="3969"/>
              </w:tabs>
            </w:pPr>
            <w:r>
              <w:t>7.3.</w:t>
            </w:r>
          </w:p>
        </w:tc>
        <w:tc>
          <w:tcPr>
            <w:tcW w:w="4961" w:type="dxa"/>
          </w:tcPr>
          <w:p w14:paraId="54514B24" w14:textId="5BEED05D" w:rsidR="00606A0E" w:rsidRDefault="009C482D" w:rsidP="009C482D">
            <w:pPr>
              <w:tabs>
                <w:tab w:val="left" w:pos="1418"/>
                <w:tab w:val="left" w:pos="3969"/>
              </w:tabs>
            </w:pPr>
            <w:r w:rsidRPr="009C482D">
              <w:rPr>
                <w:b/>
              </w:rPr>
              <w:t>Planung der Validierung der Sicherheit des E/E/PE-Systems</w:t>
            </w:r>
          </w:p>
        </w:tc>
        <w:tc>
          <w:tcPr>
            <w:tcW w:w="1559" w:type="dxa"/>
          </w:tcPr>
          <w:p w14:paraId="4DBC8CD4" w14:textId="6EDEB745" w:rsidR="00606A0E" w:rsidRPr="00F17AA9" w:rsidRDefault="0050331E" w:rsidP="00ED01E4">
            <w:pPr>
              <w:tabs>
                <w:tab w:val="left" w:pos="1418"/>
                <w:tab w:val="left" w:pos="3969"/>
              </w:tabs>
              <w:rPr>
                <w:bCs/>
              </w:rPr>
            </w:pPr>
            <w:proofErr w:type="spellStart"/>
            <w:r>
              <w:rPr>
                <w:bCs/>
              </w:rPr>
              <w:t>Finding</w:t>
            </w:r>
            <w:proofErr w:type="spellEnd"/>
          </w:p>
        </w:tc>
        <w:tc>
          <w:tcPr>
            <w:tcW w:w="892" w:type="dxa"/>
            <w:shd w:val="clear" w:color="auto" w:fill="D9D9D9" w:themeFill="background1" w:themeFillShade="D9"/>
          </w:tcPr>
          <w:p w14:paraId="5573784E" w14:textId="098649D8" w:rsidR="00606A0E" w:rsidRPr="00F17AA9" w:rsidRDefault="0050331E" w:rsidP="00ED01E4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  <w:r>
              <w:rPr>
                <w:bCs/>
              </w:rPr>
              <w:t>Status</w:t>
            </w:r>
          </w:p>
        </w:tc>
      </w:tr>
      <w:tr w:rsidR="00431ED3" w:rsidRPr="00431ED3" w14:paraId="30F5712E" w14:textId="77777777" w:rsidTr="00E93A8B">
        <w:tc>
          <w:tcPr>
            <w:tcW w:w="454" w:type="dxa"/>
            <w:shd w:val="clear" w:color="auto" w:fill="DBE5F1" w:themeFill="accent1" w:themeFillTint="33"/>
          </w:tcPr>
          <w:p w14:paraId="6E020295" w14:textId="4D6A6CD2" w:rsidR="00606A0E" w:rsidRPr="00431ED3" w:rsidRDefault="001061F7" w:rsidP="00ED01E4">
            <w:pPr>
              <w:tabs>
                <w:tab w:val="left" w:pos="1418"/>
                <w:tab w:val="left" w:pos="3969"/>
              </w:tabs>
              <w:rPr>
                <w:bCs/>
                <w:color w:val="BFBFBF" w:themeColor="background1" w:themeShade="BF"/>
              </w:rPr>
            </w:pPr>
            <w:r w:rsidRPr="00431ED3">
              <w:rPr>
                <w:bCs/>
                <w:color w:val="BFBFBF" w:themeColor="background1" w:themeShade="BF"/>
              </w:rPr>
              <w:t>1</w:t>
            </w:r>
          </w:p>
        </w:tc>
        <w:tc>
          <w:tcPr>
            <w:tcW w:w="1516" w:type="dxa"/>
            <w:shd w:val="clear" w:color="auto" w:fill="DBE5F1" w:themeFill="accent1" w:themeFillTint="33"/>
          </w:tcPr>
          <w:p w14:paraId="5E2A10BA" w14:textId="5258EC97" w:rsidR="00606A0E" w:rsidRPr="007028DC" w:rsidRDefault="00946D58" w:rsidP="00ED01E4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t>7.3.2.1</w:t>
            </w:r>
          </w:p>
        </w:tc>
        <w:tc>
          <w:tcPr>
            <w:tcW w:w="4961" w:type="dxa"/>
            <w:shd w:val="clear" w:color="auto" w:fill="DBE5F1" w:themeFill="accent1" w:themeFillTint="33"/>
          </w:tcPr>
          <w:p w14:paraId="0ED0A07E" w14:textId="71A7EDC1" w:rsidR="00606A0E" w:rsidRPr="007028DC" w:rsidRDefault="00946D58" w:rsidP="00ED01E4">
            <w:pPr>
              <w:tabs>
                <w:tab w:val="left" w:pos="1418"/>
                <w:tab w:val="left" w:pos="3969"/>
              </w:tabs>
            </w:pPr>
            <w:r>
              <w:t>Es muss eine Planung durchgeführt werden, um die Schritte (sowohl verfahrensmäßige als auch technische) festzulegen, die für den Nachweis ausgeführt werden müssen, dass das sicherheitsbezogene E/E/PE-System die Spezifikation der Anforderungen an die Sicherheit des E/E/PE-Systems (siehe IEC 61508-1, 7.10) und die Spezifikation der Anforderungen an den Entwurf des E/E/PE-Systems (siehe 7.2) erfüllt.</w:t>
            </w:r>
          </w:p>
        </w:tc>
        <w:tc>
          <w:tcPr>
            <w:tcW w:w="1559" w:type="dxa"/>
            <w:shd w:val="clear" w:color="auto" w:fill="DBE5F1" w:themeFill="accent1" w:themeFillTint="33"/>
          </w:tcPr>
          <w:p w14:paraId="74A9AAFB" w14:textId="77777777" w:rsidR="00606A0E" w:rsidRPr="00431ED3" w:rsidRDefault="00606A0E" w:rsidP="00ED01E4">
            <w:pPr>
              <w:tabs>
                <w:tab w:val="left" w:pos="1418"/>
                <w:tab w:val="left" w:pos="3969"/>
              </w:tabs>
              <w:rPr>
                <w:bCs/>
                <w:color w:val="BFBFBF" w:themeColor="background1" w:themeShade="BF"/>
              </w:rPr>
            </w:pPr>
          </w:p>
        </w:tc>
        <w:tc>
          <w:tcPr>
            <w:tcW w:w="892" w:type="dxa"/>
            <w:shd w:val="clear" w:color="auto" w:fill="DBE5F1" w:themeFill="accent1" w:themeFillTint="33"/>
          </w:tcPr>
          <w:p w14:paraId="2C115BA4" w14:textId="77777777" w:rsidR="00606A0E" w:rsidRPr="00431ED3" w:rsidRDefault="00606A0E" w:rsidP="00ED01E4">
            <w:pPr>
              <w:tabs>
                <w:tab w:val="left" w:pos="1418"/>
                <w:tab w:val="left" w:pos="3969"/>
              </w:tabs>
              <w:jc w:val="center"/>
              <w:rPr>
                <w:bCs/>
                <w:color w:val="BFBFBF" w:themeColor="background1" w:themeShade="BF"/>
              </w:rPr>
            </w:pPr>
          </w:p>
        </w:tc>
      </w:tr>
      <w:tr w:rsidR="00307A2F" w:rsidRPr="00431ED3" w14:paraId="178D7F66" w14:textId="77777777" w:rsidTr="00E93A8B">
        <w:tc>
          <w:tcPr>
            <w:tcW w:w="454" w:type="dxa"/>
          </w:tcPr>
          <w:p w14:paraId="67D31FCF" w14:textId="77777777" w:rsidR="00307A2F" w:rsidRPr="00431ED3" w:rsidRDefault="00307A2F" w:rsidP="00ED01E4">
            <w:pPr>
              <w:tabs>
                <w:tab w:val="left" w:pos="1418"/>
                <w:tab w:val="left" w:pos="3969"/>
              </w:tabs>
              <w:rPr>
                <w:bCs/>
                <w:color w:val="BFBFBF" w:themeColor="background1" w:themeShade="BF"/>
              </w:rPr>
            </w:pPr>
          </w:p>
        </w:tc>
        <w:tc>
          <w:tcPr>
            <w:tcW w:w="1516" w:type="dxa"/>
          </w:tcPr>
          <w:p w14:paraId="29782975" w14:textId="110B134D" w:rsidR="00307A2F" w:rsidRPr="007028DC" w:rsidRDefault="00307A2F" w:rsidP="00ED01E4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4961" w:type="dxa"/>
          </w:tcPr>
          <w:p w14:paraId="01DB3E81" w14:textId="77777777" w:rsidR="00307A2F" w:rsidRPr="007028DC" w:rsidRDefault="00307A2F" w:rsidP="00ED01E4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1559" w:type="dxa"/>
          </w:tcPr>
          <w:p w14:paraId="52F99BE6" w14:textId="77777777" w:rsidR="00307A2F" w:rsidRPr="00431ED3" w:rsidRDefault="00307A2F" w:rsidP="00ED01E4">
            <w:pPr>
              <w:tabs>
                <w:tab w:val="left" w:pos="1418"/>
                <w:tab w:val="left" w:pos="3969"/>
              </w:tabs>
              <w:rPr>
                <w:bCs/>
                <w:color w:val="BFBFBF" w:themeColor="background1" w:themeShade="BF"/>
              </w:rPr>
            </w:pPr>
          </w:p>
        </w:tc>
        <w:tc>
          <w:tcPr>
            <w:tcW w:w="892" w:type="dxa"/>
            <w:shd w:val="clear" w:color="auto" w:fill="D9D9D9" w:themeFill="background1" w:themeFillShade="D9"/>
          </w:tcPr>
          <w:p w14:paraId="4CDEB9DF" w14:textId="77777777" w:rsidR="00307A2F" w:rsidRPr="00431ED3" w:rsidRDefault="00307A2F" w:rsidP="00ED01E4">
            <w:pPr>
              <w:tabs>
                <w:tab w:val="left" w:pos="1418"/>
                <w:tab w:val="left" w:pos="3969"/>
              </w:tabs>
              <w:jc w:val="center"/>
              <w:rPr>
                <w:bCs/>
                <w:color w:val="BFBFBF" w:themeColor="background1" w:themeShade="BF"/>
              </w:rPr>
            </w:pPr>
          </w:p>
        </w:tc>
      </w:tr>
      <w:tr w:rsidR="00431ED3" w:rsidRPr="00431ED3" w14:paraId="6FF27BB5" w14:textId="77777777" w:rsidTr="00E93A8B">
        <w:tc>
          <w:tcPr>
            <w:tcW w:w="454" w:type="dxa"/>
            <w:shd w:val="clear" w:color="auto" w:fill="DBE5F1" w:themeFill="accent1" w:themeFillTint="33"/>
          </w:tcPr>
          <w:p w14:paraId="5303B9F1" w14:textId="5A6A1C3D" w:rsidR="00606A0E" w:rsidRPr="00431ED3" w:rsidRDefault="001061F7" w:rsidP="00ED01E4">
            <w:pPr>
              <w:tabs>
                <w:tab w:val="left" w:pos="1418"/>
                <w:tab w:val="left" w:pos="3969"/>
              </w:tabs>
              <w:rPr>
                <w:bCs/>
                <w:color w:val="BFBFBF" w:themeColor="background1" w:themeShade="BF"/>
              </w:rPr>
            </w:pPr>
            <w:r w:rsidRPr="00431ED3">
              <w:rPr>
                <w:bCs/>
                <w:color w:val="BFBFBF" w:themeColor="background1" w:themeShade="BF"/>
              </w:rPr>
              <w:t>2</w:t>
            </w:r>
          </w:p>
        </w:tc>
        <w:tc>
          <w:tcPr>
            <w:tcW w:w="1516" w:type="dxa"/>
            <w:shd w:val="clear" w:color="auto" w:fill="DBE5F1" w:themeFill="accent1" w:themeFillTint="33"/>
          </w:tcPr>
          <w:p w14:paraId="51013049" w14:textId="6B27A648" w:rsidR="00606A0E" w:rsidRPr="007028DC" w:rsidRDefault="00946D58" w:rsidP="00ED01E4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t>7.3.2.2</w:t>
            </w:r>
          </w:p>
        </w:tc>
        <w:tc>
          <w:tcPr>
            <w:tcW w:w="4961" w:type="dxa"/>
            <w:shd w:val="clear" w:color="auto" w:fill="DBE5F1" w:themeFill="accent1" w:themeFillTint="33"/>
          </w:tcPr>
          <w:p w14:paraId="0CAE3200" w14:textId="77777777" w:rsidR="00946D58" w:rsidRDefault="00946D58" w:rsidP="00946D58">
            <w:pPr>
              <w:tabs>
                <w:tab w:val="left" w:pos="1418"/>
                <w:tab w:val="left" w:pos="3969"/>
              </w:tabs>
            </w:pPr>
            <w:r>
              <w:t xml:space="preserve">Die Planung der Validierung des sicherheitsbezogenen E/E/PE-Systems muss Folgendes betrachten: </w:t>
            </w:r>
          </w:p>
          <w:p w14:paraId="39355713" w14:textId="77777777" w:rsidR="00946D58" w:rsidRDefault="00946D58" w:rsidP="00946D58">
            <w:pPr>
              <w:tabs>
                <w:tab w:val="left" w:pos="1418"/>
                <w:tab w:val="left" w:pos="3969"/>
              </w:tabs>
            </w:pPr>
          </w:p>
          <w:p w14:paraId="17977F08" w14:textId="055CC71D" w:rsidR="00946D58" w:rsidRDefault="00946D58" w:rsidP="00946D58">
            <w:pPr>
              <w:pStyle w:val="Listenabsatz"/>
              <w:numPr>
                <w:ilvl w:val="0"/>
                <w:numId w:val="19"/>
              </w:numPr>
              <w:tabs>
                <w:tab w:val="left" w:pos="1418"/>
                <w:tab w:val="left" w:pos="3969"/>
              </w:tabs>
            </w:pPr>
            <w:r>
              <w:t xml:space="preserve">alle in der Spezifikation der Anforderungen an die Sicherheit des E/E/PE-Systems und der Spezifikation der Anforderungen an den Entwurf des E/E/PE-Systems definierten Anforderungen; </w:t>
            </w:r>
          </w:p>
          <w:p w14:paraId="3504DA3A" w14:textId="77777777" w:rsidR="00946D58" w:rsidRDefault="00946D58" w:rsidP="00946D58">
            <w:pPr>
              <w:pStyle w:val="Listenabsatz"/>
              <w:tabs>
                <w:tab w:val="left" w:pos="1418"/>
                <w:tab w:val="left" w:pos="3969"/>
              </w:tabs>
            </w:pPr>
          </w:p>
          <w:p w14:paraId="0CA0750A" w14:textId="77777777" w:rsidR="00946D58" w:rsidRDefault="00946D58" w:rsidP="00946D58">
            <w:pPr>
              <w:pStyle w:val="Listenabsatz"/>
              <w:numPr>
                <w:ilvl w:val="0"/>
                <w:numId w:val="19"/>
              </w:numPr>
              <w:tabs>
                <w:tab w:val="left" w:pos="1418"/>
                <w:tab w:val="left" w:pos="3969"/>
              </w:tabs>
            </w:pPr>
            <w:r>
              <w:t xml:space="preserve">die Verfahren, die anzuwenden sind, um zu validieren, dass jede Sicherheitsfunktion korrekt implementiert ist, und die Kriterien für bestanden/nicht bestanden für die Ausführung der Tests; </w:t>
            </w:r>
          </w:p>
          <w:p w14:paraId="767B2312" w14:textId="4415CBAB" w:rsidR="00946D58" w:rsidRDefault="00946D58" w:rsidP="00946D58">
            <w:pPr>
              <w:pStyle w:val="Listenabsatz"/>
            </w:pPr>
          </w:p>
          <w:p w14:paraId="5C447F1B" w14:textId="50DFD14A" w:rsidR="00946D58" w:rsidRDefault="00946D58" w:rsidP="00946D58">
            <w:pPr>
              <w:pStyle w:val="Listenabsatz"/>
              <w:numPr>
                <w:ilvl w:val="0"/>
                <w:numId w:val="19"/>
              </w:numPr>
              <w:tabs>
                <w:tab w:val="left" w:pos="1418"/>
                <w:tab w:val="left" w:pos="3969"/>
              </w:tabs>
            </w:pPr>
            <w:r>
              <w:lastRenderedPageBreak/>
              <w:t>die Verfahren, die anzuwenden sind, um zu validieren, dass jede Sicherheitsfunktion der erforderlichen Sicherheitsintegrität entspricht, und die Kriterien für bestanden/nicht bestanden für die Ausführung der Tests;</w:t>
            </w:r>
          </w:p>
          <w:p w14:paraId="6E965764" w14:textId="77777777" w:rsidR="00946D58" w:rsidRDefault="00946D58" w:rsidP="00946D58">
            <w:pPr>
              <w:pStyle w:val="Listenabsatz"/>
            </w:pPr>
          </w:p>
          <w:p w14:paraId="74501CCE" w14:textId="351A9300" w:rsidR="00946D58" w:rsidRDefault="00946D58" w:rsidP="00946D58">
            <w:pPr>
              <w:pStyle w:val="Listenabsatz"/>
              <w:numPr>
                <w:ilvl w:val="0"/>
                <w:numId w:val="19"/>
              </w:numPr>
              <w:tabs>
                <w:tab w:val="left" w:pos="1418"/>
                <w:tab w:val="left" w:pos="3969"/>
              </w:tabs>
            </w:pPr>
            <w:r>
              <w:t xml:space="preserve"> die erforderliche Umgebung, in der die Tests stattzufinden haben, einschließlich aller notwendigen Werkzeuge und Betriebsmittel (ebenso die Planung, welche Werkzeuge und Betriebsmittel kalibriert sein sollten);  </w:t>
            </w:r>
          </w:p>
          <w:p w14:paraId="2A2D4C92" w14:textId="77777777" w:rsidR="00946D58" w:rsidRDefault="00946D58" w:rsidP="00946D58">
            <w:pPr>
              <w:pStyle w:val="Listenabsatz"/>
            </w:pPr>
          </w:p>
          <w:p w14:paraId="740042CD" w14:textId="77777777" w:rsidR="00946D58" w:rsidRDefault="00946D58" w:rsidP="00946D58">
            <w:pPr>
              <w:pStyle w:val="Listenabsatz"/>
              <w:numPr>
                <w:ilvl w:val="0"/>
                <w:numId w:val="19"/>
              </w:numPr>
              <w:tabs>
                <w:tab w:val="left" w:pos="1418"/>
                <w:tab w:val="left" w:pos="3969"/>
              </w:tabs>
            </w:pPr>
            <w:r>
              <w:t xml:space="preserve">Testbewertungsverfahren (mit Begründungen); </w:t>
            </w:r>
          </w:p>
          <w:p w14:paraId="2499EBC7" w14:textId="77777777" w:rsidR="00946D58" w:rsidRDefault="00946D58" w:rsidP="00946D58">
            <w:pPr>
              <w:pStyle w:val="Listenabsatz"/>
            </w:pPr>
          </w:p>
          <w:p w14:paraId="3FF7DD58" w14:textId="0EDB216D" w:rsidR="00606A0E" w:rsidRPr="007028DC" w:rsidRDefault="00946D58" w:rsidP="00946D58">
            <w:pPr>
              <w:pStyle w:val="Listenabsatz"/>
              <w:numPr>
                <w:ilvl w:val="0"/>
                <w:numId w:val="19"/>
              </w:numPr>
              <w:tabs>
                <w:tab w:val="left" w:pos="1418"/>
                <w:tab w:val="left" w:pos="3969"/>
              </w:tabs>
            </w:pPr>
            <w:r>
              <w:t>die Testverfahren und Bewertungskriterien, die anzuwenden sind, um die festgelegten elektromagnetischen Störfestigkeitsgrenzwerte zu validieren</w:t>
            </w:r>
          </w:p>
        </w:tc>
        <w:tc>
          <w:tcPr>
            <w:tcW w:w="1559" w:type="dxa"/>
            <w:shd w:val="clear" w:color="auto" w:fill="DBE5F1" w:themeFill="accent1" w:themeFillTint="33"/>
          </w:tcPr>
          <w:p w14:paraId="22F34852" w14:textId="77777777" w:rsidR="00606A0E" w:rsidRPr="00431ED3" w:rsidRDefault="00606A0E" w:rsidP="00ED01E4">
            <w:pPr>
              <w:tabs>
                <w:tab w:val="left" w:pos="1418"/>
                <w:tab w:val="left" w:pos="3969"/>
              </w:tabs>
              <w:rPr>
                <w:bCs/>
                <w:color w:val="BFBFBF" w:themeColor="background1" w:themeShade="BF"/>
              </w:rPr>
            </w:pPr>
          </w:p>
        </w:tc>
        <w:tc>
          <w:tcPr>
            <w:tcW w:w="892" w:type="dxa"/>
            <w:shd w:val="clear" w:color="auto" w:fill="DBE5F1" w:themeFill="accent1" w:themeFillTint="33"/>
          </w:tcPr>
          <w:p w14:paraId="6A2A32F9" w14:textId="77777777" w:rsidR="00606A0E" w:rsidRPr="00431ED3" w:rsidRDefault="00606A0E" w:rsidP="00ED01E4">
            <w:pPr>
              <w:tabs>
                <w:tab w:val="left" w:pos="1418"/>
                <w:tab w:val="left" w:pos="3969"/>
              </w:tabs>
              <w:jc w:val="center"/>
              <w:rPr>
                <w:bCs/>
                <w:color w:val="BFBFBF" w:themeColor="background1" w:themeShade="BF"/>
              </w:rPr>
            </w:pPr>
          </w:p>
        </w:tc>
      </w:tr>
      <w:tr w:rsidR="00307A2F" w:rsidRPr="00431ED3" w14:paraId="1FE36B2F" w14:textId="77777777" w:rsidTr="00E93A8B">
        <w:tc>
          <w:tcPr>
            <w:tcW w:w="454" w:type="dxa"/>
          </w:tcPr>
          <w:p w14:paraId="56EADEBA" w14:textId="77777777" w:rsidR="00307A2F" w:rsidRPr="00431ED3" w:rsidRDefault="00307A2F" w:rsidP="00ED01E4">
            <w:pPr>
              <w:tabs>
                <w:tab w:val="left" w:pos="1418"/>
                <w:tab w:val="left" w:pos="3969"/>
              </w:tabs>
              <w:rPr>
                <w:bCs/>
                <w:color w:val="BFBFBF" w:themeColor="background1" w:themeShade="BF"/>
              </w:rPr>
            </w:pPr>
          </w:p>
        </w:tc>
        <w:tc>
          <w:tcPr>
            <w:tcW w:w="1516" w:type="dxa"/>
          </w:tcPr>
          <w:p w14:paraId="0B6F706C" w14:textId="1B2CFF5A" w:rsidR="00307A2F" w:rsidRPr="007028DC" w:rsidRDefault="00307A2F" w:rsidP="00ED01E4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4961" w:type="dxa"/>
          </w:tcPr>
          <w:p w14:paraId="4D389375" w14:textId="73B8FF74" w:rsidR="00307A2F" w:rsidRPr="00A06531" w:rsidRDefault="00307A2F" w:rsidP="00ED01E4">
            <w:pPr>
              <w:tabs>
                <w:tab w:val="left" w:pos="1418"/>
                <w:tab w:val="left" w:pos="3969"/>
              </w:tabs>
              <w:ind w:left="-68" w:firstLine="68"/>
              <w:rPr>
                <w:i/>
              </w:rPr>
            </w:pPr>
          </w:p>
        </w:tc>
        <w:tc>
          <w:tcPr>
            <w:tcW w:w="1559" w:type="dxa"/>
          </w:tcPr>
          <w:p w14:paraId="0E7DE080" w14:textId="77777777" w:rsidR="00307A2F" w:rsidRPr="00431ED3" w:rsidRDefault="00307A2F" w:rsidP="00ED01E4">
            <w:pPr>
              <w:tabs>
                <w:tab w:val="left" w:pos="1418"/>
                <w:tab w:val="left" w:pos="3969"/>
              </w:tabs>
              <w:rPr>
                <w:bCs/>
                <w:color w:val="BFBFBF" w:themeColor="background1" w:themeShade="BF"/>
              </w:rPr>
            </w:pPr>
          </w:p>
        </w:tc>
        <w:tc>
          <w:tcPr>
            <w:tcW w:w="892" w:type="dxa"/>
            <w:shd w:val="clear" w:color="auto" w:fill="D9D9D9" w:themeFill="background1" w:themeFillShade="D9"/>
          </w:tcPr>
          <w:p w14:paraId="0E1A3EAF" w14:textId="77777777" w:rsidR="00307A2F" w:rsidRPr="00431ED3" w:rsidRDefault="00307A2F" w:rsidP="00ED01E4">
            <w:pPr>
              <w:tabs>
                <w:tab w:val="left" w:pos="1418"/>
                <w:tab w:val="left" w:pos="3969"/>
              </w:tabs>
              <w:jc w:val="center"/>
              <w:rPr>
                <w:bCs/>
                <w:color w:val="BFBFBF" w:themeColor="background1" w:themeShade="BF"/>
              </w:rPr>
            </w:pPr>
          </w:p>
        </w:tc>
      </w:tr>
    </w:tbl>
    <w:p w14:paraId="72339285" w14:textId="77777777" w:rsidR="00606A0E" w:rsidRPr="00606A0E" w:rsidRDefault="00606A0E" w:rsidP="0073148E">
      <w:pPr>
        <w:tabs>
          <w:tab w:val="left" w:pos="1418"/>
          <w:tab w:val="left" w:pos="3969"/>
        </w:tabs>
      </w:pPr>
    </w:p>
    <w:p w14:paraId="21C0F790" w14:textId="77777777" w:rsidR="0073148E" w:rsidRDefault="0073148E" w:rsidP="00763BEF">
      <w:pPr>
        <w:tabs>
          <w:tab w:val="left" w:pos="1418"/>
          <w:tab w:val="left" w:pos="3969"/>
        </w:tabs>
        <w:rPr>
          <w:b/>
        </w:rPr>
      </w:pPr>
    </w:p>
    <w:p w14:paraId="23F710A6" w14:textId="160EEECE" w:rsidR="008B00DB" w:rsidRDefault="008B00DB" w:rsidP="008B00DB">
      <w:pPr>
        <w:pStyle w:val="berschrift1"/>
        <w:pageBreakBefore/>
        <w:numPr>
          <w:ilvl w:val="0"/>
          <w:numId w:val="0"/>
        </w:numPr>
        <w:ind w:left="1134" w:hanging="1134"/>
      </w:pPr>
      <w:r>
        <w:lastRenderedPageBreak/>
        <w:t xml:space="preserve">Anhang </w:t>
      </w:r>
      <w:r w:rsidR="00D57632">
        <w:t xml:space="preserve">Formblatt </w:t>
      </w:r>
      <w:r>
        <w:t>Unterschriften</w:t>
      </w:r>
    </w:p>
    <w:p w14:paraId="58466D4C" w14:textId="77777777" w:rsidR="008B00DB" w:rsidRDefault="008B00DB" w:rsidP="008B00DB">
      <w:pPr>
        <w:pStyle w:val="Standardeinzug"/>
        <w:ind w:left="0"/>
      </w:pPr>
    </w:p>
    <w:tbl>
      <w:tblPr>
        <w:tblW w:w="9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77"/>
        <w:gridCol w:w="2737"/>
        <w:gridCol w:w="2737"/>
      </w:tblGrid>
      <w:tr w:rsidR="008B00DB" w:rsidRPr="0003680B" w14:paraId="6ABC14D7" w14:textId="77777777" w:rsidTr="00B72FCB">
        <w:trPr>
          <w:trHeight w:val="493"/>
          <w:tblHeader/>
        </w:trPr>
        <w:tc>
          <w:tcPr>
            <w:tcW w:w="4377" w:type="dxa"/>
            <w:vAlign w:val="center"/>
          </w:tcPr>
          <w:p w14:paraId="20DBD0E8" w14:textId="0DD675E2" w:rsidR="008B00DB" w:rsidRPr="0003680B" w:rsidRDefault="008B00DB" w:rsidP="00B3103B">
            <w:pPr>
              <w:spacing w:before="40" w:after="40"/>
              <w:jc w:val="center"/>
              <w:rPr>
                <w:b/>
              </w:rPr>
            </w:pPr>
            <w:r w:rsidRPr="00F02524">
              <w:rPr>
                <w:b/>
                <w:highlight w:val="yellow"/>
              </w:rPr>
              <w:t>Name</w:t>
            </w:r>
            <w:r w:rsidR="002661D5" w:rsidRPr="00F02524">
              <w:rPr>
                <w:b/>
                <w:highlight w:val="yellow"/>
              </w:rPr>
              <w:t>, Vorname, Abteilung, Funktion</w:t>
            </w:r>
          </w:p>
        </w:tc>
        <w:tc>
          <w:tcPr>
            <w:tcW w:w="2737" w:type="dxa"/>
            <w:vAlign w:val="center"/>
          </w:tcPr>
          <w:p w14:paraId="2BEA1505" w14:textId="77777777" w:rsidR="008B00DB" w:rsidRPr="0003680B" w:rsidRDefault="008B00DB" w:rsidP="00B3103B">
            <w:pPr>
              <w:jc w:val="center"/>
              <w:rPr>
                <w:b/>
              </w:rPr>
            </w:pPr>
            <w:r w:rsidRPr="0003680B">
              <w:rPr>
                <w:b/>
              </w:rPr>
              <w:t>Datum</w:t>
            </w:r>
          </w:p>
        </w:tc>
        <w:tc>
          <w:tcPr>
            <w:tcW w:w="2737" w:type="dxa"/>
            <w:vAlign w:val="center"/>
          </w:tcPr>
          <w:p w14:paraId="4E353842" w14:textId="77777777" w:rsidR="008B00DB" w:rsidRPr="0003680B" w:rsidRDefault="008B00DB" w:rsidP="00B3103B">
            <w:pPr>
              <w:jc w:val="center"/>
              <w:rPr>
                <w:b/>
              </w:rPr>
            </w:pPr>
            <w:r w:rsidRPr="0003680B">
              <w:rPr>
                <w:b/>
              </w:rPr>
              <w:t>Unterschrift</w:t>
            </w:r>
          </w:p>
        </w:tc>
      </w:tr>
      <w:tr w:rsidR="008B00DB" w:rsidRPr="0003680B" w14:paraId="055E3DDD" w14:textId="77777777" w:rsidTr="00B72FCB">
        <w:tc>
          <w:tcPr>
            <w:tcW w:w="4377" w:type="dxa"/>
          </w:tcPr>
          <w:p w14:paraId="41F89A65" w14:textId="777523BC" w:rsidR="008B00DB" w:rsidRPr="0003680B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7947DE0B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551E4587" w14:textId="77777777" w:rsidR="008B00DB" w:rsidRPr="0003680B" w:rsidRDefault="008B00DB" w:rsidP="00B72FCB">
            <w:pPr>
              <w:spacing w:before="120" w:after="120"/>
            </w:pPr>
          </w:p>
        </w:tc>
      </w:tr>
      <w:tr w:rsidR="008B00DB" w:rsidRPr="0003680B" w14:paraId="09BC604A" w14:textId="77777777" w:rsidTr="00B72FCB">
        <w:tc>
          <w:tcPr>
            <w:tcW w:w="4377" w:type="dxa"/>
          </w:tcPr>
          <w:p w14:paraId="0B77F765" w14:textId="77777777" w:rsidR="008B00DB" w:rsidRPr="0003680B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145A8256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6F46C9E6" w14:textId="77777777" w:rsidR="008B00DB" w:rsidRPr="0003680B" w:rsidRDefault="008B00DB" w:rsidP="00B72FCB">
            <w:pPr>
              <w:spacing w:before="120" w:after="120"/>
            </w:pPr>
          </w:p>
        </w:tc>
      </w:tr>
      <w:tr w:rsidR="008B00DB" w:rsidRPr="0003680B" w14:paraId="3F34D711" w14:textId="77777777" w:rsidTr="00B72FCB">
        <w:tc>
          <w:tcPr>
            <w:tcW w:w="4377" w:type="dxa"/>
          </w:tcPr>
          <w:p w14:paraId="1AC6A15F" w14:textId="77777777" w:rsidR="008B00DB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51296C9D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3D38983B" w14:textId="77777777" w:rsidR="008B00DB" w:rsidRPr="0003680B" w:rsidRDefault="008B00DB" w:rsidP="00B72FCB">
            <w:pPr>
              <w:spacing w:before="120" w:after="120"/>
            </w:pPr>
          </w:p>
        </w:tc>
      </w:tr>
      <w:tr w:rsidR="008B00DB" w:rsidRPr="0003680B" w14:paraId="15757C2F" w14:textId="77777777" w:rsidTr="00B72FCB">
        <w:tc>
          <w:tcPr>
            <w:tcW w:w="4377" w:type="dxa"/>
          </w:tcPr>
          <w:p w14:paraId="692B7387" w14:textId="77777777" w:rsidR="008B00DB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42FBDF67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53B658B2" w14:textId="77777777" w:rsidR="008B00DB" w:rsidRPr="0003680B" w:rsidRDefault="008B00DB" w:rsidP="00B72FCB">
            <w:pPr>
              <w:spacing w:before="120" w:after="120"/>
            </w:pPr>
          </w:p>
        </w:tc>
      </w:tr>
      <w:tr w:rsidR="008B00DB" w:rsidRPr="0003680B" w14:paraId="464C68A6" w14:textId="77777777" w:rsidTr="00B72FCB">
        <w:tc>
          <w:tcPr>
            <w:tcW w:w="4377" w:type="dxa"/>
          </w:tcPr>
          <w:p w14:paraId="5729D08B" w14:textId="77777777" w:rsidR="008B00DB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7A324A8C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7662C5D5" w14:textId="77777777" w:rsidR="008B00DB" w:rsidRPr="0003680B" w:rsidRDefault="008B00DB" w:rsidP="00B72FCB">
            <w:pPr>
              <w:spacing w:before="120" w:after="120"/>
            </w:pPr>
          </w:p>
        </w:tc>
      </w:tr>
      <w:tr w:rsidR="008B00DB" w:rsidRPr="0003680B" w14:paraId="40327F65" w14:textId="77777777" w:rsidTr="00B72FCB">
        <w:tc>
          <w:tcPr>
            <w:tcW w:w="4377" w:type="dxa"/>
          </w:tcPr>
          <w:p w14:paraId="7C579446" w14:textId="77777777" w:rsidR="00323E1B" w:rsidRDefault="00323E1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46E037D1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22CA2678" w14:textId="77777777" w:rsidR="008B00DB" w:rsidRPr="0003680B" w:rsidRDefault="008B00DB" w:rsidP="00B72FCB">
            <w:pPr>
              <w:spacing w:before="120" w:after="120"/>
            </w:pPr>
          </w:p>
        </w:tc>
      </w:tr>
      <w:tr w:rsidR="00323E1B" w:rsidRPr="0003680B" w14:paraId="0298BCD6" w14:textId="77777777" w:rsidTr="00B72FCB">
        <w:tc>
          <w:tcPr>
            <w:tcW w:w="4377" w:type="dxa"/>
          </w:tcPr>
          <w:p w14:paraId="6C4E0933" w14:textId="77777777" w:rsidR="00323E1B" w:rsidRDefault="00323E1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08C3DC9F" w14:textId="77777777" w:rsidR="00323E1B" w:rsidRPr="0003680B" w:rsidRDefault="00323E1B" w:rsidP="00B72FCB">
            <w:pPr>
              <w:spacing w:before="120" w:after="120"/>
            </w:pPr>
          </w:p>
        </w:tc>
        <w:tc>
          <w:tcPr>
            <w:tcW w:w="2737" w:type="dxa"/>
          </w:tcPr>
          <w:p w14:paraId="5CF3733C" w14:textId="77777777" w:rsidR="00323E1B" w:rsidRPr="0003680B" w:rsidRDefault="00323E1B" w:rsidP="00B72FCB">
            <w:pPr>
              <w:spacing w:before="120" w:after="120"/>
            </w:pPr>
          </w:p>
        </w:tc>
      </w:tr>
    </w:tbl>
    <w:p w14:paraId="389110C5" w14:textId="77777777" w:rsidR="008B00DB" w:rsidRDefault="008B00DB" w:rsidP="008B00DB"/>
    <w:p w14:paraId="303D23CC" w14:textId="22A465A4" w:rsidR="00C17FBA" w:rsidRDefault="00C17FBA">
      <w:r>
        <w:br w:type="page"/>
      </w:r>
    </w:p>
    <w:p w14:paraId="17DC1175" w14:textId="77777777" w:rsidR="008B00DB" w:rsidRDefault="008B00DB" w:rsidP="008B00DB"/>
    <w:p w14:paraId="34930581" w14:textId="3A328701" w:rsidR="008B00DB" w:rsidRDefault="00C17FBA" w:rsidP="00763BEF">
      <w:pPr>
        <w:tabs>
          <w:tab w:val="left" w:pos="1418"/>
          <w:tab w:val="left" w:pos="3969"/>
        </w:tabs>
        <w:rPr>
          <w:b/>
          <w:kern w:val="28"/>
          <w:sz w:val="36"/>
        </w:rPr>
      </w:pPr>
      <w:r w:rsidRPr="00C17FBA">
        <w:rPr>
          <w:b/>
          <w:kern w:val="28"/>
          <w:sz w:val="36"/>
        </w:rPr>
        <w:t>Anhang Tabellen</w:t>
      </w:r>
    </w:p>
    <w:sectPr w:rsidR="008B00DB" w:rsidSect="00781080">
      <w:headerReference w:type="default" r:id="rId10"/>
      <w:footerReference w:type="default" r:id="rId11"/>
      <w:pgSz w:w="11907" w:h="16840" w:code="9"/>
      <w:pgMar w:top="-2552" w:right="567" w:bottom="-2211" w:left="1531" w:header="680" w:footer="504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Christian Buhle" w:date="2026-02-06T09:33:00Z" w:initials="CB">
    <w:p w14:paraId="2978629C" w14:textId="50E69B1E" w:rsidR="00952A49" w:rsidRDefault="00952A49">
      <w:pPr>
        <w:pStyle w:val="Kommentartext"/>
      </w:pPr>
      <w:r>
        <w:rPr>
          <w:rStyle w:val="Kommentarzeichen"/>
        </w:rPr>
        <w:annotationRef/>
      </w:r>
      <w:r>
        <w:t>VDA Band 4?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978629C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978629C" w16cid:durableId="2D49616F"/>
  <w16cid:commentId w16cid:paraId="42102D57" w16cid:durableId="2D496170"/>
  <w16cid:commentId w16cid:paraId="3117659C" w16cid:durableId="2D496171"/>
  <w16cid:commentId w16cid:paraId="289DA097" w16cid:durableId="2D49617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6B0DE3" w14:textId="77777777" w:rsidR="00395183" w:rsidRDefault="00395183">
      <w:r>
        <w:separator/>
      </w:r>
    </w:p>
  </w:endnote>
  <w:endnote w:type="continuationSeparator" w:id="0">
    <w:p w14:paraId="17C76558" w14:textId="77777777" w:rsidR="00395183" w:rsidRDefault="00395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10" w:type="dxa"/>
      <w:tblInd w:w="14" w:type="dxa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115"/>
      <w:gridCol w:w="1169"/>
      <w:gridCol w:w="2695"/>
      <w:gridCol w:w="942"/>
      <w:gridCol w:w="2098"/>
      <w:gridCol w:w="1406"/>
      <w:gridCol w:w="485"/>
    </w:tblGrid>
    <w:tr w:rsidR="00781080" w:rsidRPr="00B26D0B" w14:paraId="54CD93C5" w14:textId="77777777" w:rsidTr="00824A42">
      <w:trPr>
        <w:cantSplit/>
        <w:trHeight w:hRule="exact" w:val="170"/>
      </w:trPr>
      <w:tc>
        <w:tcPr>
          <w:tcW w:w="11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6A8400F6" w14:textId="77777777" w:rsidR="00781080" w:rsidRPr="00B26D0B" w:rsidRDefault="00DF7347" w:rsidP="00781080">
          <w:pPr>
            <w:pStyle w:val="Fuzeile"/>
            <w:tabs>
              <w:tab w:val="clear" w:pos="4536"/>
              <w:tab w:val="clear" w:pos="9072"/>
            </w:tabs>
            <w:rPr>
              <w:sz w:val="12"/>
              <w:szCs w:val="1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1" locked="0" layoutInCell="0" allowOverlap="1" wp14:anchorId="3D411701" wp14:editId="051C45DA">
                    <wp:simplePos x="0" y="0"/>
                    <wp:positionH relativeFrom="page">
                      <wp:posOffset>396240</wp:posOffset>
                    </wp:positionH>
                    <wp:positionV relativeFrom="page">
                      <wp:posOffset>4071620</wp:posOffset>
                    </wp:positionV>
                    <wp:extent cx="382270" cy="2613660"/>
                    <wp:effectExtent l="0" t="0" r="0" b="0"/>
                    <wp:wrapNone/>
                    <wp:docPr id="2" name="Text Box 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82270" cy="26136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1617D0" w14:textId="77777777" w:rsidR="00781080" w:rsidRPr="00762E65" w:rsidRDefault="00781080" w:rsidP="00781080">
                                <w:pPr>
                                  <w:rPr>
                                    <w:sz w:val="11"/>
                                    <w:szCs w:val="11"/>
                                  </w:rPr>
                                </w:pPr>
                                <w:r w:rsidRPr="00762E65">
                                  <w:rPr>
                                    <w:sz w:val="11"/>
                                    <w:szCs w:val="11"/>
                                  </w:rPr>
                                  <w:t xml:space="preserve">Weitergabe, sowie Vervielfältigung dieses Dokuments, Verwertung und Mitteilung seines Inhalts sind verboten, sofern nicht </w:t>
                                </w:r>
                                <w:proofErr w:type="spellStart"/>
                                <w:r w:rsidRPr="00762E65">
                                  <w:rPr>
                                    <w:sz w:val="11"/>
                                    <w:szCs w:val="11"/>
                                  </w:rPr>
                                  <w:t>ausdrücklicheh</w:t>
                                </w:r>
                                <w:proofErr w:type="spellEnd"/>
                                <w:r w:rsidRPr="00762E65">
                                  <w:rPr>
                                    <w:sz w:val="11"/>
                                    <w:szCs w:val="11"/>
                                  </w:rPr>
                                  <w:t xml:space="preserve"> gestattet. Zuwiderhandlungen verpflichten zum Schadenersatz. Alle Rechte für den Fall der Patent-, Gebrauchsmuster- oder Geschmacksmustereintragung vorbehalten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D411701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8" type="#_x0000_t202" style="position:absolute;margin-left:31.2pt;margin-top:320.6pt;width:30.1pt;height:205.8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" o:allowincell="f" stroked="f">
                    <v:textbox style="layout-flow:vertical;mso-layout-flow-alt:bottom-to-top" inset="0,0,0,0">
                      <w:txbxContent>
                        <w:p w14:paraId="031617D0" w14:textId="77777777" w:rsidR="00781080" w:rsidRPr="00762E65" w:rsidRDefault="00781080" w:rsidP="00781080">
                          <w:pPr>
                            <w:rPr>
                              <w:sz w:val="11"/>
                              <w:szCs w:val="11"/>
                            </w:rPr>
                          </w:pPr>
                          <w:r w:rsidRPr="00762E65">
                            <w:rPr>
                              <w:sz w:val="11"/>
                              <w:szCs w:val="11"/>
                            </w:rPr>
                            <w:t xml:space="preserve">Weitergabe, sowie Vervielfältigung dieses Dokuments, Verwertung und Mitteilung seines Inhalts sind verboten, sofern nicht </w:t>
                          </w:r>
                          <w:proofErr w:type="spellStart"/>
                          <w:r w:rsidRPr="00762E65">
                            <w:rPr>
                              <w:sz w:val="11"/>
                              <w:szCs w:val="11"/>
                            </w:rPr>
                            <w:t>ausdrücklicheh</w:t>
                          </w:r>
                          <w:proofErr w:type="spellEnd"/>
                          <w:r w:rsidRPr="00762E65">
                            <w:rPr>
                              <w:sz w:val="11"/>
                              <w:szCs w:val="11"/>
                            </w:rPr>
                            <w:t xml:space="preserve"> gestattet. Zuwiderhandlungen verpflichten zum Schadenersatz. Alle Rechte für den Fall der Patent-, Gebrauchsmuster- oder Geschmacksmustereintragung vorbehalten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781080" w:rsidRPr="00B26D0B">
            <w:rPr>
              <w:sz w:val="12"/>
              <w:szCs w:val="12"/>
            </w:rPr>
            <w:t>Bearbeiter/</w:t>
          </w:r>
          <w:proofErr w:type="spellStart"/>
          <w:r w:rsidR="00781080" w:rsidRPr="002760BD">
            <w:rPr>
              <w:i/>
              <w:iCs/>
              <w:sz w:val="12"/>
              <w:szCs w:val="12"/>
            </w:rPr>
            <w:t>Pr</w:t>
          </w:r>
          <w:r w:rsidR="00781080" w:rsidRPr="00B26D0B">
            <w:rPr>
              <w:i/>
              <w:sz w:val="12"/>
              <w:szCs w:val="12"/>
            </w:rPr>
            <w:t>ep</w:t>
          </w:r>
          <w:proofErr w:type="spellEnd"/>
          <w:r w:rsidR="00781080" w:rsidRPr="00B26D0B">
            <w:rPr>
              <w:i/>
              <w:sz w:val="12"/>
              <w:szCs w:val="12"/>
            </w:rPr>
            <w:t xml:space="preserve">. </w:t>
          </w:r>
          <w:proofErr w:type="spellStart"/>
          <w:r w:rsidR="00781080" w:rsidRPr="00B26D0B">
            <w:rPr>
              <w:i/>
              <w:sz w:val="12"/>
              <w:szCs w:val="12"/>
            </w:rPr>
            <w:t>by</w:t>
          </w:r>
          <w:proofErr w:type="spellEnd"/>
        </w:p>
      </w:tc>
      <w:tc>
        <w:tcPr>
          <w:tcW w:w="11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6525DB52" w14:textId="77777777" w:rsidR="00781080" w:rsidRPr="00B26D0B" w:rsidRDefault="00781080" w:rsidP="00781080">
          <w:pPr>
            <w:pStyle w:val="Fuzeile"/>
            <w:tabs>
              <w:tab w:val="right" w:pos="4536"/>
            </w:tabs>
            <w:rPr>
              <w:sz w:val="12"/>
              <w:szCs w:val="12"/>
            </w:rPr>
          </w:pPr>
          <w:r w:rsidRPr="00B26D0B">
            <w:rPr>
              <w:sz w:val="12"/>
              <w:szCs w:val="12"/>
            </w:rPr>
            <w:t>Datum/</w:t>
          </w:r>
          <w:r w:rsidRPr="00B26D0B">
            <w:rPr>
              <w:i/>
              <w:sz w:val="12"/>
              <w:szCs w:val="12"/>
            </w:rPr>
            <w:t>Date</w:t>
          </w:r>
        </w:p>
      </w:tc>
      <w:tc>
        <w:tcPr>
          <w:tcW w:w="3637" w:type="dxa"/>
          <w:gridSpan w:val="2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auto"/>
          <w:vAlign w:val="center"/>
        </w:tcPr>
        <w:p w14:paraId="785BBF96" w14:textId="77777777" w:rsidR="00781080" w:rsidRPr="00B26D0B" w:rsidRDefault="00781080" w:rsidP="00781080">
          <w:pPr>
            <w:rPr>
              <w:rFonts w:cs="Arial"/>
              <w:sz w:val="12"/>
              <w:szCs w:val="12"/>
            </w:rPr>
          </w:pPr>
          <w:r w:rsidRPr="00B26D0B">
            <w:rPr>
              <w:sz w:val="12"/>
              <w:szCs w:val="12"/>
            </w:rPr>
            <w:t>Benennung/</w:t>
          </w:r>
          <w:proofErr w:type="spellStart"/>
          <w:r>
            <w:rPr>
              <w:i/>
              <w:sz w:val="12"/>
              <w:szCs w:val="12"/>
            </w:rPr>
            <w:t>Nomenclature</w:t>
          </w:r>
          <w:proofErr w:type="spellEnd"/>
        </w:p>
      </w:tc>
      <w:tc>
        <w:tcPr>
          <w:tcW w:w="3504" w:type="dxa"/>
          <w:gridSpan w:val="2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</w:tcPr>
        <w:p w14:paraId="72D1E5C9" w14:textId="77777777" w:rsidR="00781080" w:rsidRPr="00B26D0B" w:rsidRDefault="00781080" w:rsidP="00781080">
          <w:pPr>
            <w:ind w:left="114" w:hanging="114"/>
            <w:rPr>
              <w:rFonts w:cs="Arial"/>
              <w:sz w:val="12"/>
              <w:szCs w:val="12"/>
            </w:rPr>
          </w:pPr>
          <w:r w:rsidRPr="00B26D0B">
            <w:rPr>
              <w:sz w:val="12"/>
              <w:szCs w:val="12"/>
            </w:rPr>
            <w:t>Dokumentennummer/</w:t>
          </w:r>
          <w:proofErr w:type="spellStart"/>
          <w:r w:rsidRPr="00B26D0B">
            <w:rPr>
              <w:i/>
              <w:sz w:val="12"/>
              <w:szCs w:val="12"/>
            </w:rPr>
            <w:t>Document</w:t>
          </w:r>
          <w:proofErr w:type="spellEnd"/>
          <w:r w:rsidRPr="00B26D0B">
            <w:rPr>
              <w:i/>
              <w:sz w:val="12"/>
              <w:szCs w:val="12"/>
            </w:rPr>
            <w:t xml:space="preserve"> </w:t>
          </w:r>
          <w:proofErr w:type="spellStart"/>
          <w:r>
            <w:rPr>
              <w:i/>
              <w:sz w:val="12"/>
              <w:szCs w:val="12"/>
            </w:rPr>
            <w:t>N</w:t>
          </w:r>
          <w:r w:rsidRPr="00B26D0B">
            <w:rPr>
              <w:i/>
              <w:sz w:val="12"/>
              <w:szCs w:val="12"/>
            </w:rPr>
            <w:t>o</w:t>
          </w:r>
          <w:proofErr w:type="spellEnd"/>
          <w:r w:rsidRPr="00B26D0B">
            <w:rPr>
              <w:i/>
              <w:sz w:val="12"/>
              <w:szCs w:val="12"/>
            </w:rPr>
            <w:t>.</w:t>
          </w:r>
        </w:p>
      </w:tc>
      <w:tc>
        <w:tcPr>
          <w:tcW w:w="48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9693971" w14:textId="77777777" w:rsidR="00781080" w:rsidRPr="00B26D0B" w:rsidRDefault="00781080" w:rsidP="00781080">
          <w:pPr>
            <w:pStyle w:val="Fuzeile"/>
            <w:tabs>
              <w:tab w:val="right" w:pos="781"/>
              <w:tab w:val="right" w:pos="5103"/>
            </w:tabs>
            <w:ind w:right="28"/>
            <w:rPr>
              <w:sz w:val="12"/>
              <w:szCs w:val="12"/>
            </w:rPr>
          </w:pPr>
          <w:proofErr w:type="spellStart"/>
          <w:r w:rsidRPr="00B26D0B">
            <w:rPr>
              <w:rFonts w:cs="Arial"/>
              <w:sz w:val="12"/>
              <w:szCs w:val="12"/>
            </w:rPr>
            <w:t>Bl</w:t>
          </w:r>
          <w:proofErr w:type="spellEnd"/>
          <w:r w:rsidRPr="00B26D0B">
            <w:rPr>
              <w:rFonts w:cs="Arial"/>
              <w:sz w:val="12"/>
              <w:szCs w:val="12"/>
            </w:rPr>
            <w:t>.</w:t>
          </w:r>
          <w:r w:rsidRPr="002760BD">
            <w:rPr>
              <w:rFonts w:cs="Arial"/>
              <w:iCs/>
              <w:sz w:val="12"/>
              <w:szCs w:val="12"/>
            </w:rPr>
            <w:t>/</w:t>
          </w:r>
          <w:proofErr w:type="spellStart"/>
          <w:r w:rsidRPr="00B26D0B">
            <w:rPr>
              <w:rFonts w:cs="Arial"/>
              <w:i/>
              <w:sz w:val="12"/>
              <w:szCs w:val="12"/>
            </w:rPr>
            <w:t>Sh</w:t>
          </w:r>
          <w:r>
            <w:rPr>
              <w:rFonts w:cs="Arial"/>
              <w:i/>
              <w:sz w:val="12"/>
              <w:szCs w:val="12"/>
            </w:rPr>
            <w:t>t</w:t>
          </w:r>
          <w:proofErr w:type="spellEnd"/>
          <w:r w:rsidRPr="00B26D0B">
            <w:rPr>
              <w:rFonts w:cs="Arial"/>
              <w:sz w:val="12"/>
              <w:szCs w:val="12"/>
            </w:rPr>
            <w:t>.</w:t>
          </w:r>
        </w:p>
      </w:tc>
    </w:tr>
    <w:tr w:rsidR="00781080" w:rsidRPr="00407858" w14:paraId="344BA3ED" w14:textId="77777777" w:rsidTr="00824A42">
      <w:trPr>
        <w:cantSplit/>
        <w:trHeight w:hRule="exact" w:val="459"/>
      </w:trPr>
      <w:tc>
        <w:tcPr>
          <w:tcW w:w="111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AABFCF" w14:textId="54652472" w:rsidR="00781080" w:rsidRPr="00407858" w:rsidRDefault="0074176A" w:rsidP="0074176A">
          <w:pPr>
            <w:pStyle w:val="Fuzeile"/>
            <w:tabs>
              <w:tab w:val="right" w:pos="4536"/>
            </w:tabs>
            <w:rPr>
              <w:b/>
              <w:sz w:val="20"/>
            </w:rPr>
          </w:pPr>
          <w:r>
            <w:rPr>
              <w:b/>
              <w:sz w:val="20"/>
            </w:rPr>
            <w:t>C</w:t>
          </w:r>
          <w:r w:rsidR="00824A42">
            <w:rPr>
              <w:b/>
              <w:sz w:val="20"/>
            </w:rPr>
            <w:t xml:space="preserve">. </w:t>
          </w:r>
          <w:r>
            <w:rPr>
              <w:b/>
              <w:sz w:val="20"/>
            </w:rPr>
            <w:t>Julius</w:t>
          </w:r>
        </w:p>
      </w:tc>
      <w:tc>
        <w:tcPr>
          <w:tcW w:w="116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8D60D5" w14:textId="0D2E7E2E" w:rsidR="00781080" w:rsidRPr="00407858" w:rsidRDefault="0074176A" w:rsidP="0074176A">
          <w:pPr>
            <w:pStyle w:val="Fuzeile"/>
            <w:tabs>
              <w:tab w:val="right" w:pos="4536"/>
            </w:tabs>
            <w:rPr>
              <w:b/>
              <w:sz w:val="20"/>
            </w:rPr>
          </w:pPr>
          <w:r>
            <w:rPr>
              <w:b/>
              <w:sz w:val="20"/>
            </w:rPr>
            <w:t>02</w:t>
          </w:r>
          <w:r w:rsidR="00824A42">
            <w:rPr>
              <w:b/>
              <w:sz w:val="20"/>
            </w:rPr>
            <w:t>.0</w:t>
          </w:r>
          <w:r>
            <w:rPr>
              <w:b/>
              <w:sz w:val="20"/>
            </w:rPr>
            <w:t>2</w:t>
          </w:r>
          <w:r w:rsidR="00824A42">
            <w:rPr>
              <w:b/>
              <w:sz w:val="20"/>
            </w:rPr>
            <w:t>.2026</w:t>
          </w:r>
        </w:p>
      </w:tc>
      <w:tc>
        <w:tcPr>
          <w:tcW w:w="3637" w:type="dxa"/>
          <w:gridSpan w:val="2"/>
          <w:tcBorders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CC8B64E" w14:textId="6FB2AFFF" w:rsidR="00781080" w:rsidRPr="00407858" w:rsidRDefault="00781080" w:rsidP="006C56D8">
          <w:pPr>
            <w:pStyle w:val="Fuzeile"/>
            <w:tabs>
              <w:tab w:val="right" w:pos="4536"/>
            </w:tabs>
            <w:rPr>
              <w:b/>
              <w:sz w:val="20"/>
            </w:rPr>
          </w:pPr>
          <w:r w:rsidRPr="00407858">
            <w:rPr>
              <w:rFonts w:cs="Arial"/>
              <w:b/>
              <w:bCs/>
              <w:sz w:val="20"/>
            </w:rPr>
            <w:fldChar w:fldCharType="begin"/>
          </w:r>
          <w:r w:rsidRPr="00407858">
            <w:rPr>
              <w:rFonts w:cs="Arial"/>
              <w:b/>
              <w:bCs/>
              <w:sz w:val="20"/>
            </w:rPr>
            <w:instrText xml:space="preserve"> DOCPROPERTY  BEN_1_Z1  \* MERGEFORMAT </w:instrText>
          </w:r>
          <w:r w:rsidRPr="00407858">
            <w:rPr>
              <w:rFonts w:cs="Arial"/>
              <w:b/>
              <w:bCs/>
              <w:sz w:val="20"/>
            </w:rPr>
            <w:fldChar w:fldCharType="separate"/>
          </w:r>
          <w:r w:rsidR="00954344">
            <w:rPr>
              <w:rFonts w:cs="Arial"/>
              <w:b/>
              <w:bCs/>
              <w:sz w:val="20"/>
            </w:rPr>
            <w:t>Review Protokoll</w:t>
          </w:r>
          <w:r w:rsidRPr="00407858">
            <w:rPr>
              <w:rFonts w:cs="Arial"/>
              <w:b/>
              <w:bCs/>
              <w:sz w:val="20"/>
            </w:rPr>
            <w:fldChar w:fldCharType="end"/>
          </w:r>
        </w:p>
      </w:tc>
      <w:tc>
        <w:tcPr>
          <w:tcW w:w="3504" w:type="dxa"/>
          <w:gridSpan w:val="2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B068988" w14:textId="687804C0" w:rsidR="00781080" w:rsidRPr="00407858" w:rsidRDefault="00781080" w:rsidP="00781080">
          <w:pPr>
            <w:ind w:left="114" w:hanging="114"/>
            <w:rPr>
              <w:rFonts w:cs="Arial"/>
              <w:b/>
              <w:bCs/>
              <w:sz w:val="20"/>
            </w:rPr>
          </w:pPr>
          <w:r w:rsidRPr="00407858">
            <w:rPr>
              <w:rFonts w:cs="Arial"/>
              <w:b/>
              <w:bCs/>
              <w:sz w:val="20"/>
            </w:rPr>
            <w:fldChar w:fldCharType="begin"/>
          </w:r>
          <w:r w:rsidRPr="00407858">
            <w:rPr>
              <w:rFonts w:cs="Arial"/>
              <w:b/>
              <w:bCs/>
              <w:sz w:val="20"/>
            </w:rPr>
            <w:instrText xml:space="preserve"> DOCPROPERTY  ZNR  \* MERGEFORMAT </w:instrText>
          </w:r>
          <w:r w:rsidRPr="00407858">
            <w:rPr>
              <w:rFonts w:cs="Arial"/>
              <w:b/>
              <w:bCs/>
              <w:sz w:val="20"/>
            </w:rPr>
            <w:fldChar w:fldCharType="separate"/>
          </w:r>
          <w:r w:rsidR="00954344">
            <w:rPr>
              <w:rFonts w:cs="Arial"/>
              <w:b/>
              <w:bCs/>
              <w:sz w:val="20"/>
            </w:rPr>
            <w:t>PTK  PTK-0002</w:t>
          </w:r>
          <w:r w:rsidRPr="00407858">
            <w:rPr>
              <w:rFonts w:cs="Arial"/>
              <w:b/>
              <w:bCs/>
              <w:sz w:val="20"/>
            </w:rPr>
            <w:fldChar w:fldCharType="end"/>
          </w:r>
        </w:p>
      </w:tc>
      <w:tc>
        <w:tcPr>
          <w:tcW w:w="48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4D6ECEA" w14:textId="76840BB1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 w:rsidRPr="00407858">
            <w:rPr>
              <w:rFonts w:cs="Arial"/>
              <w:b/>
              <w:bCs/>
              <w:sz w:val="20"/>
            </w:rPr>
            <w:fldChar w:fldCharType="begin"/>
          </w:r>
          <w:r w:rsidRPr="00407858">
            <w:rPr>
              <w:rFonts w:cs="Arial"/>
              <w:b/>
              <w:bCs/>
              <w:sz w:val="20"/>
            </w:rPr>
            <w:instrText xml:space="preserve"> PAGE   \* MERGEFORMAT </w:instrText>
          </w:r>
          <w:r w:rsidRPr="00407858">
            <w:rPr>
              <w:rFonts w:cs="Arial"/>
              <w:b/>
              <w:bCs/>
              <w:sz w:val="20"/>
            </w:rPr>
            <w:fldChar w:fldCharType="separate"/>
          </w:r>
          <w:r w:rsidR="00755082">
            <w:rPr>
              <w:rFonts w:cs="Arial"/>
              <w:b/>
              <w:bCs/>
              <w:noProof/>
              <w:sz w:val="20"/>
            </w:rPr>
            <w:t>5</w:t>
          </w:r>
          <w:r w:rsidRPr="00407858">
            <w:rPr>
              <w:rFonts w:cs="Arial"/>
              <w:b/>
              <w:bCs/>
              <w:sz w:val="20"/>
            </w:rPr>
            <w:fldChar w:fldCharType="end"/>
          </w:r>
        </w:p>
      </w:tc>
    </w:tr>
    <w:tr w:rsidR="00781080" w:rsidRPr="001C3C55" w14:paraId="38AFC8C8" w14:textId="77777777" w:rsidTr="00824A42">
      <w:trPr>
        <w:cantSplit/>
        <w:trHeight w:hRule="exact" w:val="170"/>
      </w:trPr>
      <w:tc>
        <w:tcPr>
          <w:tcW w:w="11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4DC898C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Geprüft/</w:t>
          </w:r>
          <w:proofErr w:type="spellStart"/>
          <w:r>
            <w:rPr>
              <w:i/>
              <w:sz w:val="12"/>
              <w:szCs w:val="12"/>
            </w:rPr>
            <w:t>C</w:t>
          </w:r>
          <w:r w:rsidRPr="001C3C55">
            <w:rPr>
              <w:i/>
              <w:sz w:val="12"/>
              <w:szCs w:val="12"/>
            </w:rPr>
            <w:t>hecked</w:t>
          </w:r>
          <w:proofErr w:type="spellEnd"/>
          <w:r w:rsidRPr="001C3C55">
            <w:rPr>
              <w:i/>
              <w:sz w:val="12"/>
              <w:szCs w:val="12"/>
            </w:rPr>
            <w:t xml:space="preserve"> </w:t>
          </w:r>
          <w:proofErr w:type="spellStart"/>
          <w:r w:rsidRPr="001C3C55">
            <w:rPr>
              <w:i/>
              <w:sz w:val="12"/>
              <w:szCs w:val="12"/>
            </w:rPr>
            <w:t>by</w:t>
          </w:r>
          <w:proofErr w:type="spellEnd"/>
        </w:p>
      </w:tc>
      <w:tc>
        <w:tcPr>
          <w:tcW w:w="11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B95A085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Datum/</w:t>
          </w:r>
          <w:r w:rsidRPr="001C3C55">
            <w:rPr>
              <w:i/>
              <w:sz w:val="12"/>
              <w:szCs w:val="12"/>
            </w:rPr>
            <w:t>Date</w:t>
          </w:r>
        </w:p>
      </w:tc>
      <w:tc>
        <w:tcPr>
          <w:tcW w:w="2695" w:type="dxa"/>
          <w:tcBorders>
            <w:top w:val="single" w:sz="4" w:space="0" w:color="auto"/>
            <w:left w:val="nil"/>
            <w:right w:val="single" w:sz="4" w:space="0" w:color="auto"/>
          </w:tcBorders>
          <w:vAlign w:val="center"/>
        </w:tcPr>
        <w:p w14:paraId="263BCDEF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rFonts w:cs="Arial"/>
              <w:sz w:val="12"/>
              <w:szCs w:val="12"/>
            </w:rPr>
            <w:t>Engl. Benen</w:t>
          </w:r>
          <w:r>
            <w:rPr>
              <w:rFonts w:cs="Arial"/>
              <w:sz w:val="12"/>
              <w:szCs w:val="12"/>
            </w:rPr>
            <w:t>n</w:t>
          </w:r>
          <w:r w:rsidRPr="001C3C55">
            <w:rPr>
              <w:rFonts w:cs="Arial"/>
              <w:sz w:val="12"/>
              <w:szCs w:val="12"/>
            </w:rPr>
            <w:t>ung</w:t>
          </w:r>
          <w:r w:rsidRPr="002760BD">
            <w:rPr>
              <w:rFonts w:cs="Arial"/>
              <w:iCs/>
              <w:sz w:val="12"/>
              <w:szCs w:val="12"/>
            </w:rPr>
            <w:t>/</w:t>
          </w:r>
          <w:r w:rsidRPr="001C3C55">
            <w:rPr>
              <w:rFonts w:cs="Arial"/>
              <w:i/>
              <w:sz w:val="12"/>
              <w:szCs w:val="12"/>
            </w:rPr>
            <w:t xml:space="preserve">Engl. </w:t>
          </w:r>
          <w:proofErr w:type="spellStart"/>
          <w:r>
            <w:rPr>
              <w:rFonts w:cs="Arial"/>
              <w:i/>
              <w:sz w:val="12"/>
              <w:szCs w:val="12"/>
            </w:rPr>
            <w:t>Nomenclature</w:t>
          </w:r>
          <w:proofErr w:type="spellEnd"/>
        </w:p>
      </w:tc>
      <w:tc>
        <w:tcPr>
          <w:tcW w:w="94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F580577" w14:textId="77777777" w:rsidR="00781080" w:rsidRPr="001C3C55" w:rsidRDefault="00781080" w:rsidP="00781080">
          <w:pPr>
            <w:rPr>
              <w:sz w:val="12"/>
              <w:szCs w:val="12"/>
            </w:rPr>
          </w:pPr>
          <w:r>
            <w:rPr>
              <w:sz w:val="12"/>
              <w:szCs w:val="12"/>
            </w:rPr>
            <w:t>Ä.-</w:t>
          </w:r>
          <w:proofErr w:type="spellStart"/>
          <w:r>
            <w:rPr>
              <w:sz w:val="12"/>
              <w:szCs w:val="12"/>
            </w:rPr>
            <w:t>Ind</w:t>
          </w:r>
          <w:proofErr w:type="spellEnd"/>
          <w:r>
            <w:rPr>
              <w:sz w:val="12"/>
              <w:szCs w:val="12"/>
            </w:rPr>
            <w:t>.</w:t>
          </w:r>
          <w:r w:rsidRPr="001C3C55">
            <w:rPr>
              <w:sz w:val="12"/>
              <w:szCs w:val="12"/>
            </w:rPr>
            <w:t>/</w:t>
          </w:r>
          <w:proofErr w:type="spellStart"/>
          <w:r w:rsidRPr="001C3C55">
            <w:rPr>
              <w:i/>
              <w:sz w:val="12"/>
              <w:szCs w:val="12"/>
            </w:rPr>
            <w:t>Rev</w:t>
          </w:r>
          <w:proofErr w:type="spellEnd"/>
          <w:r w:rsidRPr="001C3C55">
            <w:rPr>
              <w:i/>
              <w:sz w:val="12"/>
              <w:szCs w:val="12"/>
            </w:rPr>
            <w:t>.</w:t>
          </w:r>
          <w:r>
            <w:rPr>
              <w:i/>
              <w:sz w:val="12"/>
              <w:szCs w:val="12"/>
            </w:rPr>
            <w:t>-</w:t>
          </w:r>
          <w:proofErr w:type="spellStart"/>
          <w:r>
            <w:rPr>
              <w:i/>
              <w:sz w:val="12"/>
              <w:szCs w:val="12"/>
            </w:rPr>
            <w:t>Ind</w:t>
          </w:r>
          <w:proofErr w:type="spellEnd"/>
          <w:r>
            <w:rPr>
              <w:i/>
              <w:sz w:val="12"/>
              <w:szCs w:val="12"/>
            </w:rPr>
            <w:t>.</w:t>
          </w:r>
        </w:p>
      </w:tc>
      <w:tc>
        <w:tcPr>
          <w:tcW w:w="2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ED6968C" w14:textId="77777777" w:rsidR="00781080" w:rsidRPr="001C3C55" w:rsidRDefault="00781080" w:rsidP="00781080">
          <w:pPr>
            <w:ind w:left="-24" w:right="-35"/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Bearbeitu</w:t>
          </w:r>
          <w:r>
            <w:rPr>
              <w:sz w:val="12"/>
              <w:szCs w:val="12"/>
            </w:rPr>
            <w:t>n</w:t>
          </w:r>
          <w:r w:rsidRPr="001C3C55">
            <w:rPr>
              <w:sz w:val="12"/>
              <w:szCs w:val="12"/>
            </w:rPr>
            <w:t>gsstatus</w:t>
          </w:r>
          <w:r w:rsidRPr="002760BD">
            <w:rPr>
              <w:iCs/>
              <w:sz w:val="12"/>
              <w:szCs w:val="12"/>
            </w:rPr>
            <w:t>/</w:t>
          </w:r>
          <w:r w:rsidRPr="00B16237">
            <w:rPr>
              <w:i/>
              <w:sz w:val="12"/>
              <w:szCs w:val="12"/>
            </w:rPr>
            <w:t>Processing Status</w:t>
          </w:r>
          <w:r>
            <w:rPr>
              <w:i/>
              <w:sz w:val="12"/>
              <w:szCs w:val="12"/>
            </w:rPr>
            <w:t>.</w:t>
          </w:r>
        </w:p>
      </w:tc>
      <w:tc>
        <w:tcPr>
          <w:tcW w:w="140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95A5D6A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Änd.-Nr</w:t>
          </w:r>
          <w:r>
            <w:rPr>
              <w:sz w:val="12"/>
              <w:szCs w:val="12"/>
            </w:rPr>
            <w:t>.</w:t>
          </w:r>
          <w:r w:rsidRPr="001C3C55">
            <w:rPr>
              <w:sz w:val="12"/>
              <w:szCs w:val="12"/>
            </w:rPr>
            <w:t>/</w:t>
          </w:r>
          <w:r w:rsidRPr="003E164B">
            <w:rPr>
              <w:i/>
              <w:iCs/>
              <w:sz w:val="12"/>
              <w:szCs w:val="12"/>
            </w:rPr>
            <w:t>ECN</w:t>
          </w:r>
          <w:r>
            <w:rPr>
              <w:i/>
              <w:sz w:val="12"/>
              <w:szCs w:val="12"/>
            </w:rPr>
            <w:t>-</w:t>
          </w:r>
          <w:proofErr w:type="spellStart"/>
          <w:r w:rsidRPr="001C3C55">
            <w:rPr>
              <w:i/>
              <w:sz w:val="12"/>
              <w:szCs w:val="12"/>
            </w:rPr>
            <w:t>No</w:t>
          </w:r>
          <w:proofErr w:type="spellEnd"/>
          <w:r>
            <w:rPr>
              <w:i/>
              <w:sz w:val="12"/>
              <w:szCs w:val="12"/>
            </w:rPr>
            <w:t>.</w:t>
          </w:r>
        </w:p>
      </w:tc>
      <w:tc>
        <w:tcPr>
          <w:tcW w:w="48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ABE7C35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Von/</w:t>
          </w:r>
          <w:proofErr w:type="spellStart"/>
          <w:r w:rsidRPr="001C3C55">
            <w:rPr>
              <w:i/>
              <w:sz w:val="12"/>
              <w:szCs w:val="12"/>
            </w:rPr>
            <w:t>Of</w:t>
          </w:r>
          <w:proofErr w:type="spellEnd"/>
        </w:p>
      </w:tc>
    </w:tr>
    <w:tr w:rsidR="00781080" w:rsidRPr="00407858" w14:paraId="7425D721" w14:textId="77777777" w:rsidTr="00824A42">
      <w:trPr>
        <w:cantSplit/>
        <w:trHeight w:hRule="exact" w:val="459"/>
      </w:trPr>
      <w:tc>
        <w:tcPr>
          <w:tcW w:w="111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B67E17" w14:textId="4624E158" w:rsidR="00781080" w:rsidRPr="00D01273" w:rsidRDefault="001E7C0A" w:rsidP="00781080">
          <w:pPr>
            <w:pStyle w:val="Fuzeile"/>
            <w:tabs>
              <w:tab w:val="right" w:pos="4536"/>
            </w:tabs>
            <w:rPr>
              <w:b/>
              <w:bCs/>
              <w:sz w:val="20"/>
            </w:rPr>
          </w:pPr>
          <w:r>
            <w:rPr>
              <w:b/>
              <w:bCs/>
              <w:sz w:val="20"/>
            </w:rPr>
            <w:fldChar w:fldCharType="begin"/>
          </w:r>
          <w:r>
            <w:rPr>
              <w:b/>
              <w:bCs/>
              <w:sz w:val="20"/>
            </w:rPr>
            <w:instrText xml:space="preserve"> DOCPROPERTY  U_PRUE  \* MERGEFORMAT </w:instrText>
          </w:r>
          <w:r>
            <w:rPr>
              <w:b/>
              <w:bCs/>
              <w:sz w:val="20"/>
            </w:rPr>
            <w:fldChar w:fldCharType="separate"/>
          </w:r>
          <w:r w:rsidR="00954344">
            <w:rPr>
              <w:b/>
              <w:bCs/>
              <w:sz w:val="20"/>
            </w:rPr>
            <w:t xml:space="preserve"> </w:t>
          </w:r>
          <w:r>
            <w:rPr>
              <w:b/>
              <w:bCs/>
              <w:sz w:val="20"/>
            </w:rPr>
            <w:fldChar w:fldCharType="end"/>
          </w:r>
        </w:p>
      </w:tc>
      <w:tc>
        <w:tcPr>
          <w:tcW w:w="116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10259A" w14:textId="7C762B77" w:rsidR="00781080" w:rsidRPr="00407858" w:rsidRDefault="001E7C0A" w:rsidP="00781080">
          <w:pPr>
            <w:pStyle w:val="Fuzeile"/>
            <w:tabs>
              <w:tab w:val="right" w:pos="4536"/>
            </w:tabs>
            <w:rPr>
              <w:b/>
              <w:sz w:val="20"/>
            </w:rPr>
          </w:pPr>
          <w:r>
            <w:rPr>
              <w:b/>
              <w:sz w:val="20"/>
            </w:rPr>
            <w:fldChar w:fldCharType="begin"/>
          </w:r>
          <w:r>
            <w:rPr>
              <w:b/>
              <w:sz w:val="20"/>
            </w:rPr>
            <w:instrText xml:space="preserve"> DOCPROPERTY  D_PRUE  \* MERGEFORMAT </w:instrText>
          </w:r>
          <w:r>
            <w:rPr>
              <w:b/>
              <w:sz w:val="20"/>
            </w:rPr>
            <w:fldChar w:fldCharType="separate"/>
          </w:r>
          <w:r w:rsidR="00954344">
            <w:rPr>
              <w:b/>
              <w:sz w:val="20"/>
            </w:rPr>
            <w:t xml:space="preserve"> </w:t>
          </w:r>
          <w:r>
            <w:rPr>
              <w:b/>
              <w:sz w:val="20"/>
            </w:rPr>
            <w:fldChar w:fldCharType="end"/>
          </w:r>
        </w:p>
      </w:tc>
      <w:tc>
        <w:tcPr>
          <w:tcW w:w="2695" w:type="dxa"/>
          <w:tcBorders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447F5857" w14:textId="262CE7B8" w:rsidR="00781080" w:rsidRPr="00407858" w:rsidRDefault="00E8643A" w:rsidP="006C56D8">
          <w:pPr>
            <w:pStyle w:val="Fuzeile"/>
            <w:tabs>
              <w:tab w:val="right" w:pos="5103"/>
            </w:tabs>
            <w:rPr>
              <w:b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Review </w:t>
          </w:r>
          <w:proofErr w:type="spellStart"/>
          <w:r>
            <w:rPr>
              <w:rFonts w:cs="Arial"/>
              <w:b/>
              <w:bCs/>
              <w:sz w:val="20"/>
            </w:rPr>
            <w:t>protocol</w:t>
          </w:r>
          <w:proofErr w:type="spellEnd"/>
        </w:p>
      </w:tc>
      <w:tc>
        <w:tcPr>
          <w:tcW w:w="94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6CE1D0" w14:textId="72F48631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 w:rsidRPr="00407858">
            <w:rPr>
              <w:b/>
              <w:sz w:val="20"/>
            </w:rPr>
            <w:fldChar w:fldCharType="begin"/>
          </w:r>
          <w:r w:rsidRPr="00407858">
            <w:rPr>
              <w:b/>
              <w:sz w:val="20"/>
            </w:rPr>
            <w:instrText xml:space="preserve"> DOCPROPERTY  AE_INDEX  \* MERGEFORMAT </w:instrText>
          </w:r>
          <w:r w:rsidRPr="00407858">
            <w:rPr>
              <w:b/>
              <w:sz w:val="20"/>
            </w:rPr>
            <w:fldChar w:fldCharType="separate"/>
          </w:r>
          <w:r w:rsidR="00954344">
            <w:rPr>
              <w:b/>
              <w:sz w:val="20"/>
            </w:rPr>
            <w:t>-</w:t>
          </w:r>
          <w:r w:rsidRPr="00407858">
            <w:rPr>
              <w:b/>
              <w:sz w:val="20"/>
            </w:rPr>
            <w:fldChar w:fldCharType="end"/>
          </w:r>
        </w:p>
      </w:tc>
      <w:tc>
        <w:tcPr>
          <w:tcW w:w="2098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1FCB18" w14:textId="75D3CA33" w:rsidR="00781080" w:rsidRPr="00407858" w:rsidRDefault="00AB6E17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>
            <w:rPr>
              <w:rFonts w:cs="Arial"/>
              <w:b/>
              <w:bCs/>
              <w:sz w:val="20"/>
            </w:rPr>
            <w:t>in Bearbeitung</w:t>
          </w:r>
        </w:p>
      </w:tc>
      <w:tc>
        <w:tcPr>
          <w:tcW w:w="140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EBF2C17" w14:textId="77777777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>
            <w:rPr>
              <w:rFonts w:cs="Arial"/>
              <w:b/>
              <w:bCs/>
              <w:sz w:val="20"/>
            </w:rPr>
            <w:t>-</w:t>
          </w:r>
        </w:p>
      </w:tc>
      <w:tc>
        <w:tcPr>
          <w:tcW w:w="48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70B3610" w14:textId="15CF502B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 w:rsidRPr="00407858">
            <w:rPr>
              <w:rFonts w:cs="Arial"/>
              <w:b/>
              <w:bCs/>
              <w:sz w:val="20"/>
            </w:rPr>
            <w:fldChar w:fldCharType="begin"/>
          </w:r>
          <w:r w:rsidRPr="00407858">
            <w:rPr>
              <w:rFonts w:cs="Arial"/>
              <w:b/>
              <w:bCs/>
              <w:sz w:val="20"/>
            </w:rPr>
            <w:instrText xml:space="preserve"> NUMPAGES   \* MERGEFORMAT </w:instrText>
          </w:r>
          <w:r w:rsidRPr="00407858">
            <w:rPr>
              <w:rFonts w:cs="Arial"/>
              <w:b/>
              <w:bCs/>
              <w:sz w:val="20"/>
            </w:rPr>
            <w:fldChar w:fldCharType="separate"/>
          </w:r>
          <w:r w:rsidR="00755082">
            <w:rPr>
              <w:rFonts w:cs="Arial"/>
              <w:b/>
              <w:bCs/>
              <w:noProof/>
              <w:sz w:val="20"/>
            </w:rPr>
            <w:t>5</w:t>
          </w:r>
          <w:r w:rsidRPr="00407858">
            <w:rPr>
              <w:rFonts w:cs="Arial"/>
              <w:b/>
              <w:bCs/>
              <w:sz w:val="20"/>
            </w:rPr>
            <w:fldChar w:fldCharType="end"/>
          </w:r>
        </w:p>
      </w:tc>
    </w:tr>
    <w:tr w:rsidR="00781080" w14:paraId="2A3E5FF4" w14:textId="77777777" w:rsidTr="00B2132F">
      <w:trPr>
        <w:cantSplit/>
        <w:trHeight w:hRule="exact" w:val="460"/>
      </w:trPr>
      <w:tc>
        <w:tcPr>
          <w:tcW w:w="2284" w:type="dxa"/>
          <w:gridSpan w:val="2"/>
          <w:tcBorders>
            <w:top w:val="single" w:sz="4" w:space="0" w:color="auto"/>
          </w:tcBorders>
          <w:vAlign w:val="center"/>
        </w:tcPr>
        <w:p w14:paraId="6ABB0C97" w14:textId="77777777" w:rsidR="00781080" w:rsidRPr="000C21F7" w:rsidRDefault="00A257D4" w:rsidP="00781080">
          <w:pPr>
            <w:pStyle w:val="Fuzeile"/>
            <w:tabs>
              <w:tab w:val="right" w:pos="5103"/>
            </w:tabs>
            <w:spacing w:before="40"/>
            <w:rPr>
              <w:sz w:val="18"/>
            </w:rPr>
          </w:pPr>
          <w:r>
            <w:rPr>
              <w:noProof/>
              <w:sz w:val="12"/>
            </w:rPr>
            <w:t>PDM rheinmetall_ls_ptk_ptk_0002_i__blx.docx</w:t>
          </w:r>
        </w:p>
      </w:tc>
      <w:tc>
        <w:tcPr>
          <w:tcW w:w="3637" w:type="dxa"/>
          <w:gridSpan w:val="2"/>
          <w:tcBorders>
            <w:top w:val="single" w:sz="4" w:space="0" w:color="auto"/>
          </w:tcBorders>
          <w:vAlign w:val="center"/>
        </w:tcPr>
        <w:p w14:paraId="24DEE396" w14:textId="77777777" w:rsidR="00781080" w:rsidRDefault="00781080" w:rsidP="00055A58">
          <w:pPr>
            <w:pStyle w:val="Fuzeile"/>
            <w:tabs>
              <w:tab w:val="right" w:pos="5103"/>
            </w:tabs>
            <w:jc w:val="center"/>
            <w:rPr>
              <w:sz w:val="18"/>
            </w:rPr>
          </w:pPr>
          <w:r w:rsidRPr="00542B0D">
            <w:rPr>
              <w:spacing w:val="3"/>
              <w:sz w:val="18"/>
              <w:szCs w:val="18"/>
            </w:rPr>
            <w:t xml:space="preserve">Rheinmetall </w:t>
          </w:r>
          <w:r w:rsidR="00055A58">
            <w:rPr>
              <w:spacing w:val="3"/>
              <w:sz w:val="18"/>
              <w:szCs w:val="18"/>
            </w:rPr>
            <w:t>Landsysteme</w:t>
          </w:r>
          <w:r w:rsidR="0023527E">
            <w:rPr>
              <w:spacing w:val="3"/>
              <w:sz w:val="18"/>
              <w:szCs w:val="18"/>
            </w:rPr>
            <w:t xml:space="preserve"> GmbH</w:t>
          </w:r>
        </w:p>
      </w:tc>
      <w:tc>
        <w:tcPr>
          <w:tcW w:w="2098" w:type="dxa"/>
          <w:tcBorders>
            <w:top w:val="single" w:sz="4" w:space="0" w:color="auto"/>
          </w:tcBorders>
          <w:vAlign w:val="center"/>
        </w:tcPr>
        <w:p w14:paraId="15CDA618" w14:textId="77777777" w:rsidR="00781080" w:rsidRDefault="00781080" w:rsidP="00781080">
          <w:pPr>
            <w:pStyle w:val="Fuzeile"/>
            <w:tabs>
              <w:tab w:val="right" w:pos="5103"/>
            </w:tabs>
            <w:rPr>
              <w:sz w:val="18"/>
            </w:rPr>
          </w:pPr>
        </w:p>
      </w:tc>
      <w:tc>
        <w:tcPr>
          <w:tcW w:w="1891" w:type="dxa"/>
          <w:gridSpan w:val="2"/>
          <w:tcBorders>
            <w:top w:val="single" w:sz="4" w:space="0" w:color="auto"/>
          </w:tcBorders>
          <w:vAlign w:val="center"/>
        </w:tcPr>
        <w:p w14:paraId="0D69ADD4" w14:textId="77777777" w:rsidR="00781080" w:rsidRDefault="00781080" w:rsidP="00781080">
          <w:pPr>
            <w:pStyle w:val="Fuzeile"/>
            <w:tabs>
              <w:tab w:val="right" w:pos="5103"/>
            </w:tabs>
            <w:rPr>
              <w:sz w:val="18"/>
            </w:rPr>
          </w:pPr>
        </w:p>
      </w:tc>
    </w:tr>
  </w:tbl>
  <w:p w14:paraId="35F3E77C" w14:textId="77777777" w:rsidR="00614881" w:rsidRPr="00614881" w:rsidRDefault="00614881" w:rsidP="00614881">
    <w:pPr>
      <w:pStyle w:val="Fuzeile"/>
      <w:spacing w:before="2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46E8C7" w14:textId="77777777" w:rsidR="00395183" w:rsidRDefault="00395183">
      <w:r>
        <w:separator/>
      </w:r>
    </w:p>
  </w:footnote>
  <w:footnote w:type="continuationSeparator" w:id="0">
    <w:p w14:paraId="727CA2A8" w14:textId="77777777" w:rsidR="00395183" w:rsidRDefault="00395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835"/>
      <w:gridCol w:w="4196"/>
      <w:gridCol w:w="2835"/>
    </w:tblGrid>
    <w:tr w:rsidR="00AB4316" w14:paraId="7A2C8B33" w14:textId="77777777">
      <w:trPr>
        <w:cantSplit/>
        <w:trHeight w:hRule="exact" w:val="1627"/>
      </w:trPr>
      <w:tc>
        <w:tcPr>
          <w:tcW w:w="2835" w:type="dxa"/>
          <w:vAlign w:val="center"/>
        </w:tcPr>
        <w:p w14:paraId="093C753C" w14:textId="2FCEDA09" w:rsidR="00AB4316" w:rsidRDefault="00525F3D" w:rsidP="005E087F">
          <w:pPr>
            <w:pStyle w:val="Kopfzeile"/>
            <w:rPr>
              <w:b/>
              <w:sz w:val="36"/>
            </w:rPr>
          </w:pPr>
          <w:r>
            <w:rPr>
              <w:b/>
              <w:sz w:val="36"/>
            </w:rPr>
            <w:fldChar w:fldCharType="begin"/>
          </w:r>
          <w:r>
            <w:rPr>
              <w:b/>
              <w:sz w:val="36"/>
            </w:rPr>
            <w:instrText xml:space="preserve"> DOCPROPERTY  GERAET  \* MERGEFORMAT </w:instrText>
          </w:r>
          <w:r>
            <w:rPr>
              <w:b/>
              <w:sz w:val="36"/>
            </w:rPr>
            <w:fldChar w:fldCharType="separate"/>
          </w:r>
          <w:r w:rsidR="00954344">
            <w:rPr>
              <w:b/>
              <w:sz w:val="36"/>
            </w:rPr>
            <w:t>-</w:t>
          </w:r>
          <w:proofErr w:type="spellStart"/>
          <w:r w:rsidR="00954344">
            <w:rPr>
              <w:b/>
              <w:sz w:val="36"/>
            </w:rPr>
            <w:t>kein_RLS</w:t>
          </w:r>
          <w:proofErr w:type="spellEnd"/>
          <w:r w:rsidR="00954344">
            <w:rPr>
              <w:b/>
              <w:sz w:val="36"/>
            </w:rPr>
            <w:t>-</w:t>
          </w:r>
          <w:r>
            <w:rPr>
              <w:b/>
              <w:sz w:val="36"/>
            </w:rPr>
            <w:fldChar w:fldCharType="end"/>
          </w:r>
        </w:p>
      </w:tc>
      <w:tc>
        <w:tcPr>
          <w:tcW w:w="4196" w:type="dxa"/>
          <w:vAlign w:val="center"/>
        </w:tcPr>
        <w:p w14:paraId="6F6A2BE7" w14:textId="2632A0B3" w:rsidR="00361310" w:rsidRPr="00BF7240" w:rsidRDefault="00E33EB5" w:rsidP="00BF7240">
          <w:pPr>
            <w:pStyle w:val="Kopfzeile"/>
            <w:tabs>
              <w:tab w:val="left" w:pos="3119"/>
            </w:tabs>
            <w:ind w:right="28"/>
            <w:jc w:val="center"/>
            <w:rPr>
              <w:b/>
              <w:sz w:val="36"/>
            </w:rPr>
          </w:pPr>
          <w:r>
            <w:rPr>
              <w:b/>
              <w:sz w:val="36"/>
            </w:rPr>
            <w:t>Review</w:t>
          </w:r>
          <w:r w:rsidR="004539E6">
            <w:rPr>
              <w:b/>
              <w:sz w:val="36"/>
            </w:rPr>
            <w:t>-P</w:t>
          </w:r>
          <w:r w:rsidR="00525F3D">
            <w:rPr>
              <w:b/>
              <w:sz w:val="36"/>
            </w:rPr>
            <w:t>rotokoll</w:t>
          </w:r>
        </w:p>
      </w:tc>
      <w:tc>
        <w:tcPr>
          <w:tcW w:w="2835" w:type="dxa"/>
          <w:vAlign w:val="center"/>
        </w:tcPr>
        <w:p w14:paraId="57232418" w14:textId="77777777" w:rsidR="00AB4316" w:rsidRDefault="00495C46">
          <w:pPr>
            <w:pStyle w:val="Kopfzeile"/>
            <w:jc w:val="center"/>
          </w:pPr>
          <w:r>
            <w:rPr>
              <w:noProof/>
            </w:rPr>
            <w:drawing>
              <wp:inline distT="0" distB="0" distL="0" distR="0" wp14:anchorId="6E00E6C7" wp14:editId="33A25F99">
                <wp:extent cx="1764665" cy="520065"/>
                <wp:effectExtent l="0" t="0" r="698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Teaser_Rheinmetall_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4665" cy="520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9E5259B" w14:textId="77777777" w:rsidR="00AB4316" w:rsidRDefault="00CC19D6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0" allowOverlap="1" wp14:anchorId="773A3B6F" wp14:editId="1006FCC6">
              <wp:simplePos x="0" y="0"/>
              <wp:positionH relativeFrom="page">
                <wp:posOffset>392430</wp:posOffset>
              </wp:positionH>
              <wp:positionV relativeFrom="page">
                <wp:posOffset>4051935</wp:posOffset>
              </wp:positionV>
              <wp:extent cx="382270" cy="2613660"/>
              <wp:effectExtent l="0" t="0" r="0" b="0"/>
              <wp:wrapNone/>
              <wp:docPr id="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270" cy="26136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B0706C" w14:textId="77777777" w:rsidR="00CC19D6" w:rsidRPr="00762E65" w:rsidRDefault="00CC19D6" w:rsidP="00CC19D6">
                          <w:pPr>
                            <w:rPr>
                              <w:sz w:val="11"/>
                              <w:szCs w:val="11"/>
                            </w:rPr>
                          </w:pPr>
                          <w:r w:rsidRPr="00762E65">
                            <w:rPr>
                              <w:sz w:val="11"/>
                              <w:szCs w:val="11"/>
                            </w:rPr>
                            <w:t xml:space="preserve">Weitergabe, sowie Vervielfältigung dieses Dokuments, Verwertung und Mitteilung seines Inhalts sind verboten, sofern nicht </w:t>
                          </w:r>
                          <w:proofErr w:type="spellStart"/>
                          <w:r w:rsidRPr="00762E65">
                            <w:rPr>
                              <w:sz w:val="11"/>
                              <w:szCs w:val="11"/>
                            </w:rPr>
                            <w:t>ausdrücklicheh</w:t>
                          </w:r>
                          <w:proofErr w:type="spellEnd"/>
                          <w:r w:rsidRPr="00762E65">
                            <w:rPr>
                              <w:sz w:val="11"/>
                              <w:szCs w:val="11"/>
                            </w:rPr>
                            <w:t xml:space="preserve"> gestattet. Zuwiderhandlungen verpflichten zum Schadenersatz. Alle Rechte für den Fall der Patent-, Gebrauchsmuster- oder Geschmacksmustereintragung vorbehalten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3A3B6F"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26" type="#_x0000_t202" style="position:absolute;margin-left:30.9pt;margin-top:319.05pt;width:30.1pt;height:205.8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" o:allowincell="f" stroked="f">
              <v:textbox style="layout-flow:vertical;mso-layout-flow-alt:bottom-to-top" inset="0,0,0,0">
                <w:txbxContent>
                  <w:p w14:paraId="28B0706C" w14:textId="77777777" w:rsidR="00CC19D6" w:rsidRPr="00762E65" w:rsidRDefault="00CC19D6" w:rsidP="00CC19D6">
                    <w:pPr>
                      <w:rPr>
                        <w:sz w:val="11"/>
                        <w:szCs w:val="11"/>
                      </w:rPr>
                    </w:pPr>
                    <w:r w:rsidRPr="00762E65">
                      <w:rPr>
                        <w:sz w:val="11"/>
                        <w:szCs w:val="11"/>
                      </w:rPr>
                      <w:t xml:space="preserve">Weitergabe, sowie Vervielfältigung dieses Dokuments, Verwertung und Mitteilung seines Inhalts sind verboten, sofern nicht </w:t>
                    </w:r>
                    <w:proofErr w:type="spellStart"/>
                    <w:r w:rsidRPr="00762E65">
                      <w:rPr>
                        <w:sz w:val="11"/>
                        <w:szCs w:val="11"/>
                      </w:rPr>
                      <w:t>ausdrücklicheh</w:t>
                    </w:r>
                    <w:proofErr w:type="spellEnd"/>
                    <w:r w:rsidRPr="00762E65">
                      <w:rPr>
                        <w:sz w:val="11"/>
                        <w:szCs w:val="11"/>
                      </w:rPr>
                      <w:t xml:space="preserve"> gestattet. Zuwiderhandlungen verpflichten zum Schadenersatz. Alle Rechte für den Fall der Patent-, Gebrauchsmuster- oder Geschmacksmustereintragung vorbehalten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F7347"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771BFDAF" wp14:editId="07E026E7">
              <wp:simplePos x="0" y="0"/>
              <wp:positionH relativeFrom="page">
                <wp:posOffset>396240</wp:posOffset>
              </wp:positionH>
              <wp:positionV relativeFrom="page">
                <wp:posOffset>459740</wp:posOffset>
              </wp:positionV>
              <wp:extent cx="464185" cy="2971800"/>
              <wp:effectExtent l="0" t="0" r="0" b="0"/>
              <wp:wrapNone/>
              <wp:docPr id="3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185" cy="2971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E259D5" w14:textId="6DE013CF" w:rsidR="00280FFA" w:rsidRPr="00DE1CF7" w:rsidRDefault="00280FFA">
                          <w:pPr>
                            <w:pStyle w:val="Textkrper"/>
                            <w:spacing w:after="0"/>
                            <w:rPr>
                              <w:sz w:val="16"/>
                            </w:rPr>
                          </w:pPr>
                          <w:r w:rsidRPr="00DE1CF7">
                            <w:rPr>
                              <w:sz w:val="16"/>
                            </w:rPr>
                            <w:fldChar w:fldCharType="begin"/>
                          </w:r>
                          <w:r w:rsidRPr="00DE1CF7">
                            <w:rPr>
                              <w:sz w:val="16"/>
                            </w:rPr>
                            <w:instrText xml:space="preserve"> DOCPROPERTY  COPYR  \* MERGEFORMAT </w:instrText>
                          </w:r>
                          <w:r w:rsidRPr="00DE1CF7">
                            <w:rPr>
                              <w:sz w:val="16"/>
                            </w:rPr>
                            <w:fldChar w:fldCharType="separate"/>
                          </w:r>
                          <w:r w:rsidR="00954344">
                            <w:rPr>
                              <w:sz w:val="16"/>
                            </w:rPr>
                            <w:t>-</w:t>
                          </w:r>
                          <w:r w:rsidRPr="00DE1CF7"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1BFDAF" id="Text Box 31" o:spid="_x0000_s1027" type="#_x0000_t202" style="position:absolute;margin-left:31.2pt;margin-top:36.2pt;width:36.55pt;height:234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" o:allowincell="f" stroked="f">
              <v:textbox style="layout-flow:vertical;mso-layout-flow-alt:bottom-to-top" inset="0,0,0,0">
                <w:txbxContent>
                  <w:p w14:paraId="06E259D5" w14:textId="6DE013CF" w:rsidR="00280FFA" w:rsidRPr="00DE1CF7" w:rsidRDefault="00280FFA">
                    <w:pPr>
                      <w:pStyle w:val="Textkrper"/>
                      <w:spacing w:after="0"/>
                      <w:rPr>
                        <w:sz w:val="16"/>
                      </w:rPr>
                    </w:pPr>
                    <w:r w:rsidRPr="00DE1CF7">
                      <w:rPr>
                        <w:sz w:val="16"/>
                      </w:rPr>
                      <w:fldChar w:fldCharType="begin"/>
                    </w:r>
                    <w:r w:rsidRPr="00DE1CF7">
                      <w:rPr>
                        <w:sz w:val="16"/>
                      </w:rPr>
                      <w:instrText xml:space="preserve"> DOCPROPERTY  COPYR  \* MERGEFORMAT </w:instrText>
                    </w:r>
                    <w:r w:rsidRPr="00DE1CF7">
                      <w:rPr>
                        <w:sz w:val="16"/>
                      </w:rPr>
                      <w:fldChar w:fldCharType="separate"/>
                    </w:r>
                    <w:r w:rsidR="00954344">
                      <w:rPr>
                        <w:sz w:val="16"/>
                      </w:rPr>
                      <w:t>-</w:t>
                    </w:r>
                    <w:r w:rsidRPr="00DE1CF7"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1"/>
    <w:multiLevelType w:val="singleLevel"/>
    <w:tmpl w:val="F6A48454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A93E545E"/>
    <w:lvl w:ilvl="0">
      <w:start w:val="1"/>
      <w:numFmt w:val="decimal"/>
      <w:pStyle w:val="berschrift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440"/>
        </w:tabs>
        <w:ind w:left="1134" w:hanging="1134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800"/>
        </w:tabs>
        <w:ind w:left="1304" w:hanging="1304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2160"/>
        </w:tabs>
        <w:ind w:left="1474" w:hanging="1474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2520"/>
        </w:tabs>
        <w:ind w:left="1644" w:hanging="1644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2880"/>
        </w:tabs>
        <w:ind w:left="1814" w:hanging="1814"/>
      </w:pPr>
      <w:rPr>
        <w:rFonts w:hint="default"/>
      </w:rPr>
    </w:lvl>
  </w:abstractNum>
  <w:abstractNum w:abstractNumId="2" w15:restartNumberingAfterBreak="0">
    <w:nsid w:val="FFFFFFFE"/>
    <w:multiLevelType w:val="singleLevel"/>
    <w:tmpl w:val="46A8027C"/>
    <w:lvl w:ilvl="0">
      <w:numFmt w:val="decimal"/>
      <w:pStyle w:val="Punktaufzhlung"/>
      <w:lvlText w:val="*"/>
      <w:lvlJc w:val="left"/>
    </w:lvl>
  </w:abstractNum>
  <w:abstractNum w:abstractNumId="3" w15:restartNumberingAfterBreak="0">
    <w:nsid w:val="0786614E"/>
    <w:multiLevelType w:val="hybridMultilevel"/>
    <w:tmpl w:val="866C6A9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74BA9"/>
    <w:multiLevelType w:val="multilevel"/>
    <w:tmpl w:val="FE40927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Formatvorlage1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0FA317C5"/>
    <w:multiLevelType w:val="hybridMultilevel"/>
    <w:tmpl w:val="29BC6ED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E5702"/>
    <w:multiLevelType w:val="singleLevel"/>
    <w:tmpl w:val="9ABCC3FE"/>
    <w:lvl w:ilvl="0">
      <w:start w:val="1"/>
      <w:numFmt w:val="decimal"/>
      <w:pStyle w:val="Nummernaufzhlung"/>
      <w:lvlText w:val="%1."/>
      <w:lvlJc w:val="left"/>
      <w:pPr>
        <w:tabs>
          <w:tab w:val="num" w:pos="1531"/>
        </w:tabs>
        <w:ind w:left="1531" w:hanging="397"/>
      </w:pPr>
      <w:rPr>
        <w:rFonts w:hint="default"/>
      </w:rPr>
    </w:lvl>
  </w:abstractNum>
  <w:abstractNum w:abstractNumId="7" w15:restartNumberingAfterBreak="0">
    <w:nsid w:val="1693378E"/>
    <w:multiLevelType w:val="hybridMultilevel"/>
    <w:tmpl w:val="E5C2CF8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875A3E"/>
    <w:multiLevelType w:val="hybridMultilevel"/>
    <w:tmpl w:val="2DE655D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B4380E"/>
    <w:multiLevelType w:val="hybridMultilevel"/>
    <w:tmpl w:val="F7343C7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B82FF8"/>
    <w:multiLevelType w:val="hybridMultilevel"/>
    <w:tmpl w:val="FEC221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A83D4C"/>
    <w:multiLevelType w:val="hybridMultilevel"/>
    <w:tmpl w:val="BDB8CA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D7483D"/>
    <w:multiLevelType w:val="hybridMultilevel"/>
    <w:tmpl w:val="2D14C1B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F42291"/>
    <w:multiLevelType w:val="hybridMultilevel"/>
    <w:tmpl w:val="B576FF6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B14DFC"/>
    <w:multiLevelType w:val="hybridMultilevel"/>
    <w:tmpl w:val="BC92B3E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CA7398"/>
    <w:multiLevelType w:val="hybridMultilevel"/>
    <w:tmpl w:val="211486BE"/>
    <w:lvl w:ilvl="0" w:tplc="8BF6DA2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6651B7C"/>
    <w:multiLevelType w:val="multilevel"/>
    <w:tmpl w:val="34248F64"/>
    <w:lvl w:ilvl="0">
      <w:start w:val="1"/>
      <w:numFmt w:val="decimal"/>
      <w:suff w:val="nothing"/>
      <w:lvlText w:val="%1."/>
      <w:lvlJc w:val="left"/>
      <w:pPr>
        <w:ind w:left="0" w:firstLine="0"/>
      </w:pPr>
    </w:lvl>
    <w:lvl w:ilvl="1">
      <w:start w:val="1"/>
      <w:numFmt w:val="decimal"/>
      <w:suff w:val="nothing"/>
      <w:lvlText w:val="%1.%2"/>
      <w:lvlJc w:val="left"/>
      <w:pPr>
        <w:ind w:left="0" w:firstLine="0"/>
      </w:pPr>
    </w:lvl>
    <w:lvl w:ilvl="2">
      <w:start w:val="1"/>
      <w:numFmt w:val="decimal"/>
      <w:suff w:val="nothing"/>
      <w:lvlText w:val="%1.%2.%3"/>
      <w:lvlJc w:val="left"/>
      <w:pPr>
        <w:ind w:left="0" w:firstLine="0"/>
      </w:pPr>
    </w:lvl>
    <w:lvl w:ilvl="3">
      <w:start w:val="1"/>
      <w:numFmt w:val="decimal"/>
      <w:suff w:val="nothing"/>
      <w:lvlText w:val="%1.%2.%3.%4"/>
      <w:lvlJc w:val="left"/>
      <w:pPr>
        <w:ind w:left="0" w:firstLine="0"/>
      </w:p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</w:lvl>
    <w:lvl w:ilvl="6">
      <w:start w:val="1"/>
      <w:numFmt w:val="decimal"/>
      <w:suff w:val="nothing"/>
      <w:lvlText w:val="%1.%2.%3.%4.%5.%6.%7"/>
      <w:lvlJc w:val="left"/>
      <w:pPr>
        <w:ind w:left="0" w:firstLine="0"/>
      </w:pPr>
    </w:lvl>
    <w:lvl w:ilvl="7">
      <w:start w:val="1"/>
      <w:numFmt w:val="decimal"/>
      <w:suff w:val="nothing"/>
      <w:lvlText w:val="%1.%2.%3.%4.%5.%6.%7.%8"/>
      <w:lvlJc w:val="left"/>
      <w:pPr>
        <w:ind w:left="0" w:firstLine="0"/>
      </w:pPr>
    </w:lvl>
    <w:lvl w:ilvl="8">
      <w:start w:val="1"/>
      <w:numFmt w:val="decimal"/>
      <w:suff w:val="nothing"/>
      <w:lvlText w:val="%1.%2.%3.%4.%5.%6.%7.%8.%9"/>
      <w:lvlJc w:val="left"/>
      <w:pPr>
        <w:ind w:left="0" w:firstLine="0"/>
      </w:pPr>
    </w:lvl>
  </w:abstractNum>
  <w:abstractNum w:abstractNumId="17" w15:restartNumberingAfterBreak="0">
    <w:nsid w:val="5A722332"/>
    <w:multiLevelType w:val="hybridMultilevel"/>
    <w:tmpl w:val="0EC63AC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9F7DA8"/>
    <w:multiLevelType w:val="singleLevel"/>
    <w:tmpl w:val="9FDC5280"/>
    <w:lvl w:ilvl="0">
      <w:start w:val="1"/>
      <w:numFmt w:val="bullet"/>
      <w:pStyle w:val="Strichaufzhlung"/>
      <w:lvlText w:val="-"/>
      <w:lvlJc w:val="left"/>
      <w:pPr>
        <w:tabs>
          <w:tab w:val="num" w:pos="1418"/>
        </w:tabs>
        <w:ind w:left="1418" w:hanging="284"/>
      </w:pPr>
      <w:rPr>
        <w:rFonts w:hint="default"/>
        <w:sz w:val="16"/>
      </w:rPr>
    </w:lvl>
  </w:abstractNum>
  <w:num w:numId="1">
    <w:abstractNumId w:val="4"/>
  </w:num>
  <w:num w:numId="2">
    <w:abstractNumId w:val="6"/>
  </w:num>
  <w:num w:numId="3">
    <w:abstractNumId w:val="2"/>
    <w:lvlOverride w:ilvl="0">
      <w:lvl w:ilvl="0">
        <w:start w:val="1"/>
        <w:numFmt w:val="bullet"/>
        <w:pStyle w:val="Punktaufzhlung"/>
        <w:lvlText w:val=""/>
        <w:lvlJc w:val="left"/>
        <w:pPr>
          <w:tabs>
            <w:tab w:val="num" w:pos="1701"/>
          </w:tabs>
          <w:ind w:left="1701" w:hanging="283"/>
        </w:pPr>
        <w:rPr>
          <w:rFonts w:ascii="Symbol" w:hAnsi="Symbol" w:hint="default"/>
        </w:rPr>
      </w:lvl>
    </w:lvlOverride>
  </w:num>
  <w:num w:numId="4">
    <w:abstractNumId w:val="18"/>
  </w:num>
  <w:num w:numId="5">
    <w:abstractNumId w:val="1"/>
  </w:num>
  <w:num w:numId="6">
    <w:abstractNumId w:val="16"/>
  </w:num>
  <w:num w:numId="7">
    <w:abstractNumId w:val="11"/>
  </w:num>
  <w:num w:numId="8">
    <w:abstractNumId w:val="0"/>
  </w:num>
  <w:num w:numId="9">
    <w:abstractNumId w:val="3"/>
  </w:num>
  <w:num w:numId="10">
    <w:abstractNumId w:val="15"/>
  </w:num>
  <w:num w:numId="11">
    <w:abstractNumId w:val="14"/>
  </w:num>
  <w:num w:numId="12">
    <w:abstractNumId w:val="9"/>
  </w:num>
  <w:num w:numId="13">
    <w:abstractNumId w:val="8"/>
  </w:num>
  <w:num w:numId="14">
    <w:abstractNumId w:val="5"/>
  </w:num>
  <w:num w:numId="15">
    <w:abstractNumId w:val="7"/>
  </w:num>
  <w:num w:numId="16">
    <w:abstractNumId w:val="10"/>
  </w:num>
  <w:num w:numId="17">
    <w:abstractNumId w:val="13"/>
  </w:num>
  <w:num w:numId="18">
    <w:abstractNumId w:val="12"/>
  </w:num>
  <w:num w:numId="19">
    <w:abstractNumId w:val="17"/>
  </w:num>
  <w:numIdMacAtCleanup w:val="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Christian Buhle">
    <w15:presenceInfo w15:providerId="None" w15:userId="Christian Buhl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intFractionalCharacterWidth/>
  <w:embedSystemFonts/>
  <w:hideSpellingErrors/>
  <w:hideGrammaticalErrors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de-DE" w:vendorID="64" w:dllVersion="131078" w:nlCheck="1" w:checkStyle="0"/>
  <w:activeWritingStyle w:appName="MSWord" w:lang="en-US" w:vendorID="64" w:dllVersion="131078" w:nlCheck="1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9C7"/>
    <w:rsid w:val="00001BC0"/>
    <w:rsid w:val="00031765"/>
    <w:rsid w:val="00040C02"/>
    <w:rsid w:val="00045EB5"/>
    <w:rsid w:val="0005403D"/>
    <w:rsid w:val="00055A58"/>
    <w:rsid w:val="00081A1D"/>
    <w:rsid w:val="000829E2"/>
    <w:rsid w:val="000959A4"/>
    <w:rsid w:val="000B083A"/>
    <w:rsid w:val="000B775B"/>
    <w:rsid w:val="000D0CD7"/>
    <w:rsid w:val="000E26F3"/>
    <w:rsid w:val="000E61FF"/>
    <w:rsid w:val="000E76E7"/>
    <w:rsid w:val="000E7742"/>
    <w:rsid w:val="00102478"/>
    <w:rsid w:val="001061F7"/>
    <w:rsid w:val="001171F8"/>
    <w:rsid w:val="001253EA"/>
    <w:rsid w:val="00142A52"/>
    <w:rsid w:val="0015287C"/>
    <w:rsid w:val="00157E51"/>
    <w:rsid w:val="00160225"/>
    <w:rsid w:val="00164331"/>
    <w:rsid w:val="001923B1"/>
    <w:rsid w:val="001A6E1E"/>
    <w:rsid w:val="001C6FEB"/>
    <w:rsid w:val="001D497D"/>
    <w:rsid w:val="001D578D"/>
    <w:rsid w:val="001E7C0A"/>
    <w:rsid w:val="001F03AD"/>
    <w:rsid w:val="00230EA0"/>
    <w:rsid w:val="002344C6"/>
    <w:rsid w:val="0023527E"/>
    <w:rsid w:val="00240A60"/>
    <w:rsid w:val="00257225"/>
    <w:rsid w:val="00261A37"/>
    <w:rsid w:val="002661D5"/>
    <w:rsid w:val="00266FC5"/>
    <w:rsid w:val="00280FFA"/>
    <w:rsid w:val="002A3A81"/>
    <w:rsid w:val="002A4E28"/>
    <w:rsid w:val="002B0323"/>
    <w:rsid w:val="002D13A6"/>
    <w:rsid w:val="002D57D2"/>
    <w:rsid w:val="002D599C"/>
    <w:rsid w:val="002E2B81"/>
    <w:rsid w:val="002E6027"/>
    <w:rsid w:val="002F7BA2"/>
    <w:rsid w:val="00307A2F"/>
    <w:rsid w:val="00307BC7"/>
    <w:rsid w:val="00323E1B"/>
    <w:rsid w:val="0033197B"/>
    <w:rsid w:val="00333B11"/>
    <w:rsid w:val="00350EA4"/>
    <w:rsid w:val="0035305C"/>
    <w:rsid w:val="00355DEB"/>
    <w:rsid w:val="00361310"/>
    <w:rsid w:val="00362BE2"/>
    <w:rsid w:val="003832A1"/>
    <w:rsid w:val="00395183"/>
    <w:rsid w:val="003B15AE"/>
    <w:rsid w:val="003C124F"/>
    <w:rsid w:val="003F6AD2"/>
    <w:rsid w:val="00403E2E"/>
    <w:rsid w:val="00415ED0"/>
    <w:rsid w:val="00422C77"/>
    <w:rsid w:val="00431ED3"/>
    <w:rsid w:val="004343E6"/>
    <w:rsid w:val="00443808"/>
    <w:rsid w:val="00450027"/>
    <w:rsid w:val="004539E6"/>
    <w:rsid w:val="00454F8A"/>
    <w:rsid w:val="00465310"/>
    <w:rsid w:val="00476D6D"/>
    <w:rsid w:val="00476F98"/>
    <w:rsid w:val="00491969"/>
    <w:rsid w:val="00495C46"/>
    <w:rsid w:val="004B29C7"/>
    <w:rsid w:val="004C0097"/>
    <w:rsid w:val="004C0B21"/>
    <w:rsid w:val="004C14C5"/>
    <w:rsid w:val="004C3424"/>
    <w:rsid w:val="004D4A5E"/>
    <w:rsid w:val="0050331E"/>
    <w:rsid w:val="005177F2"/>
    <w:rsid w:val="00525F3D"/>
    <w:rsid w:val="0052626F"/>
    <w:rsid w:val="00536642"/>
    <w:rsid w:val="00547CD3"/>
    <w:rsid w:val="00551F65"/>
    <w:rsid w:val="005570D1"/>
    <w:rsid w:val="005647AF"/>
    <w:rsid w:val="00584A6F"/>
    <w:rsid w:val="005875EE"/>
    <w:rsid w:val="00594FBD"/>
    <w:rsid w:val="005A7D64"/>
    <w:rsid w:val="005B2A06"/>
    <w:rsid w:val="005B64E8"/>
    <w:rsid w:val="005C1B1C"/>
    <w:rsid w:val="005D049D"/>
    <w:rsid w:val="005D2725"/>
    <w:rsid w:val="005E087F"/>
    <w:rsid w:val="006016B5"/>
    <w:rsid w:val="00606A0E"/>
    <w:rsid w:val="00614881"/>
    <w:rsid w:val="00615D18"/>
    <w:rsid w:val="00632447"/>
    <w:rsid w:val="00662D73"/>
    <w:rsid w:val="00666E04"/>
    <w:rsid w:val="00671243"/>
    <w:rsid w:val="00682F0E"/>
    <w:rsid w:val="006A1DED"/>
    <w:rsid w:val="006C56D8"/>
    <w:rsid w:val="006C67A7"/>
    <w:rsid w:val="006D54BE"/>
    <w:rsid w:val="006D5D8D"/>
    <w:rsid w:val="006D74A8"/>
    <w:rsid w:val="006E093E"/>
    <w:rsid w:val="007028DC"/>
    <w:rsid w:val="00725832"/>
    <w:rsid w:val="00730B3D"/>
    <w:rsid w:val="0073148E"/>
    <w:rsid w:val="00731F4A"/>
    <w:rsid w:val="007359D6"/>
    <w:rsid w:val="00736329"/>
    <w:rsid w:val="0074176A"/>
    <w:rsid w:val="00741DA7"/>
    <w:rsid w:val="00755082"/>
    <w:rsid w:val="00755D37"/>
    <w:rsid w:val="00763BEF"/>
    <w:rsid w:val="0076621E"/>
    <w:rsid w:val="00776694"/>
    <w:rsid w:val="0077745F"/>
    <w:rsid w:val="00777EEB"/>
    <w:rsid w:val="00781080"/>
    <w:rsid w:val="007858D7"/>
    <w:rsid w:val="00791702"/>
    <w:rsid w:val="007959DB"/>
    <w:rsid w:val="007A3669"/>
    <w:rsid w:val="007B016A"/>
    <w:rsid w:val="007B6825"/>
    <w:rsid w:val="007C4DDD"/>
    <w:rsid w:val="007E0FE1"/>
    <w:rsid w:val="007E3E61"/>
    <w:rsid w:val="0080173E"/>
    <w:rsid w:val="0080591C"/>
    <w:rsid w:val="00824A42"/>
    <w:rsid w:val="00825115"/>
    <w:rsid w:val="00830781"/>
    <w:rsid w:val="00845390"/>
    <w:rsid w:val="00846E10"/>
    <w:rsid w:val="00850F78"/>
    <w:rsid w:val="00851A35"/>
    <w:rsid w:val="008567AC"/>
    <w:rsid w:val="00873C21"/>
    <w:rsid w:val="00880F0C"/>
    <w:rsid w:val="008951A1"/>
    <w:rsid w:val="008B00DB"/>
    <w:rsid w:val="008D01F9"/>
    <w:rsid w:val="008E2F3C"/>
    <w:rsid w:val="008F04B2"/>
    <w:rsid w:val="00901D6D"/>
    <w:rsid w:val="00904139"/>
    <w:rsid w:val="00904FDA"/>
    <w:rsid w:val="00905CA0"/>
    <w:rsid w:val="009074BA"/>
    <w:rsid w:val="00927237"/>
    <w:rsid w:val="00927750"/>
    <w:rsid w:val="00932220"/>
    <w:rsid w:val="0093232F"/>
    <w:rsid w:val="00946D58"/>
    <w:rsid w:val="00952A49"/>
    <w:rsid w:val="00952DBE"/>
    <w:rsid w:val="00954344"/>
    <w:rsid w:val="009569BA"/>
    <w:rsid w:val="00981DB0"/>
    <w:rsid w:val="00994002"/>
    <w:rsid w:val="009A1E63"/>
    <w:rsid w:val="009B046D"/>
    <w:rsid w:val="009B75E7"/>
    <w:rsid w:val="009C32A3"/>
    <w:rsid w:val="009C482D"/>
    <w:rsid w:val="009D37FC"/>
    <w:rsid w:val="009D78E3"/>
    <w:rsid w:val="009E3B44"/>
    <w:rsid w:val="00A0227B"/>
    <w:rsid w:val="00A02E81"/>
    <w:rsid w:val="00A06531"/>
    <w:rsid w:val="00A124F4"/>
    <w:rsid w:val="00A257D4"/>
    <w:rsid w:val="00A548B9"/>
    <w:rsid w:val="00A64CFA"/>
    <w:rsid w:val="00A828FA"/>
    <w:rsid w:val="00A84913"/>
    <w:rsid w:val="00AA2192"/>
    <w:rsid w:val="00AB4316"/>
    <w:rsid w:val="00AB6E17"/>
    <w:rsid w:val="00AC2798"/>
    <w:rsid w:val="00AC7578"/>
    <w:rsid w:val="00AD09DD"/>
    <w:rsid w:val="00AD3354"/>
    <w:rsid w:val="00AE0018"/>
    <w:rsid w:val="00AE471D"/>
    <w:rsid w:val="00AF375D"/>
    <w:rsid w:val="00B021F4"/>
    <w:rsid w:val="00B07FC2"/>
    <w:rsid w:val="00B20417"/>
    <w:rsid w:val="00B2132F"/>
    <w:rsid w:val="00B3103B"/>
    <w:rsid w:val="00B56E44"/>
    <w:rsid w:val="00BA04AF"/>
    <w:rsid w:val="00BA4204"/>
    <w:rsid w:val="00BE21C2"/>
    <w:rsid w:val="00BE25FA"/>
    <w:rsid w:val="00BF0B19"/>
    <w:rsid w:val="00BF36B8"/>
    <w:rsid w:val="00BF7240"/>
    <w:rsid w:val="00C013F5"/>
    <w:rsid w:val="00C02729"/>
    <w:rsid w:val="00C03298"/>
    <w:rsid w:val="00C155B7"/>
    <w:rsid w:val="00C17FBA"/>
    <w:rsid w:val="00C26A44"/>
    <w:rsid w:val="00C33AF6"/>
    <w:rsid w:val="00C452AF"/>
    <w:rsid w:val="00C55652"/>
    <w:rsid w:val="00C652C3"/>
    <w:rsid w:val="00C93C65"/>
    <w:rsid w:val="00C9590A"/>
    <w:rsid w:val="00CC19D6"/>
    <w:rsid w:val="00CC40E7"/>
    <w:rsid w:val="00CC5F6F"/>
    <w:rsid w:val="00CD1157"/>
    <w:rsid w:val="00CE5DBF"/>
    <w:rsid w:val="00D1109E"/>
    <w:rsid w:val="00D27D80"/>
    <w:rsid w:val="00D37269"/>
    <w:rsid w:val="00D46FA9"/>
    <w:rsid w:val="00D535C2"/>
    <w:rsid w:val="00D57632"/>
    <w:rsid w:val="00D609A2"/>
    <w:rsid w:val="00DA6254"/>
    <w:rsid w:val="00DA7FD4"/>
    <w:rsid w:val="00DB499A"/>
    <w:rsid w:val="00DC3C60"/>
    <w:rsid w:val="00DE0B86"/>
    <w:rsid w:val="00DE3E55"/>
    <w:rsid w:val="00DF7347"/>
    <w:rsid w:val="00E306CA"/>
    <w:rsid w:val="00E31F1F"/>
    <w:rsid w:val="00E33EB5"/>
    <w:rsid w:val="00E440E2"/>
    <w:rsid w:val="00E61876"/>
    <w:rsid w:val="00E84F1A"/>
    <w:rsid w:val="00E8643A"/>
    <w:rsid w:val="00E919C9"/>
    <w:rsid w:val="00E93A8B"/>
    <w:rsid w:val="00EA69EF"/>
    <w:rsid w:val="00EA78A2"/>
    <w:rsid w:val="00EB08E7"/>
    <w:rsid w:val="00EC2B44"/>
    <w:rsid w:val="00ED562B"/>
    <w:rsid w:val="00ED7EA8"/>
    <w:rsid w:val="00EE28C1"/>
    <w:rsid w:val="00F02524"/>
    <w:rsid w:val="00F12332"/>
    <w:rsid w:val="00F2334F"/>
    <w:rsid w:val="00F30D1B"/>
    <w:rsid w:val="00F323A9"/>
    <w:rsid w:val="00F372BE"/>
    <w:rsid w:val="00F43714"/>
    <w:rsid w:val="00F46FFE"/>
    <w:rsid w:val="00F61B05"/>
    <w:rsid w:val="00F80CC9"/>
    <w:rsid w:val="00F866C7"/>
    <w:rsid w:val="00F96743"/>
    <w:rsid w:val="00FC4EED"/>
    <w:rsid w:val="00FD26BE"/>
    <w:rsid w:val="00FE116F"/>
    <w:rsid w:val="00FE5C46"/>
    <w:rsid w:val="00FF0667"/>
    <w:rsid w:val="00FF3085"/>
    <w:rsid w:val="00FF4F87"/>
    <w:rsid w:val="00FF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9633"/>
    <o:shapelayout v:ext="edit">
      <o:idmap v:ext="edit" data="1"/>
    </o:shapelayout>
  </w:shapeDefaults>
  <w:decimalSymbol w:val=","/>
  <w:listSeparator w:val=";"/>
  <w14:docId w14:val="01195868"/>
  <w15:docId w15:val="{95A71C79-A4D2-4A41-9C02-9E18350E5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5C1B1C"/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einzug"/>
    <w:qFormat/>
    <w:rsid w:val="00A02E81"/>
    <w:pPr>
      <w:keepNext/>
      <w:numPr>
        <w:numId w:val="5"/>
      </w:numPr>
      <w:spacing w:before="480" w:after="120"/>
      <w:outlineLvl w:val="0"/>
    </w:pPr>
    <w:rPr>
      <w:b/>
      <w:kern w:val="28"/>
      <w:sz w:val="36"/>
    </w:rPr>
  </w:style>
  <w:style w:type="paragraph" w:styleId="berschrift2">
    <w:name w:val="heading 2"/>
    <w:basedOn w:val="berschrift1"/>
    <w:next w:val="Standardeinzug"/>
    <w:qFormat/>
    <w:pPr>
      <w:numPr>
        <w:ilvl w:val="1"/>
      </w:numPr>
      <w:spacing w:before="360"/>
      <w:outlineLvl w:val="1"/>
    </w:pPr>
    <w:rPr>
      <w:sz w:val="28"/>
    </w:rPr>
  </w:style>
  <w:style w:type="paragraph" w:styleId="berschrift3">
    <w:name w:val="heading 3"/>
    <w:basedOn w:val="berschrift2"/>
    <w:next w:val="Standardeinzug"/>
    <w:qFormat/>
    <w:pPr>
      <w:numPr>
        <w:ilvl w:val="2"/>
      </w:numPr>
      <w:spacing w:before="240"/>
      <w:outlineLvl w:val="2"/>
    </w:pPr>
    <w:rPr>
      <w:sz w:val="26"/>
    </w:rPr>
  </w:style>
  <w:style w:type="paragraph" w:styleId="berschrift4">
    <w:name w:val="heading 4"/>
    <w:basedOn w:val="berschrift3"/>
    <w:next w:val="Standardeinzug"/>
    <w:qFormat/>
    <w:pPr>
      <w:numPr>
        <w:ilvl w:val="3"/>
      </w:numPr>
      <w:outlineLvl w:val="3"/>
    </w:pPr>
    <w:rPr>
      <w:sz w:val="22"/>
    </w:rPr>
  </w:style>
  <w:style w:type="paragraph" w:styleId="berschrift5">
    <w:name w:val="heading 5"/>
    <w:basedOn w:val="berschrift3"/>
    <w:next w:val="Standardeinzug"/>
    <w:qFormat/>
    <w:pPr>
      <w:numPr>
        <w:ilvl w:val="4"/>
      </w:numPr>
      <w:outlineLvl w:val="4"/>
    </w:pPr>
    <w:rPr>
      <w:sz w:val="22"/>
    </w:rPr>
  </w:style>
  <w:style w:type="paragraph" w:styleId="berschrift6">
    <w:name w:val="heading 6"/>
    <w:basedOn w:val="berschrift3"/>
    <w:next w:val="Standard"/>
    <w:qFormat/>
    <w:pPr>
      <w:numPr>
        <w:ilvl w:val="5"/>
      </w:numPr>
      <w:tabs>
        <w:tab w:val="left" w:pos="1304"/>
      </w:tabs>
      <w:outlineLvl w:val="5"/>
    </w:pPr>
    <w:rPr>
      <w:sz w:val="22"/>
    </w:rPr>
  </w:style>
  <w:style w:type="paragraph" w:styleId="berschrift7">
    <w:name w:val="heading 7"/>
    <w:basedOn w:val="berschrift3"/>
    <w:next w:val="Standard"/>
    <w:qFormat/>
    <w:pPr>
      <w:numPr>
        <w:ilvl w:val="6"/>
      </w:numPr>
      <w:tabs>
        <w:tab w:val="left" w:pos="1474"/>
      </w:tabs>
      <w:outlineLvl w:val="6"/>
    </w:pPr>
    <w:rPr>
      <w:sz w:val="22"/>
    </w:rPr>
  </w:style>
  <w:style w:type="paragraph" w:styleId="berschrift8">
    <w:name w:val="heading 8"/>
    <w:basedOn w:val="berschrift3"/>
    <w:next w:val="Standard"/>
    <w:qFormat/>
    <w:pPr>
      <w:numPr>
        <w:ilvl w:val="7"/>
      </w:numPr>
      <w:tabs>
        <w:tab w:val="left" w:pos="1644"/>
      </w:tabs>
      <w:outlineLvl w:val="7"/>
    </w:pPr>
    <w:rPr>
      <w:sz w:val="22"/>
    </w:rPr>
  </w:style>
  <w:style w:type="paragraph" w:styleId="berschrift9">
    <w:name w:val="heading 9"/>
    <w:basedOn w:val="berschrift3"/>
    <w:next w:val="Standard"/>
    <w:qFormat/>
    <w:pPr>
      <w:numPr>
        <w:ilvl w:val="8"/>
      </w:numPr>
      <w:tabs>
        <w:tab w:val="left" w:pos="1814"/>
      </w:tabs>
      <w:outlineLvl w:val="8"/>
    </w:pPr>
    <w:rPr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einzug">
    <w:name w:val="Normal Indent"/>
    <w:basedOn w:val="Standard"/>
    <w:pPr>
      <w:spacing w:before="120" w:after="120"/>
      <w:ind w:left="1134"/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Kopfzeile">
    <w:name w:val="header"/>
    <w:basedOn w:val="Standard"/>
    <w:link w:val="KopfzeileZchn"/>
    <w:pPr>
      <w:keepLines/>
      <w:tabs>
        <w:tab w:val="center" w:pos="4320"/>
        <w:tab w:val="right" w:pos="8640"/>
      </w:tabs>
    </w:pPr>
    <w:rPr>
      <w:sz w:val="24"/>
    </w:rPr>
  </w:style>
  <w:style w:type="character" w:styleId="Funotenzeichen">
    <w:name w:val="footnote reference"/>
    <w:semiHidden/>
    <w:rPr>
      <w:position w:val="6"/>
      <w:sz w:val="16"/>
    </w:rPr>
  </w:style>
  <w:style w:type="paragraph" w:styleId="Funotentext">
    <w:name w:val="footnote text"/>
    <w:basedOn w:val="Standard"/>
    <w:semiHidden/>
  </w:style>
  <w:style w:type="paragraph" w:customStyle="1" w:styleId="Text">
    <w:name w:val="Text"/>
    <w:pPr>
      <w:jc w:val="both"/>
    </w:pPr>
    <w:rPr>
      <w:rFonts w:ascii="Arial" w:hAnsi="Arial"/>
      <w:color w:val="000000"/>
      <w:sz w:val="16"/>
    </w:rPr>
  </w:style>
  <w:style w:type="paragraph" w:customStyle="1" w:styleId="Textkrper-Einzug21">
    <w:name w:val="Textkörper-Einzug 21"/>
    <w:basedOn w:val="Standard"/>
    <w:pPr>
      <w:widowControl w:val="0"/>
      <w:tabs>
        <w:tab w:val="left" w:pos="4536"/>
        <w:tab w:val="left" w:pos="6379"/>
      </w:tabs>
      <w:ind w:left="142" w:hanging="142"/>
    </w:pPr>
    <w:rPr>
      <w:rFonts w:ascii="Times New Roman" w:hAnsi="Times New Roman"/>
    </w:rPr>
  </w:style>
  <w:style w:type="paragraph" w:styleId="Verzeichnis1">
    <w:name w:val="toc 1"/>
    <w:basedOn w:val="Standard"/>
    <w:next w:val="Standard"/>
    <w:semiHidden/>
    <w:pPr>
      <w:tabs>
        <w:tab w:val="left" w:pos="1134"/>
        <w:tab w:val="right" w:pos="9356"/>
      </w:tabs>
      <w:spacing w:before="240"/>
      <w:ind w:left="1134" w:right="1134" w:hanging="1134"/>
    </w:pPr>
    <w:rPr>
      <w:b/>
      <w:sz w:val="24"/>
    </w:rPr>
  </w:style>
  <w:style w:type="paragraph" w:styleId="Verzeichnis2">
    <w:name w:val="toc 2"/>
    <w:basedOn w:val="Verzeichnis1"/>
    <w:next w:val="Standard"/>
    <w:semiHidden/>
    <w:pPr>
      <w:spacing w:before="0"/>
    </w:pPr>
    <w:rPr>
      <w:noProof/>
      <w:sz w:val="22"/>
    </w:rPr>
  </w:style>
  <w:style w:type="paragraph" w:styleId="Verzeichnis3">
    <w:name w:val="toc 3"/>
    <w:basedOn w:val="Verzeichnis2"/>
    <w:next w:val="Standard"/>
    <w:semiHidden/>
    <w:rPr>
      <w:b w:val="0"/>
    </w:rPr>
  </w:style>
  <w:style w:type="paragraph" w:styleId="Verzeichnis4">
    <w:name w:val="toc 4"/>
    <w:basedOn w:val="Verzeichnis3"/>
    <w:next w:val="Standard"/>
    <w:semiHidden/>
  </w:style>
  <w:style w:type="paragraph" w:styleId="Verzeichnis5">
    <w:name w:val="toc 5"/>
    <w:basedOn w:val="Verzeichnis3"/>
    <w:next w:val="Standard"/>
    <w:semiHidden/>
  </w:style>
  <w:style w:type="paragraph" w:styleId="Verzeichnis6">
    <w:name w:val="toc 6"/>
    <w:basedOn w:val="Verzeichnis3"/>
    <w:next w:val="Standard"/>
    <w:semiHidden/>
    <w:pPr>
      <w:tabs>
        <w:tab w:val="clear" w:pos="1134"/>
        <w:tab w:val="left" w:pos="1304"/>
      </w:tabs>
      <w:ind w:left="1304" w:hanging="1304"/>
    </w:pPr>
  </w:style>
  <w:style w:type="paragraph" w:styleId="Verzeichnis7">
    <w:name w:val="toc 7"/>
    <w:basedOn w:val="Verzeichnis3"/>
    <w:next w:val="Standard"/>
    <w:semiHidden/>
    <w:pPr>
      <w:tabs>
        <w:tab w:val="clear" w:pos="1134"/>
        <w:tab w:val="left" w:pos="1474"/>
      </w:tabs>
      <w:ind w:left="1474" w:hanging="1474"/>
    </w:pPr>
  </w:style>
  <w:style w:type="paragraph" w:styleId="Verzeichnis8">
    <w:name w:val="toc 8"/>
    <w:basedOn w:val="Verzeichnis3"/>
    <w:next w:val="Standard"/>
    <w:semiHidden/>
    <w:pPr>
      <w:tabs>
        <w:tab w:val="clear" w:pos="1134"/>
        <w:tab w:val="left" w:pos="1644"/>
      </w:tabs>
      <w:ind w:left="1644" w:hanging="1644"/>
    </w:pPr>
  </w:style>
  <w:style w:type="paragraph" w:styleId="Verzeichnis9">
    <w:name w:val="toc 9"/>
    <w:basedOn w:val="Verzeichnis3"/>
    <w:next w:val="Standard"/>
    <w:semiHidden/>
    <w:pPr>
      <w:tabs>
        <w:tab w:val="clear" w:pos="1134"/>
        <w:tab w:val="left" w:pos="1814"/>
      </w:tabs>
      <w:ind w:left="1814" w:hanging="1814"/>
    </w:pPr>
  </w:style>
  <w:style w:type="character" w:styleId="Hyperlink">
    <w:name w:val="Hyperlink"/>
    <w:rPr>
      <w:color w:val="0000FF"/>
      <w:u w:val="none"/>
    </w:r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/>
    </w:rPr>
  </w:style>
  <w:style w:type="character" w:styleId="Seitenzahl">
    <w:name w:val="page number"/>
    <w:basedOn w:val="Absatz-Standardschriftart"/>
  </w:style>
  <w:style w:type="character" w:styleId="BesuchterLink">
    <w:name w:val="FollowedHyperlink"/>
    <w:rPr>
      <w:color w:val="800080"/>
      <w:u w:val="single"/>
    </w:rPr>
  </w:style>
  <w:style w:type="paragraph" w:styleId="Textkrper">
    <w:name w:val="Body Text"/>
    <w:basedOn w:val="Standard"/>
    <w:pPr>
      <w:spacing w:after="240"/>
    </w:pPr>
  </w:style>
  <w:style w:type="paragraph" w:customStyle="1" w:styleId="Formatvorlage1">
    <w:name w:val="Formatvorlage1"/>
    <w:basedOn w:val="berschrift5"/>
    <w:pPr>
      <w:numPr>
        <w:numId w:val="1"/>
      </w:numPr>
    </w:pPr>
    <w:rPr>
      <w:color w:val="000000"/>
      <w:sz w:val="24"/>
    </w:rPr>
  </w:style>
  <w:style w:type="paragraph" w:styleId="Textkrper3">
    <w:name w:val="Body Text 3"/>
    <w:basedOn w:val="Standard"/>
    <w:pPr>
      <w:framePr w:w="1191" w:h="3799" w:wrap="around" w:vAnchor="page" w:hAnchor="page" w:x="239" w:y="7145"/>
      <w:spacing w:after="40" w:line="170" w:lineRule="exact"/>
      <w:jc w:val="both"/>
      <w:textDirection w:val="btLr"/>
    </w:pPr>
    <w:rPr>
      <w:sz w:val="16"/>
    </w:rPr>
  </w:style>
  <w:style w:type="paragraph" w:styleId="Textkrper-Einzug3">
    <w:name w:val="Body Text Indent 3"/>
    <w:basedOn w:val="Standard"/>
    <w:pPr>
      <w:ind w:hanging="6"/>
    </w:pPr>
    <w:rPr>
      <w:sz w:val="24"/>
    </w:rPr>
  </w:style>
  <w:style w:type="paragraph" w:styleId="Textkrper-Zeileneinzug">
    <w:name w:val="Body Text Indent"/>
    <w:basedOn w:val="Textkrper"/>
    <w:pPr>
      <w:spacing w:before="120" w:after="120"/>
      <w:ind w:left="1134"/>
    </w:pPr>
  </w:style>
  <w:style w:type="paragraph" w:styleId="Textkrper2">
    <w:name w:val="Body Text 2"/>
    <w:basedOn w:val="Standard"/>
    <w:pPr>
      <w:framePr w:w="1191" w:h="4026" w:hRule="exact" w:wrap="around" w:vAnchor="page" w:hAnchor="page" w:x="239" w:yAlign="center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180" w:lineRule="exact"/>
      <w:jc w:val="center"/>
      <w:textDirection w:val="btLr"/>
    </w:pPr>
    <w:rPr>
      <w:sz w:val="16"/>
    </w:rPr>
  </w:style>
  <w:style w:type="paragraph" w:customStyle="1" w:styleId="Nummernaufzhlung">
    <w:name w:val="Nummernaufzählung"/>
    <w:basedOn w:val="Standardeinzug"/>
    <w:next w:val="Standardeinzug"/>
    <w:pPr>
      <w:numPr>
        <w:numId w:val="2"/>
      </w:numPr>
      <w:spacing w:before="0"/>
    </w:pPr>
  </w:style>
  <w:style w:type="paragraph" w:styleId="Titel">
    <w:name w:val="Title"/>
    <w:basedOn w:val="Standard"/>
    <w:qFormat/>
    <w:pPr>
      <w:spacing w:before="240" w:after="60"/>
      <w:jc w:val="center"/>
      <w:outlineLvl w:val="0"/>
    </w:pPr>
    <w:rPr>
      <w:b/>
      <w:kern w:val="28"/>
      <w:sz w:val="28"/>
    </w:rPr>
  </w:style>
  <w:style w:type="paragraph" w:customStyle="1" w:styleId="Punktaufzhlung">
    <w:name w:val="Punktaufzählung"/>
    <w:basedOn w:val="Standardeinzug"/>
    <w:next w:val="Standardeinzug"/>
    <w:pPr>
      <w:numPr>
        <w:numId w:val="3"/>
      </w:numPr>
      <w:tabs>
        <w:tab w:val="left" w:pos="1701"/>
      </w:tabs>
      <w:spacing w:before="0"/>
      <w:ind w:left="3119" w:hanging="1701"/>
    </w:pPr>
  </w:style>
  <w:style w:type="paragraph" w:customStyle="1" w:styleId="Strichaufzhlung">
    <w:name w:val="Strichaufzählung"/>
    <w:basedOn w:val="Standardeinzug"/>
    <w:next w:val="Standardeinzug"/>
    <w:pPr>
      <w:numPr>
        <w:numId w:val="4"/>
      </w:numPr>
      <w:spacing w:before="0"/>
    </w:pPr>
  </w:style>
  <w:style w:type="paragraph" w:styleId="Untertitel">
    <w:name w:val="Subtitle"/>
    <w:basedOn w:val="Standard"/>
    <w:qFormat/>
    <w:pPr>
      <w:widowControl w:val="0"/>
      <w:ind w:left="851"/>
      <w:outlineLvl w:val="0"/>
    </w:pPr>
    <w:rPr>
      <w:color w:val="000000"/>
      <w:sz w:val="28"/>
    </w:rPr>
  </w:style>
  <w:style w:type="paragraph" w:styleId="Index1">
    <w:name w:val="index 1"/>
    <w:basedOn w:val="Standard"/>
    <w:next w:val="Standard"/>
    <w:autoRedefine/>
    <w:semiHidden/>
    <w:pPr>
      <w:ind w:left="220" w:hanging="220"/>
    </w:pPr>
  </w:style>
  <w:style w:type="paragraph" w:styleId="Indexberschrift">
    <w:name w:val="index heading"/>
    <w:basedOn w:val="Standard"/>
    <w:next w:val="Index1"/>
    <w:semiHidden/>
    <w:pPr>
      <w:keepNext/>
    </w:pPr>
    <w:rPr>
      <w:b/>
      <w:sz w:val="24"/>
    </w:rPr>
  </w:style>
  <w:style w:type="paragraph" w:styleId="Abbildungsverzeichnis">
    <w:name w:val="table of figures"/>
    <w:basedOn w:val="Standard"/>
    <w:next w:val="Standard"/>
    <w:semiHidden/>
    <w:pPr>
      <w:tabs>
        <w:tab w:val="left" w:pos="1418"/>
        <w:tab w:val="right" w:pos="9356"/>
      </w:tabs>
      <w:spacing w:after="120"/>
      <w:ind w:left="1418" w:right="1134" w:hanging="1418"/>
    </w:pPr>
  </w:style>
  <w:style w:type="paragraph" w:customStyle="1" w:styleId="Hauptberschrift">
    <w:name w:val="Hauptüberschrift"/>
    <w:basedOn w:val="Titel"/>
    <w:next w:val="berschrift1"/>
    <w:pPr>
      <w:tabs>
        <w:tab w:val="left" w:pos="680"/>
      </w:tabs>
      <w:spacing w:before="0" w:after="480"/>
      <w:ind w:left="680" w:hanging="680"/>
      <w:jc w:val="left"/>
    </w:pPr>
    <w:rPr>
      <w:sz w:val="40"/>
    </w:rPr>
  </w:style>
  <w:style w:type="paragraph" w:styleId="Beschriftung">
    <w:name w:val="caption"/>
    <w:basedOn w:val="Textkrper-Zeileneinzug"/>
    <w:next w:val="Standard"/>
    <w:qFormat/>
    <w:pPr>
      <w:ind w:left="2552" w:hanging="1418"/>
    </w:p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9041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ufzhlungszeichen4">
    <w:name w:val="List Bullet 4"/>
    <w:basedOn w:val="Standard"/>
    <w:autoRedefine/>
    <w:rsid w:val="008B00DB"/>
    <w:pPr>
      <w:numPr>
        <w:numId w:val="8"/>
      </w:numPr>
      <w:spacing w:after="90"/>
    </w:pPr>
    <w:rPr>
      <w:szCs w:val="24"/>
    </w:rPr>
  </w:style>
  <w:style w:type="character" w:customStyle="1" w:styleId="KopfzeileZchn">
    <w:name w:val="Kopfzeile Zchn"/>
    <w:basedOn w:val="Absatz-Standardschriftart"/>
    <w:link w:val="Kopfzeile"/>
    <w:rsid w:val="008B00DB"/>
    <w:rPr>
      <w:rFonts w:ascii="Arial" w:hAnsi="Arial"/>
      <w:sz w:val="24"/>
      <w:szCs w:val="22"/>
    </w:rPr>
  </w:style>
  <w:style w:type="paragraph" w:styleId="Listenabsatz">
    <w:name w:val="List Paragraph"/>
    <w:basedOn w:val="Standard"/>
    <w:uiPriority w:val="34"/>
    <w:qFormat/>
    <w:rsid w:val="00A0227B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F30D1B"/>
    <w:rPr>
      <w:color w:val="80808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52A4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2A49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2A49"/>
    <w:rPr>
      <w:rFonts w:ascii="Arial" w:hAnsi="Arial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2A4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2A49"/>
    <w:rPr>
      <w:rFonts w:ascii="Arial" w:hAnsi="Arial"/>
      <w:b/>
      <w:bCs/>
    </w:rPr>
  </w:style>
  <w:style w:type="character" w:styleId="Hervorhebung">
    <w:name w:val="Emphasis"/>
    <w:basedOn w:val="Absatz-Standardschriftart"/>
    <w:uiPriority w:val="20"/>
    <w:qFormat/>
    <w:rsid w:val="000D0C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77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Vorlagen\Word\RLS_OFFICE2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195E406479348458D6996EAC83EED6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5BFE637-6A29-439C-A0D9-8E1F2834C8AD}"/>
      </w:docPartPr>
      <w:docPartBody>
        <w:p w:rsidR="0004244B" w:rsidRDefault="009F41BB">
          <w:r w:rsidRPr="009003F4">
            <w:rPr>
              <w:rStyle w:val="Platzhaltertext"/>
            </w:rPr>
            <w:t>[Betreff]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1BB"/>
    <w:rsid w:val="0004244B"/>
    <w:rsid w:val="009F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F41BB"/>
    <w:rPr>
      <w:color w:val="808080"/>
    </w:rPr>
  </w:style>
  <w:style w:type="paragraph" w:customStyle="1" w:styleId="63C107A50A344C32AE778284BA0E4327">
    <w:name w:val="63C107A50A344C32AE778284BA0E4327"/>
    <w:rsid w:val="009F41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55185C-9770-4B2D-B08A-08BFEEC58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RLS_OFFICE2.DOT</Template>
  <TotalTime>0</TotalTime>
  <Pages>5</Pages>
  <Words>380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Standardvorlage</vt:lpstr>
    </vt:vector>
  </TitlesOfParts>
  <Company>RLS</Company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Standardvorlage</dc:title>
  <dc:subject/>
  <dc:creator>K. Scharfenberg</dc:creator>
  <cp:lastModifiedBy>Christian Julius</cp:lastModifiedBy>
  <cp:revision>94</cp:revision>
  <cp:lastPrinted>2026-01-21T08:58:00Z</cp:lastPrinted>
  <dcterms:created xsi:type="dcterms:W3CDTF">2026-01-21T07:07:00Z</dcterms:created>
  <dcterms:modified xsi:type="dcterms:W3CDTF">2026-03-27T11:50:00Z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E_DATE">
    <vt:lpwstr> </vt:lpwstr>
  </property>
  <property fmtid="{D5CDD505-2E9C-101B-9397-08002B2CF9AE}" pid="3" name="AE_INDEX">
    <vt:lpwstr>-</vt:lpwstr>
  </property>
  <property fmtid="{D5CDD505-2E9C-101B-9397-08002B2CF9AE}" pid="4" name="AE_NR">
    <vt:lpwstr> </vt:lpwstr>
  </property>
  <property fmtid="{D5CDD505-2E9C-101B-9397-08002B2CF9AE}" pid="5" name="AKTU">
    <vt:lpwstr>x</vt:lpwstr>
  </property>
  <property fmtid="{D5CDD505-2E9C-101B-9397-08002B2CF9AE}" pid="6" name="ALLGTOL">
    <vt:lpwstr> </vt:lpwstr>
  </property>
  <property fmtid="{D5CDD505-2E9C-101B-9397-08002B2CF9AE}" pid="7" name="BEAR_STA">
    <vt:lpwstr>Freigegeben</vt:lpwstr>
  </property>
  <property fmtid="{D5CDD505-2E9C-101B-9397-08002B2CF9AE}" pid="8" name="BEN_1_E">
    <vt:lpwstr>x</vt:lpwstr>
  </property>
  <property fmtid="{D5CDD505-2E9C-101B-9397-08002B2CF9AE}" pid="9" name="BEN_1_Z1">
    <vt:lpwstr>Review Protokoll technische Sicherheitsanalysen</vt:lpwstr>
  </property>
  <property fmtid="{D5CDD505-2E9C-101B-9397-08002B2CF9AE}" pid="10" name="BEN_1_Z2">
    <vt:lpwstr>x</vt:lpwstr>
  </property>
  <property fmtid="{D5CDD505-2E9C-101B-9397-08002B2CF9AE}" pid="11" name="BEN_ENGL">
    <vt:lpwstr>MoM technical safety analyses</vt:lpwstr>
  </property>
  <property fmtid="{D5CDD505-2E9C-101B-9397-08002B2CF9AE}" pid="12" name="BLATT">
    <vt:lpwstr>x</vt:lpwstr>
  </property>
  <property fmtid="{D5CDD505-2E9C-101B-9397-08002B2CF9AE}" pid="13" name="BLATTANZ">
    <vt:lpwstr>x</vt:lpwstr>
  </property>
  <property fmtid="{D5CDD505-2E9C-101B-9397-08002B2CF9AE}" pid="14" name="COPYR">
    <vt:lpwstr>-</vt:lpwstr>
  </property>
  <property fmtid="{D5CDD505-2E9C-101B-9397-08002B2CF9AE}" pid="15" name="DOCUMENT_ID">
    <vt:lpwstr>x</vt:lpwstr>
  </property>
  <property fmtid="{D5CDD505-2E9C-101B-9397-08002B2CF9AE}" pid="16" name="DOC_NAME">
    <vt:lpwstr>x</vt:lpwstr>
  </property>
  <property fmtid="{D5CDD505-2E9C-101B-9397-08002B2CF9AE}" pid="17" name="D_BEAR">
    <vt:lpwstr>18.09.20</vt:lpwstr>
  </property>
  <property fmtid="{D5CDD505-2E9C-101B-9397-08002B2CF9AE}" pid="18" name="D_NORM">
    <vt:lpwstr> </vt:lpwstr>
  </property>
  <property fmtid="{D5CDD505-2E9C-101B-9397-08002B2CF9AE}" pid="19" name="D_PRUE">
    <vt:lpwstr> </vt:lpwstr>
  </property>
  <property fmtid="{D5CDD505-2E9C-101B-9397-08002B2CF9AE}" pid="20" name="D_QM">
    <vt:lpwstr> </vt:lpwstr>
  </property>
  <property fmtid="{D5CDD505-2E9C-101B-9397-08002B2CF9AE}" pid="21" name="EINSTUF">
    <vt:lpwstr>x</vt:lpwstr>
  </property>
  <property fmtid="{D5CDD505-2E9C-101B-9397-08002B2CF9AE}" pid="22" name="ERS_D">
    <vt:lpwstr> </vt:lpwstr>
  </property>
  <property fmtid="{D5CDD505-2E9C-101B-9397-08002B2CF9AE}" pid="23" name="ERS_F">
    <vt:lpwstr> </vt:lpwstr>
  </property>
  <property fmtid="{D5CDD505-2E9C-101B-9397-08002B2CF9AE}" pid="24" name="FileName">
    <vt:lpwstr>x</vt:lpwstr>
  </property>
  <property fmtid="{D5CDD505-2E9C-101B-9397-08002B2CF9AE}" pid="25" name="GERAET">
    <vt:lpwstr>-kein_RLS-</vt:lpwstr>
  </property>
  <property fmtid="{D5CDD505-2E9C-101B-9397-08002B2CF9AE}" pid="26" name="GEWICHT">
    <vt:lpwstr> </vt:lpwstr>
  </property>
  <property fmtid="{D5CDD505-2E9C-101B-9397-08002B2CF9AE}" pid="27" name="MASSTAB">
    <vt:lpwstr> </vt:lpwstr>
  </property>
  <property fmtid="{D5CDD505-2E9C-101B-9397-08002B2CF9AE}" pid="28" name="NACHBAUD">
    <vt:lpwstr>x</vt:lpwstr>
  </property>
  <property fmtid="{D5CDD505-2E9C-101B-9397-08002B2CF9AE}" pid="29" name="NACHBAUF">
    <vt:lpwstr>x</vt:lpwstr>
  </property>
  <property fmtid="{D5CDD505-2E9C-101B-9397-08002B2CF9AE}" pid="30" name="NUTZRECH">
    <vt:lpwstr> </vt:lpwstr>
  </property>
  <property fmtid="{D5CDD505-2E9C-101B-9397-08002B2CF9AE}" pid="31" name="OBERFL">
    <vt:lpwstr> </vt:lpwstr>
  </property>
  <property fmtid="{D5CDD505-2E9C-101B-9397-08002B2CF9AE}" pid="32" name="RH_GES">
    <vt:lpwstr>10</vt:lpwstr>
  </property>
  <property fmtid="{D5CDD505-2E9C-101B-9397-08002B2CF9AE}" pid="33" name="SPRACHE">
    <vt:lpwstr>x</vt:lpwstr>
  </property>
  <property fmtid="{D5CDD505-2E9C-101B-9397-08002B2CF9AE}" pid="34" name="TEMPLATE">
    <vt:lpwstr>x</vt:lpwstr>
  </property>
  <property fmtid="{D5CDD505-2E9C-101B-9397-08002B2CF9AE}" pid="35" name="UNGUELTI">
    <vt:lpwstr>x</vt:lpwstr>
  </property>
  <property fmtid="{D5CDD505-2E9C-101B-9397-08002B2CF9AE}" pid="36" name="URSPRUNG">
    <vt:lpwstr> </vt:lpwstr>
  </property>
  <property fmtid="{D5CDD505-2E9C-101B-9397-08002B2CF9AE}" pid="37" name="U_BEAR">
    <vt:lpwstr>F.Nay</vt:lpwstr>
  </property>
  <property fmtid="{D5CDD505-2E9C-101B-9397-08002B2CF9AE}" pid="38" name="U_NORM">
    <vt:lpwstr> </vt:lpwstr>
  </property>
  <property fmtid="{D5CDD505-2E9C-101B-9397-08002B2CF9AE}" pid="39" name="U_PRUE">
    <vt:lpwstr> </vt:lpwstr>
  </property>
  <property fmtid="{D5CDD505-2E9C-101B-9397-08002B2CF9AE}" pid="40" name="U_QM">
    <vt:lpwstr> </vt:lpwstr>
  </property>
  <property fmtid="{D5CDD505-2E9C-101B-9397-08002B2CF9AE}" pid="41" name="WERKST_1">
    <vt:lpwstr>x</vt:lpwstr>
  </property>
  <property fmtid="{D5CDD505-2E9C-101B-9397-08002B2CF9AE}" pid="42" name="WERKST_2">
    <vt:lpwstr>x</vt:lpwstr>
  </property>
  <property fmtid="{D5CDD505-2E9C-101B-9397-08002B2CF9AE}" pid="43" name="Z_RAHMEN">
    <vt:lpwstr> </vt:lpwstr>
  </property>
  <property fmtid="{D5CDD505-2E9C-101B-9397-08002B2CF9AE}" pid="44" name="ZNR">
    <vt:lpwstr>PTK  PTK-0002</vt:lpwstr>
  </property>
</Properties>
</file>